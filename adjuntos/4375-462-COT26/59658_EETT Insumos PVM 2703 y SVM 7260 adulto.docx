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page" w:tblpX="2147" w:tblpY="-91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8"/>
      </w:tblGrid>
      <w:tr w:rsidR="00714BBA" w:rsidRPr="00714BBA" w14:paraId="5B5B53BF" w14:textId="77777777" w:rsidTr="00714BBA">
        <w:trPr>
          <w:trHeight w:val="275"/>
        </w:trPr>
        <w:tc>
          <w:tcPr>
            <w:tcW w:w="4858" w:type="dxa"/>
          </w:tcPr>
          <w:p w14:paraId="2BBEA6CB" w14:textId="77777777" w:rsidR="00714BBA" w:rsidRDefault="00714BBA" w:rsidP="00714BBA">
            <w:pPr>
              <w:rPr>
                <w:rFonts w:eastAsia="Belleza"/>
                <w:b/>
                <w:smallCaps/>
                <w:sz w:val="14"/>
                <w:szCs w:val="14"/>
              </w:rPr>
            </w:pPr>
          </w:p>
          <w:p w14:paraId="4C11947C" w14:textId="77777777" w:rsidR="00714BBA" w:rsidRDefault="00714BBA" w:rsidP="00714BBA">
            <w:pPr>
              <w:rPr>
                <w:rFonts w:eastAsia="Belleza"/>
                <w:b/>
                <w:smallCaps/>
                <w:sz w:val="14"/>
                <w:szCs w:val="14"/>
              </w:rPr>
            </w:pPr>
          </w:p>
          <w:p w14:paraId="597A319C" w14:textId="77777777" w:rsidR="00714BBA" w:rsidRPr="00EA098E" w:rsidRDefault="00714BBA" w:rsidP="00797581">
            <w:pPr>
              <w:spacing w:line="360" w:lineRule="auto"/>
              <w:rPr>
                <w:rFonts w:ascii="Times New Roman" w:eastAsia="Belleza" w:hAnsi="Times New Roman" w:cs="Times New Roman"/>
                <w:smallCaps/>
                <w:sz w:val="16"/>
                <w:szCs w:val="16"/>
              </w:rPr>
            </w:pPr>
            <w:r w:rsidRPr="00EA098E">
              <w:rPr>
                <w:rFonts w:ascii="Times New Roman" w:eastAsia="Belleza" w:hAnsi="Times New Roman" w:cs="Times New Roman"/>
                <w:smallCaps/>
                <w:sz w:val="16"/>
                <w:szCs w:val="16"/>
              </w:rPr>
              <w:t>Sub Dirección Administrativa</w:t>
            </w:r>
          </w:p>
          <w:p w14:paraId="3FCE2256" w14:textId="77777777" w:rsidR="00714BBA" w:rsidRPr="00EA098E" w:rsidRDefault="00714BBA" w:rsidP="00797581">
            <w:pPr>
              <w:spacing w:line="360" w:lineRule="auto"/>
              <w:rPr>
                <w:rFonts w:ascii="Times New Roman" w:eastAsia="Belleza" w:hAnsi="Times New Roman" w:cs="Times New Roman"/>
                <w:smallCaps/>
                <w:sz w:val="16"/>
                <w:szCs w:val="16"/>
              </w:rPr>
            </w:pPr>
            <w:r w:rsidRPr="00EA098E">
              <w:rPr>
                <w:rFonts w:ascii="Times New Roman" w:eastAsia="Belleza" w:hAnsi="Times New Roman" w:cs="Times New Roman"/>
                <w:smallCaps/>
                <w:sz w:val="16"/>
                <w:szCs w:val="16"/>
              </w:rPr>
              <w:t>Centro Responsabilidad Operaciones</w:t>
            </w:r>
          </w:p>
          <w:p w14:paraId="62080FF6" w14:textId="77777777" w:rsidR="00714BBA" w:rsidRPr="00EA098E" w:rsidRDefault="00714BBA" w:rsidP="00797581">
            <w:pPr>
              <w:spacing w:line="360" w:lineRule="auto"/>
              <w:rPr>
                <w:rFonts w:ascii="Times New Roman" w:eastAsia="Belleza" w:hAnsi="Times New Roman" w:cs="Times New Roman"/>
                <w:smallCaps/>
                <w:sz w:val="16"/>
                <w:szCs w:val="16"/>
              </w:rPr>
            </w:pPr>
            <w:r w:rsidRPr="00EA098E">
              <w:rPr>
                <w:rFonts w:ascii="Times New Roman" w:eastAsia="Belleza" w:hAnsi="Times New Roman" w:cs="Times New Roman"/>
                <w:smallCaps/>
                <w:sz w:val="16"/>
                <w:szCs w:val="16"/>
              </w:rPr>
              <w:t>Unidad de Equipamiento Médico e Ingeniería Hospitalaria</w:t>
            </w:r>
          </w:p>
          <w:p w14:paraId="6A593E96" w14:textId="385EE244" w:rsidR="00714BBA" w:rsidRPr="00EA098E" w:rsidRDefault="00714BBA" w:rsidP="00797581">
            <w:pPr>
              <w:spacing w:line="360" w:lineRule="auto"/>
              <w:rPr>
                <w:rFonts w:ascii="Times New Roman" w:eastAsia="Belleza" w:hAnsi="Times New Roman" w:cs="Times New Roman"/>
                <w:smallCaps/>
                <w:sz w:val="16"/>
                <w:szCs w:val="16"/>
              </w:rPr>
            </w:pPr>
            <w:r w:rsidRPr="00EA098E">
              <w:rPr>
                <w:rFonts w:ascii="Times New Roman" w:eastAsia="Belleza" w:hAnsi="Times New Roman" w:cs="Times New Roman"/>
                <w:smallCaps/>
                <w:sz w:val="16"/>
                <w:szCs w:val="16"/>
              </w:rPr>
              <w:t xml:space="preserve">Equipos </w:t>
            </w:r>
            <w:r w:rsidR="00797581">
              <w:rPr>
                <w:rFonts w:ascii="Times New Roman" w:eastAsia="Belleza" w:hAnsi="Times New Roman" w:cs="Times New Roman"/>
                <w:smallCaps/>
                <w:sz w:val="16"/>
                <w:szCs w:val="16"/>
              </w:rPr>
              <w:t xml:space="preserve">Médicos </w:t>
            </w:r>
            <w:r w:rsidRPr="00EA098E">
              <w:rPr>
                <w:rFonts w:ascii="Times New Roman" w:eastAsia="Belleza" w:hAnsi="Times New Roman" w:cs="Times New Roman"/>
                <w:smallCaps/>
                <w:sz w:val="16"/>
                <w:szCs w:val="16"/>
              </w:rPr>
              <w:t>Críticos</w:t>
            </w:r>
          </w:p>
          <w:p w14:paraId="7CC2E1BF" w14:textId="77777777" w:rsidR="00714BBA" w:rsidRPr="00714BBA" w:rsidRDefault="00714BBA" w:rsidP="00797581">
            <w:pPr>
              <w:spacing w:line="360" w:lineRule="auto"/>
              <w:rPr>
                <w:rFonts w:eastAsia="Belleza"/>
                <w:b/>
                <w:smallCaps/>
              </w:rPr>
            </w:pPr>
            <w:r w:rsidRPr="00EA098E">
              <w:rPr>
                <w:rFonts w:ascii="Times New Roman" w:eastAsia="Belleza" w:hAnsi="Times New Roman" w:cs="Times New Roman"/>
                <w:b/>
                <w:smallCaps/>
                <w:sz w:val="16"/>
                <w:szCs w:val="16"/>
              </w:rPr>
              <w:t>Hospital Clínico Regional Guillermo Grant Benavente</w:t>
            </w:r>
          </w:p>
        </w:tc>
      </w:tr>
    </w:tbl>
    <w:p w14:paraId="59A8ADDD" w14:textId="77777777" w:rsidR="00714BBA" w:rsidRDefault="00714BBA">
      <w:r>
        <w:rPr>
          <w:rFonts w:ascii="Belleza" w:eastAsia="Belleza" w:hAnsi="Belleza" w:cs="Belleza"/>
          <w:b/>
          <w:smallCaps/>
          <w:noProof/>
        </w:rPr>
        <w:drawing>
          <wp:anchor distT="0" distB="0" distL="114300" distR="114300" simplePos="0" relativeHeight="251658240" behindDoc="1" locked="0" layoutInCell="1" allowOverlap="1" wp14:anchorId="332A5105" wp14:editId="6B69C856">
            <wp:simplePos x="0" y="0"/>
            <wp:positionH relativeFrom="column">
              <wp:posOffset>-4058919</wp:posOffset>
            </wp:positionH>
            <wp:positionV relativeFrom="paragraph">
              <wp:posOffset>-386715</wp:posOffset>
            </wp:positionV>
            <wp:extent cx="880110" cy="809483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328" cy="816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elleza" w:eastAsia="Belleza" w:hAnsi="Belleza" w:cs="Belleza"/>
          <w:b/>
          <w:smallCaps/>
          <w:noProof/>
        </w:rPr>
        <w:t xml:space="preserve"> </w:t>
      </w:r>
    </w:p>
    <w:p w14:paraId="3722CB35" w14:textId="189948B3" w:rsidR="00872253" w:rsidRPr="00872253" w:rsidRDefault="00714BBA" w:rsidP="00872253">
      <w:pPr>
        <w:jc w:val="right"/>
        <w:rPr>
          <w:rFonts w:ascii="Belleza" w:eastAsia="Belleza" w:hAnsi="Belleza" w:cs="Belleza"/>
          <w:b/>
          <w:smallCaps/>
        </w:rPr>
      </w:pPr>
      <w:r>
        <w:rPr>
          <w:rFonts w:ascii="Belleza" w:eastAsia="Belleza" w:hAnsi="Belleza" w:cs="Belleza"/>
          <w:b/>
          <w:smallCaps/>
          <w:noProof/>
        </w:rPr>
        <w:t xml:space="preserve"> </w:t>
      </w:r>
      <w:r w:rsidR="00872253">
        <w:rPr>
          <w:rFonts w:ascii="Belleza" w:eastAsia="Belleza" w:hAnsi="Belleza" w:cs="Belleza"/>
          <w:b/>
          <w:smallCaps/>
        </w:rPr>
        <w:t>Fecha</w:t>
      </w:r>
      <w:r w:rsidR="006916CF">
        <w:rPr>
          <w:rFonts w:ascii="Belleza" w:eastAsia="Belleza" w:hAnsi="Belleza" w:cs="Belleza"/>
          <w:b/>
          <w:smallCaps/>
        </w:rPr>
        <w:t xml:space="preserve"> </w:t>
      </w:r>
      <w:r w:rsidR="009435E7">
        <w:rPr>
          <w:rFonts w:ascii="Belleza" w:eastAsia="Belleza" w:hAnsi="Belleza" w:cs="Belleza"/>
          <w:b/>
          <w:smallCaps/>
        </w:rPr>
        <w:t>20-01</w:t>
      </w:r>
      <w:r w:rsidR="00872253" w:rsidRPr="00872253">
        <w:rPr>
          <w:rFonts w:ascii="Belleza" w:eastAsia="Belleza" w:hAnsi="Belleza" w:cs="Belleza"/>
          <w:b/>
          <w:smallCaps/>
        </w:rPr>
        <w:t>-202</w:t>
      </w:r>
      <w:r w:rsidR="009435E7">
        <w:rPr>
          <w:rFonts w:ascii="Belleza" w:eastAsia="Belleza" w:hAnsi="Belleza" w:cs="Belleza"/>
          <w:b/>
          <w:smallCaps/>
        </w:rPr>
        <w:t>6</w:t>
      </w:r>
    </w:p>
    <w:p w14:paraId="4CDA7483" w14:textId="77777777" w:rsidR="00714BBA" w:rsidRDefault="00714BBA" w:rsidP="00872253">
      <w:pPr>
        <w:jc w:val="center"/>
        <w:rPr>
          <w:rFonts w:ascii="Times New Roman" w:eastAsia="Belleza" w:hAnsi="Times New Roman" w:cs="Times New Roman"/>
          <w:b/>
          <w:smallCaps/>
        </w:rPr>
      </w:pPr>
    </w:p>
    <w:p w14:paraId="1F581CB0" w14:textId="77777777" w:rsidR="0062018C" w:rsidRDefault="0062018C" w:rsidP="00797581">
      <w:pPr>
        <w:jc w:val="center"/>
        <w:rPr>
          <w:rFonts w:ascii="Times New Roman" w:eastAsia="Belleza" w:hAnsi="Times New Roman" w:cs="Times New Roman"/>
          <w:b/>
          <w:smallCaps/>
        </w:rPr>
      </w:pPr>
    </w:p>
    <w:p w14:paraId="760F9134" w14:textId="61E8141A" w:rsidR="00872253" w:rsidRDefault="00797581" w:rsidP="00797581">
      <w:pPr>
        <w:jc w:val="center"/>
        <w:rPr>
          <w:rFonts w:ascii="Times New Roman" w:eastAsia="Belleza" w:hAnsi="Times New Roman" w:cs="Times New Roman"/>
          <w:b/>
          <w:smallCaps/>
        </w:rPr>
      </w:pPr>
      <w:r>
        <w:rPr>
          <w:rFonts w:ascii="Times New Roman" w:eastAsia="Belleza" w:hAnsi="Times New Roman" w:cs="Times New Roman"/>
          <w:b/>
          <w:smallCaps/>
        </w:rPr>
        <w:t>Especificaciones Técnicas</w:t>
      </w:r>
    </w:p>
    <w:p w14:paraId="7E07F049" w14:textId="77777777" w:rsidR="00797581" w:rsidRPr="00797581" w:rsidRDefault="00797581" w:rsidP="00797581">
      <w:pPr>
        <w:jc w:val="center"/>
        <w:rPr>
          <w:rFonts w:ascii="Times New Roman" w:eastAsia="Belleza" w:hAnsi="Times New Roman" w:cs="Times New Roman"/>
          <w:b/>
          <w:smallCaps/>
        </w:rPr>
      </w:pPr>
    </w:p>
    <w:tbl>
      <w:tblPr>
        <w:tblStyle w:val="a"/>
        <w:tblW w:w="973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3"/>
        <w:gridCol w:w="7896"/>
      </w:tblGrid>
      <w:tr w:rsidR="0087684A" w:rsidRPr="00B8170B" w14:paraId="70A571ED" w14:textId="77777777" w:rsidTr="0062018C">
        <w:trPr>
          <w:trHeight w:val="834"/>
        </w:trPr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4273BF" w14:textId="77777777" w:rsidR="0087684A" w:rsidRPr="00B8170B" w:rsidRDefault="00B8170B" w:rsidP="00B817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Belleza" w:hAnsi="Times New Roman" w:cs="Times New Roman"/>
                <w:b/>
                <w:sz w:val="20"/>
                <w:szCs w:val="20"/>
              </w:rPr>
            </w:pPr>
            <w:r w:rsidRPr="00B8170B">
              <w:rPr>
                <w:rFonts w:ascii="Times New Roman" w:eastAsia="Belleza" w:hAnsi="Times New Roman" w:cs="Times New Roman"/>
                <w:b/>
                <w:smallCaps/>
                <w:sz w:val="20"/>
                <w:szCs w:val="20"/>
              </w:rPr>
              <w:t>Objetivos</w:t>
            </w:r>
          </w:p>
        </w:tc>
        <w:tc>
          <w:tcPr>
            <w:tcW w:w="78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5F49F7" w14:textId="02EC739D" w:rsidR="000C0196" w:rsidRPr="000C0196" w:rsidRDefault="00797581" w:rsidP="000C0196">
            <w:pPr>
              <w:pStyle w:val="Prrafodelista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Belleza" w:hAnsi="Times New Roman" w:cs="Times New Roman"/>
                <w:u w:val="single"/>
              </w:rPr>
            </w:pPr>
            <w:r>
              <w:rPr>
                <w:rFonts w:ascii="Times New Roman" w:eastAsia="Belleza" w:hAnsi="Times New Roman" w:cs="Times New Roman"/>
                <w:b/>
                <w:u w:val="single"/>
              </w:rPr>
              <w:t xml:space="preserve">Proveer de especificaciones técnicas de insumos necesarios para el funcionamiento de monitor perteneciente al servicio de </w:t>
            </w:r>
            <w:r w:rsidR="008E697F">
              <w:rPr>
                <w:rFonts w:ascii="Times New Roman" w:eastAsia="Belleza" w:hAnsi="Times New Roman" w:cs="Times New Roman"/>
                <w:b/>
                <w:u w:val="single"/>
              </w:rPr>
              <w:t>Medicina</w:t>
            </w:r>
            <w:r>
              <w:rPr>
                <w:rFonts w:ascii="Times New Roman" w:eastAsia="Belleza" w:hAnsi="Times New Roman" w:cs="Times New Roman"/>
                <w:b/>
                <w:u w:val="single"/>
              </w:rPr>
              <w:t>.</w:t>
            </w:r>
          </w:p>
        </w:tc>
      </w:tr>
      <w:tr w:rsidR="004E067C" w:rsidRPr="00B8170B" w14:paraId="29475245" w14:textId="77777777" w:rsidTr="0062018C">
        <w:trPr>
          <w:trHeight w:val="3316"/>
        </w:trPr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109234" w14:textId="5C7CD7E3" w:rsidR="004E067C" w:rsidRPr="00B8170B" w:rsidRDefault="004E067C" w:rsidP="00B817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Belleza" w:hAnsi="Times New Roman" w:cs="Times New Roman"/>
                <w:b/>
                <w:sz w:val="20"/>
                <w:szCs w:val="20"/>
              </w:rPr>
            </w:pPr>
            <w:r w:rsidRPr="00B8170B">
              <w:rPr>
                <w:rFonts w:ascii="Times New Roman" w:eastAsia="Belleza" w:hAnsi="Times New Roman" w:cs="Times New Roman"/>
                <w:b/>
                <w:smallCaps/>
                <w:sz w:val="20"/>
                <w:szCs w:val="20"/>
              </w:rPr>
              <w:t>Artículo</w:t>
            </w:r>
          </w:p>
        </w:tc>
        <w:tc>
          <w:tcPr>
            <w:tcW w:w="78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tbl>
            <w:tblPr>
              <w:tblpPr w:leftFromText="141" w:rightFromText="141" w:horzAnchor="margin" w:tblpXSpec="center" w:tblpY="-600"/>
              <w:tblOverlap w:val="never"/>
              <w:tblW w:w="6374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252"/>
              <w:gridCol w:w="993"/>
              <w:gridCol w:w="1134"/>
              <w:gridCol w:w="1417"/>
              <w:gridCol w:w="1578"/>
            </w:tblGrid>
            <w:tr w:rsidR="0015456F" w:rsidRPr="0015456F" w14:paraId="73DE5152" w14:textId="77777777" w:rsidTr="008E697F">
              <w:trPr>
                <w:trHeight w:val="300"/>
              </w:trPr>
              <w:tc>
                <w:tcPr>
                  <w:tcW w:w="1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2D050"/>
                  <w:noWrap/>
                  <w:vAlign w:val="center"/>
                  <w:hideMark/>
                </w:tcPr>
                <w:p w14:paraId="08499A21" w14:textId="77777777" w:rsidR="0015456F" w:rsidRPr="0015456F" w:rsidRDefault="0015456F" w:rsidP="0015456F">
                  <w:pPr>
                    <w:spacing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15456F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</w:rPr>
                    <w:t>Insumo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92D050"/>
                  <w:noWrap/>
                  <w:vAlign w:val="center"/>
                  <w:hideMark/>
                </w:tcPr>
                <w:p w14:paraId="0AAA8DCD" w14:textId="77777777" w:rsidR="0015456F" w:rsidRPr="0015456F" w:rsidRDefault="0015456F" w:rsidP="0015456F">
                  <w:pPr>
                    <w:spacing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15456F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</w:rPr>
                    <w:t>Tipo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92D050"/>
                  <w:noWrap/>
                  <w:vAlign w:val="center"/>
                  <w:hideMark/>
                </w:tcPr>
                <w:p w14:paraId="4C0EB296" w14:textId="77777777" w:rsidR="0015456F" w:rsidRPr="0015456F" w:rsidRDefault="0015456F" w:rsidP="0015456F">
                  <w:pPr>
                    <w:spacing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15456F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</w:rPr>
                    <w:t>Graduación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92D050"/>
                  <w:noWrap/>
                  <w:vAlign w:val="center"/>
                  <w:hideMark/>
                </w:tcPr>
                <w:p w14:paraId="6AE5F869" w14:textId="77777777" w:rsidR="0015456F" w:rsidRPr="0015456F" w:rsidRDefault="0015456F" w:rsidP="0015456F">
                  <w:pPr>
                    <w:spacing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15456F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</w:rPr>
                    <w:t>Especificaciones</w:t>
                  </w:r>
                </w:p>
              </w:tc>
              <w:tc>
                <w:tcPr>
                  <w:tcW w:w="157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92D050"/>
                  <w:noWrap/>
                  <w:vAlign w:val="center"/>
                  <w:hideMark/>
                </w:tcPr>
                <w:p w14:paraId="1377BEC5" w14:textId="77777777" w:rsidR="0015456F" w:rsidRPr="0015456F" w:rsidRDefault="0015456F" w:rsidP="0015456F">
                  <w:pPr>
                    <w:spacing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15456F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</w:rPr>
                    <w:t>Tecnología</w:t>
                  </w:r>
                </w:p>
              </w:tc>
            </w:tr>
            <w:tr w:rsidR="0015456F" w:rsidRPr="0015456F" w14:paraId="717FF4BE" w14:textId="77777777" w:rsidTr="00EA34D2">
              <w:trPr>
                <w:trHeight w:val="195"/>
              </w:trPr>
              <w:tc>
                <w:tcPr>
                  <w:tcW w:w="125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2E2BB1D" w14:textId="77777777" w:rsidR="0015456F" w:rsidRPr="0015456F" w:rsidRDefault="0015456F" w:rsidP="0015456F">
                  <w:pPr>
                    <w:spacing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15456F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</w:rPr>
                    <w:t>Sensor SPO2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F3118FC" w14:textId="77777777" w:rsidR="0015456F" w:rsidRPr="0015456F" w:rsidRDefault="0015456F" w:rsidP="0015456F">
                  <w:pPr>
                    <w:spacing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</w:rPr>
                  </w:pPr>
                  <w:r w:rsidRPr="0015456F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</w:rPr>
                    <w:t>Clip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9984008" w14:textId="77777777" w:rsidR="0015456F" w:rsidRPr="0015456F" w:rsidRDefault="0015456F" w:rsidP="0015456F">
                  <w:pPr>
                    <w:spacing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</w:rPr>
                  </w:pPr>
                  <w:r w:rsidRPr="0015456F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</w:rPr>
                    <w:t>Adulto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0DD4D7F" w14:textId="77777777" w:rsidR="0015456F" w:rsidRPr="0015456F" w:rsidRDefault="0015456F" w:rsidP="0015456F">
                  <w:pPr>
                    <w:spacing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</w:rPr>
                  </w:pPr>
                  <w:r w:rsidRPr="0015456F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57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4F2CBC5" w14:textId="3148AD65" w:rsidR="0015456F" w:rsidRPr="0015456F" w:rsidRDefault="0015456F" w:rsidP="0015456F">
                  <w:pPr>
                    <w:spacing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</w:rPr>
                  </w:pPr>
                  <w:proofErr w:type="spellStart"/>
                  <w:r w:rsidRPr="0015456F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</w:rPr>
                    <w:t>Nihon</w:t>
                  </w:r>
                  <w:proofErr w:type="spellEnd"/>
                  <w:r w:rsidRPr="0015456F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</w:rPr>
                    <w:t xml:space="preserve"> Kohden PVM 270</w:t>
                  </w:r>
                  <w:r w:rsidR="00EA34D2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</w:rPr>
                    <w:t>3 y SVM 7260</w:t>
                  </w:r>
                </w:p>
              </w:tc>
            </w:tr>
            <w:tr w:rsidR="0015456F" w:rsidRPr="0015456F" w14:paraId="4245B922" w14:textId="77777777" w:rsidTr="00EA34D2">
              <w:trPr>
                <w:trHeight w:val="70"/>
              </w:trPr>
              <w:tc>
                <w:tcPr>
                  <w:tcW w:w="125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4DD155B" w14:textId="77777777" w:rsidR="0015456F" w:rsidRPr="0015456F" w:rsidRDefault="0015456F" w:rsidP="0015456F">
                  <w:pPr>
                    <w:spacing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15456F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</w:rPr>
                    <w:t>Troncal ECG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0893979" w14:textId="77777777" w:rsidR="0015456F" w:rsidRPr="0015456F" w:rsidRDefault="0015456F" w:rsidP="0015456F">
                  <w:pPr>
                    <w:spacing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</w:rPr>
                  </w:pPr>
                  <w:r w:rsidRPr="0015456F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</w:rPr>
                    <w:t>Troncal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B6EA2A2" w14:textId="77777777" w:rsidR="0015456F" w:rsidRPr="0015456F" w:rsidRDefault="0015456F" w:rsidP="0015456F">
                  <w:pPr>
                    <w:spacing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</w:rPr>
                  </w:pPr>
                  <w:r w:rsidRPr="0015456F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</w:rPr>
                    <w:t>Adulto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E620C3A" w14:textId="77777777" w:rsidR="0015456F" w:rsidRPr="0015456F" w:rsidRDefault="0015456F" w:rsidP="0015456F">
                  <w:pPr>
                    <w:spacing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</w:rPr>
                  </w:pPr>
                  <w:r w:rsidRPr="0015456F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</w:rPr>
                    <w:t>3 derivadas</w:t>
                  </w:r>
                </w:p>
              </w:tc>
              <w:tc>
                <w:tcPr>
                  <w:tcW w:w="157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7BCBC9" w14:textId="70FDC549" w:rsidR="0015456F" w:rsidRPr="0015456F" w:rsidRDefault="00EA34D2" w:rsidP="0015456F">
                  <w:pPr>
                    <w:spacing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</w:rPr>
                  </w:pPr>
                  <w:proofErr w:type="spellStart"/>
                  <w:r w:rsidRPr="0015456F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</w:rPr>
                    <w:t>Nihon</w:t>
                  </w:r>
                  <w:proofErr w:type="spellEnd"/>
                  <w:r w:rsidRPr="0015456F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</w:rPr>
                    <w:t xml:space="preserve"> Kohden PVM 270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</w:rPr>
                    <w:t>3 y SVM 7260</w:t>
                  </w:r>
                </w:p>
              </w:tc>
            </w:tr>
            <w:tr w:rsidR="0015456F" w:rsidRPr="0015456F" w14:paraId="4BB17F5B" w14:textId="77777777" w:rsidTr="00EA34D2">
              <w:trPr>
                <w:trHeight w:val="70"/>
              </w:trPr>
              <w:tc>
                <w:tcPr>
                  <w:tcW w:w="125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7DC2266" w14:textId="77777777" w:rsidR="0015456F" w:rsidRPr="0015456F" w:rsidRDefault="0015456F" w:rsidP="0015456F">
                  <w:pPr>
                    <w:spacing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15456F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</w:rPr>
                    <w:t>Latiguillos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3205CC0" w14:textId="77777777" w:rsidR="0015456F" w:rsidRPr="0015456F" w:rsidRDefault="0015456F" w:rsidP="0015456F">
                  <w:pPr>
                    <w:spacing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</w:rPr>
                  </w:pPr>
                  <w:r w:rsidRPr="0015456F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</w:rPr>
                    <w:t>Clip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B930658" w14:textId="77777777" w:rsidR="0015456F" w:rsidRPr="0015456F" w:rsidRDefault="0015456F" w:rsidP="0015456F">
                  <w:pPr>
                    <w:spacing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</w:rPr>
                  </w:pPr>
                  <w:r w:rsidRPr="0015456F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</w:rPr>
                    <w:t>Adulto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2673A95" w14:textId="77777777" w:rsidR="0015456F" w:rsidRPr="0015456F" w:rsidRDefault="0015456F" w:rsidP="0015456F">
                  <w:pPr>
                    <w:spacing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</w:rPr>
                  </w:pPr>
                  <w:r w:rsidRPr="0015456F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</w:rPr>
                    <w:t>3 derivadas</w:t>
                  </w:r>
                </w:p>
              </w:tc>
              <w:tc>
                <w:tcPr>
                  <w:tcW w:w="157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3F2D17" w14:textId="30F6AC87" w:rsidR="0015456F" w:rsidRPr="0015456F" w:rsidRDefault="00EA34D2" w:rsidP="0015456F">
                  <w:pPr>
                    <w:spacing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</w:rPr>
                  </w:pPr>
                  <w:proofErr w:type="spellStart"/>
                  <w:r w:rsidRPr="0015456F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</w:rPr>
                    <w:t>Nihon</w:t>
                  </w:r>
                  <w:proofErr w:type="spellEnd"/>
                  <w:r w:rsidRPr="0015456F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</w:rPr>
                    <w:t xml:space="preserve"> Kohden PVM 270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</w:rPr>
                    <w:t>3 y SVM 7260</w:t>
                  </w:r>
                </w:p>
              </w:tc>
            </w:tr>
            <w:tr w:rsidR="0015456F" w:rsidRPr="0015456F" w14:paraId="456FBC21" w14:textId="77777777" w:rsidTr="00EA34D2">
              <w:trPr>
                <w:trHeight w:val="70"/>
              </w:trPr>
              <w:tc>
                <w:tcPr>
                  <w:tcW w:w="125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36FA225" w14:textId="77777777" w:rsidR="0015456F" w:rsidRPr="0015456F" w:rsidRDefault="0015456F" w:rsidP="0015456F">
                  <w:pPr>
                    <w:spacing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15456F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</w:rPr>
                    <w:t>Brazalete PNI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CAC4859" w14:textId="77777777" w:rsidR="0015456F" w:rsidRPr="0015456F" w:rsidRDefault="0015456F" w:rsidP="0015456F">
                  <w:pPr>
                    <w:spacing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</w:rPr>
                  </w:pPr>
                  <w:r w:rsidRPr="0015456F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</w:rPr>
                    <w:t>Brazalete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8604F2F" w14:textId="77777777" w:rsidR="0015456F" w:rsidRPr="0015456F" w:rsidRDefault="0015456F" w:rsidP="0015456F">
                  <w:pPr>
                    <w:spacing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</w:rPr>
                  </w:pPr>
                  <w:r w:rsidRPr="0015456F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</w:rPr>
                    <w:t>Adulto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1CA712D" w14:textId="649F62D4" w:rsidR="0015456F" w:rsidRPr="0015456F" w:rsidRDefault="009435E7" w:rsidP="0015456F">
                  <w:pPr>
                    <w:spacing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</w:rPr>
                    <w:t>23-33</w:t>
                  </w:r>
                  <w:r w:rsidR="0015456F" w:rsidRPr="0015456F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</w:rPr>
                    <w:t xml:space="preserve"> cm</w:t>
                  </w:r>
                </w:p>
              </w:tc>
              <w:tc>
                <w:tcPr>
                  <w:tcW w:w="157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E64A08B" w14:textId="7D601F1C" w:rsidR="0015456F" w:rsidRPr="0015456F" w:rsidRDefault="00EA34D2" w:rsidP="0015456F">
                  <w:pPr>
                    <w:spacing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</w:rPr>
                  </w:pPr>
                  <w:proofErr w:type="spellStart"/>
                  <w:r w:rsidRPr="0015456F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</w:rPr>
                    <w:t>Nihon</w:t>
                  </w:r>
                  <w:proofErr w:type="spellEnd"/>
                  <w:r w:rsidRPr="0015456F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</w:rPr>
                    <w:t xml:space="preserve"> Kohden PVM 270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</w:rPr>
                    <w:t>3 y SVM 7260</w:t>
                  </w:r>
                </w:p>
              </w:tc>
            </w:tr>
          </w:tbl>
          <w:p w14:paraId="32397758" w14:textId="77777777" w:rsidR="000C0196" w:rsidRDefault="000C0196" w:rsidP="00797581">
            <w:pPr>
              <w:pStyle w:val="Prrafodelista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0"/>
              <w:rPr>
                <w:rFonts w:ascii="Times New Roman" w:eastAsia="Belleza" w:hAnsi="Times New Roman" w:cs="Times New Roman"/>
              </w:rPr>
            </w:pPr>
          </w:p>
          <w:p w14:paraId="7361285B" w14:textId="77777777" w:rsidR="0015456F" w:rsidRDefault="0015456F" w:rsidP="00797581">
            <w:pPr>
              <w:pStyle w:val="Prrafodelista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0"/>
              <w:rPr>
                <w:rFonts w:ascii="Times New Roman" w:eastAsia="Belleza" w:hAnsi="Times New Roman" w:cs="Times New Roman"/>
              </w:rPr>
            </w:pPr>
          </w:p>
          <w:p w14:paraId="3ADC92E6" w14:textId="77777777" w:rsidR="0015456F" w:rsidRDefault="0015456F" w:rsidP="0015456F">
            <w:pPr>
              <w:pStyle w:val="Prrafodelista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Belleza" w:hAnsi="Times New Roman" w:cs="Times New Roman"/>
              </w:rPr>
            </w:pPr>
          </w:p>
          <w:p w14:paraId="7ADB6AEF" w14:textId="77777777" w:rsidR="0015456F" w:rsidRDefault="0015456F" w:rsidP="0015456F">
            <w:pPr>
              <w:pStyle w:val="Prrafodelista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Belleza" w:hAnsi="Times New Roman" w:cs="Times New Roman"/>
              </w:rPr>
            </w:pPr>
          </w:p>
          <w:p w14:paraId="43890E9A" w14:textId="77777777" w:rsidR="0015456F" w:rsidRDefault="0015456F" w:rsidP="0015456F">
            <w:pPr>
              <w:pStyle w:val="Prrafodelista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Belleza" w:hAnsi="Times New Roman" w:cs="Times New Roman"/>
              </w:rPr>
            </w:pPr>
          </w:p>
          <w:p w14:paraId="17CECF9B" w14:textId="77777777" w:rsidR="0015456F" w:rsidRPr="00681CD2" w:rsidRDefault="0015456F" w:rsidP="00681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Belleza" w:hAnsi="Times New Roman" w:cs="Times New Roman"/>
              </w:rPr>
            </w:pPr>
          </w:p>
          <w:p w14:paraId="1F629C22" w14:textId="77777777" w:rsidR="0015456F" w:rsidRDefault="0015456F" w:rsidP="0015456F">
            <w:pPr>
              <w:pStyle w:val="Prrafodelista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Belleza" w:hAnsi="Times New Roman" w:cs="Times New Roman"/>
              </w:rPr>
            </w:pPr>
          </w:p>
          <w:p w14:paraId="2A55666E" w14:textId="73FF2CB2" w:rsidR="0015456F" w:rsidRPr="0015456F" w:rsidRDefault="0015456F" w:rsidP="0015456F">
            <w:pPr>
              <w:pStyle w:val="Prrafodelista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Belleza" w:hAnsi="Times New Roman" w:cs="Times New Roman"/>
              </w:rPr>
            </w:pPr>
            <w:r w:rsidRPr="0015456F">
              <w:rPr>
                <w:rFonts w:ascii="Times New Roman" w:eastAsia="Belleza" w:hAnsi="Times New Roman" w:cs="Times New Roman"/>
              </w:rPr>
              <w:t>En Anexo 1 se adjuntan imágenes de referencia.</w:t>
            </w:r>
          </w:p>
        </w:tc>
      </w:tr>
      <w:tr w:rsidR="004E067C" w:rsidRPr="00B8170B" w14:paraId="63C39037" w14:textId="77777777" w:rsidTr="0062018C"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2BDF68" w14:textId="77777777" w:rsidR="004E067C" w:rsidRPr="00B8170B" w:rsidRDefault="00EC54CF" w:rsidP="00B817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Belleza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Belleza" w:hAnsi="Times New Roman" w:cs="Times New Roman"/>
                <w:b/>
                <w:smallCaps/>
                <w:sz w:val="20"/>
                <w:szCs w:val="20"/>
              </w:rPr>
              <w:t>Consideraciones</w:t>
            </w:r>
          </w:p>
        </w:tc>
        <w:tc>
          <w:tcPr>
            <w:tcW w:w="78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DCD996" w14:textId="31F5C2F0" w:rsidR="00EC54CF" w:rsidRPr="0015456F" w:rsidRDefault="0015456F" w:rsidP="0060067D">
            <w:pPr>
              <w:pStyle w:val="Prrafodelista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Belleza" w:hAnsi="Times New Roman" w:cs="Times New Roman"/>
                <w:bCs/>
              </w:rPr>
            </w:pPr>
            <w:r w:rsidRPr="0015456F">
              <w:rPr>
                <w:rFonts w:ascii="Times New Roman" w:eastAsia="Belleza" w:hAnsi="Times New Roman" w:cs="Times New Roman"/>
                <w:bCs/>
              </w:rPr>
              <w:t>Los insumos deben ser certificados libres de látex.</w:t>
            </w:r>
          </w:p>
          <w:p w14:paraId="2A016FCF" w14:textId="77777777" w:rsidR="0015456F" w:rsidRPr="0015456F" w:rsidRDefault="0015456F" w:rsidP="0060067D">
            <w:pPr>
              <w:pStyle w:val="Prrafodelista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Belleza" w:hAnsi="Times New Roman" w:cs="Times New Roman"/>
                <w:bCs/>
              </w:rPr>
            </w:pPr>
            <w:r w:rsidRPr="0015456F">
              <w:rPr>
                <w:rFonts w:ascii="Times New Roman" w:eastAsia="Belleza" w:hAnsi="Times New Roman" w:cs="Times New Roman"/>
                <w:bCs/>
              </w:rPr>
              <w:t>La garantía asociada debe ser como mínimo 3 meses.</w:t>
            </w:r>
          </w:p>
          <w:p w14:paraId="696BB31F" w14:textId="0BA5C2E4" w:rsidR="0015456F" w:rsidRPr="00EC54CF" w:rsidRDefault="0015456F" w:rsidP="0060067D">
            <w:pPr>
              <w:pStyle w:val="Prrafodelista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Belleza" w:hAnsi="Times New Roman" w:cs="Times New Roman"/>
              </w:rPr>
            </w:pPr>
            <w:r>
              <w:rPr>
                <w:rFonts w:ascii="Times New Roman" w:eastAsia="Belleza" w:hAnsi="Times New Roman" w:cs="Times New Roman"/>
              </w:rPr>
              <w:t>Los insumos deben certificar ser compatibles con la marca y modelo solicitados.</w:t>
            </w:r>
          </w:p>
        </w:tc>
      </w:tr>
      <w:tr w:rsidR="004E067C" w:rsidRPr="00B8170B" w14:paraId="066F757C" w14:textId="77777777" w:rsidTr="0062018C">
        <w:trPr>
          <w:trHeight w:val="1491"/>
        </w:trPr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8073A8" w14:textId="35EB46F5" w:rsidR="004E067C" w:rsidRPr="00B8170B" w:rsidRDefault="0015456F" w:rsidP="00B817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Belleza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Belleza" w:hAnsi="Times New Roman" w:cs="Times New Roman"/>
                <w:b/>
                <w:smallCaps/>
                <w:sz w:val="20"/>
                <w:szCs w:val="20"/>
              </w:rPr>
              <w:t>Equipo Asociado</w:t>
            </w:r>
          </w:p>
        </w:tc>
        <w:tc>
          <w:tcPr>
            <w:tcW w:w="78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tbl>
            <w:tblPr>
              <w:tblpPr w:leftFromText="141" w:rightFromText="141" w:vertAnchor="page" w:horzAnchor="margin" w:tblpXSpec="center" w:tblpY="1"/>
              <w:tblOverlap w:val="never"/>
              <w:tblW w:w="522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651"/>
              <w:gridCol w:w="1160"/>
              <w:gridCol w:w="993"/>
              <w:gridCol w:w="1417"/>
            </w:tblGrid>
            <w:tr w:rsidR="009435E7" w:rsidRPr="00EA34D2" w14:paraId="1D12EB1F" w14:textId="77777777" w:rsidTr="009435E7">
              <w:trPr>
                <w:trHeight w:val="510"/>
              </w:trPr>
              <w:tc>
                <w:tcPr>
                  <w:tcW w:w="1651" w:type="dxa"/>
                  <w:shd w:val="clear" w:color="000000" w:fill="92D050"/>
                  <w:vAlign w:val="center"/>
                  <w:hideMark/>
                </w:tcPr>
                <w:p w14:paraId="24B483DF" w14:textId="77777777" w:rsidR="009435E7" w:rsidRPr="00EA34D2" w:rsidRDefault="009435E7" w:rsidP="00EA34D2">
                  <w:pPr>
                    <w:spacing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EA34D2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6"/>
                      <w:szCs w:val="16"/>
                    </w:rPr>
                    <w:t>Equipo</w:t>
                  </w:r>
                </w:p>
              </w:tc>
              <w:tc>
                <w:tcPr>
                  <w:tcW w:w="1160" w:type="dxa"/>
                  <w:shd w:val="clear" w:color="000000" w:fill="92D050"/>
                  <w:vAlign w:val="center"/>
                  <w:hideMark/>
                </w:tcPr>
                <w:p w14:paraId="3C33D7E1" w14:textId="77777777" w:rsidR="009435E7" w:rsidRPr="00EA34D2" w:rsidRDefault="009435E7" w:rsidP="00EA34D2">
                  <w:pPr>
                    <w:spacing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EA34D2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6"/>
                      <w:szCs w:val="16"/>
                    </w:rPr>
                    <w:t>Marca</w:t>
                  </w:r>
                </w:p>
              </w:tc>
              <w:tc>
                <w:tcPr>
                  <w:tcW w:w="993" w:type="dxa"/>
                  <w:shd w:val="clear" w:color="000000" w:fill="92D050"/>
                  <w:vAlign w:val="center"/>
                  <w:hideMark/>
                </w:tcPr>
                <w:p w14:paraId="2BEDB2B9" w14:textId="77777777" w:rsidR="009435E7" w:rsidRPr="00EA34D2" w:rsidRDefault="009435E7" w:rsidP="00EA34D2">
                  <w:pPr>
                    <w:spacing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EA34D2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6"/>
                      <w:szCs w:val="16"/>
                    </w:rPr>
                    <w:t>Modelo</w:t>
                  </w:r>
                </w:p>
              </w:tc>
              <w:tc>
                <w:tcPr>
                  <w:tcW w:w="1417" w:type="dxa"/>
                  <w:shd w:val="clear" w:color="000000" w:fill="92D050"/>
                  <w:vAlign w:val="center"/>
                  <w:hideMark/>
                </w:tcPr>
                <w:p w14:paraId="44D43C1D" w14:textId="77777777" w:rsidR="009435E7" w:rsidRPr="00EA34D2" w:rsidRDefault="009435E7" w:rsidP="00EA34D2">
                  <w:pPr>
                    <w:spacing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EA34D2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6"/>
                      <w:szCs w:val="16"/>
                    </w:rPr>
                    <w:t>Servicio Clínico Dependiente</w:t>
                  </w:r>
                </w:p>
              </w:tc>
            </w:tr>
            <w:tr w:rsidR="009435E7" w:rsidRPr="00EA34D2" w14:paraId="4E42120B" w14:textId="77777777" w:rsidTr="009435E7">
              <w:trPr>
                <w:trHeight w:val="462"/>
              </w:trPr>
              <w:tc>
                <w:tcPr>
                  <w:tcW w:w="1651" w:type="dxa"/>
                  <w:shd w:val="clear" w:color="000000" w:fill="FFFFFF"/>
                  <w:noWrap/>
                  <w:vAlign w:val="center"/>
                  <w:hideMark/>
                </w:tcPr>
                <w:p w14:paraId="247AD85A" w14:textId="77777777" w:rsidR="009435E7" w:rsidRPr="00EA34D2" w:rsidRDefault="009435E7" w:rsidP="00EA34D2">
                  <w:pPr>
                    <w:spacing w:line="240" w:lineRule="auto"/>
                    <w:jc w:val="center"/>
                    <w:rPr>
                      <w:rFonts w:ascii="Calibri" w:eastAsia="Times New Roman" w:hAnsi="Calibri" w:cs="Calibri"/>
                      <w:sz w:val="16"/>
                      <w:szCs w:val="16"/>
                    </w:rPr>
                  </w:pPr>
                  <w:r w:rsidRPr="00EA34D2">
                    <w:rPr>
                      <w:rFonts w:ascii="Calibri" w:eastAsia="Times New Roman" w:hAnsi="Calibri" w:cs="Calibri"/>
                      <w:sz w:val="16"/>
                      <w:szCs w:val="16"/>
                    </w:rPr>
                    <w:t>MONITOR MULTIPARAMETRO</w:t>
                  </w:r>
                </w:p>
              </w:tc>
              <w:tc>
                <w:tcPr>
                  <w:tcW w:w="1160" w:type="dxa"/>
                  <w:shd w:val="clear" w:color="000000" w:fill="FFFFFF"/>
                  <w:noWrap/>
                  <w:vAlign w:val="center"/>
                  <w:hideMark/>
                </w:tcPr>
                <w:p w14:paraId="17CAAF5E" w14:textId="77777777" w:rsidR="009435E7" w:rsidRPr="00EA34D2" w:rsidRDefault="009435E7" w:rsidP="00EA34D2">
                  <w:pPr>
                    <w:spacing w:line="240" w:lineRule="auto"/>
                    <w:jc w:val="center"/>
                    <w:rPr>
                      <w:rFonts w:ascii="Calibri" w:eastAsia="Times New Roman" w:hAnsi="Calibri" w:cs="Calibri"/>
                      <w:sz w:val="16"/>
                      <w:szCs w:val="16"/>
                    </w:rPr>
                  </w:pPr>
                  <w:r w:rsidRPr="00EA34D2">
                    <w:rPr>
                      <w:rFonts w:ascii="Calibri" w:eastAsia="Times New Roman" w:hAnsi="Calibri" w:cs="Calibri"/>
                      <w:sz w:val="16"/>
                      <w:szCs w:val="16"/>
                    </w:rPr>
                    <w:t>NIHON KOHDEN</w:t>
                  </w:r>
                </w:p>
              </w:tc>
              <w:tc>
                <w:tcPr>
                  <w:tcW w:w="993" w:type="dxa"/>
                  <w:shd w:val="clear" w:color="000000" w:fill="FFFFFF"/>
                  <w:noWrap/>
                  <w:vAlign w:val="center"/>
                  <w:hideMark/>
                </w:tcPr>
                <w:p w14:paraId="55B6653D" w14:textId="77777777" w:rsidR="009435E7" w:rsidRPr="00EA34D2" w:rsidRDefault="009435E7" w:rsidP="00EA34D2">
                  <w:pPr>
                    <w:spacing w:line="240" w:lineRule="auto"/>
                    <w:jc w:val="center"/>
                    <w:rPr>
                      <w:rFonts w:ascii="Calibri" w:eastAsia="Times New Roman" w:hAnsi="Calibri" w:cs="Calibri"/>
                      <w:sz w:val="16"/>
                      <w:szCs w:val="16"/>
                    </w:rPr>
                  </w:pPr>
                  <w:r w:rsidRPr="00EA34D2">
                    <w:rPr>
                      <w:rFonts w:ascii="Calibri" w:eastAsia="Times New Roman" w:hAnsi="Calibri" w:cs="Calibri"/>
                      <w:sz w:val="16"/>
                      <w:szCs w:val="16"/>
                    </w:rPr>
                    <w:t>PVM-2703</w:t>
                  </w:r>
                </w:p>
              </w:tc>
              <w:tc>
                <w:tcPr>
                  <w:tcW w:w="1417" w:type="dxa"/>
                  <w:shd w:val="clear" w:color="000000" w:fill="FFFFFF"/>
                  <w:noWrap/>
                  <w:vAlign w:val="center"/>
                  <w:hideMark/>
                </w:tcPr>
                <w:p w14:paraId="0966F7EE" w14:textId="77777777" w:rsidR="009435E7" w:rsidRPr="00EA34D2" w:rsidRDefault="009435E7" w:rsidP="00EA34D2">
                  <w:pPr>
                    <w:spacing w:line="240" w:lineRule="auto"/>
                    <w:jc w:val="center"/>
                    <w:rPr>
                      <w:rFonts w:ascii="Calibri" w:eastAsia="Times New Roman" w:hAnsi="Calibri" w:cs="Calibri"/>
                      <w:sz w:val="16"/>
                      <w:szCs w:val="16"/>
                    </w:rPr>
                  </w:pPr>
                  <w:r w:rsidRPr="00EA34D2">
                    <w:rPr>
                      <w:rFonts w:ascii="Calibri" w:eastAsia="Times New Roman" w:hAnsi="Calibri" w:cs="Calibri"/>
                      <w:sz w:val="16"/>
                      <w:szCs w:val="16"/>
                    </w:rPr>
                    <w:t>MEDICINA</w:t>
                  </w:r>
                </w:p>
              </w:tc>
            </w:tr>
            <w:tr w:rsidR="009435E7" w:rsidRPr="00EA34D2" w14:paraId="196C242C" w14:textId="77777777" w:rsidTr="009435E7">
              <w:trPr>
                <w:trHeight w:val="462"/>
              </w:trPr>
              <w:tc>
                <w:tcPr>
                  <w:tcW w:w="1651" w:type="dxa"/>
                  <w:shd w:val="clear" w:color="000000" w:fill="FFFFFF"/>
                  <w:noWrap/>
                  <w:vAlign w:val="center"/>
                  <w:hideMark/>
                </w:tcPr>
                <w:p w14:paraId="3DE5435F" w14:textId="77777777" w:rsidR="009435E7" w:rsidRPr="00EA34D2" w:rsidRDefault="009435E7" w:rsidP="00EA34D2">
                  <w:pPr>
                    <w:spacing w:line="240" w:lineRule="auto"/>
                    <w:jc w:val="center"/>
                    <w:rPr>
                      <w:rFonts w:ascii="Calibri" w:eastAsia="Times New Roman" w:hAnsi="Calibri" w:cs="Calibri"/>
                      <w:sz w:val="16"/>
                      <w:szCs w:val="16"/>
                    </w:rPr>
                  </w:pPr>
                  <w:r w:rsidRPr="00EA34D2">
                    <w:rPr>
                      <w:rFonts w:ascii="Calibri" w:eastAsia="Times New Roman" w:hAnsi="Calibri" w:cs="Calibri"/>
                      <w:sz w:val="16"/>
                      <w:szCs w:val="16"/>
                    </w:rPr>
                    <w:t>MONITOR MULTIPARAMETRO</w:t>
                  </w:r>
                </w:p>
              </w:tc>
              <w:tc>
                <w:tcPr>
                  <w:tcW w:w="1160" w:type="dxa"/>
                  <w:shd w:val="clear" w:color="000000" w:fill="FFFFFF"/>
                  <w:noWrap/>
                  <w:vAlign w:val="center"/>
                  <w:hideMark/>
                </w:tcPr>
                <w:p w14:paraId="1F5665A3" w14:textId="25A79182" w:rsidR="009435E7" w:rsidRPr="00EA34D2" w:rsidRDefault="009435E7" w:rsidP="00EA34D2">
                  <w:pPr>
                    <w:spacing w:line="240" w:lineRule="auto"/>
                    <w:jc w:val="center"/>
                    <w:rPr>
                      <w:rFonts w:ascii="Calibri" w:eastAsia="Times New Roman" w:hAnsi="Calibri" w:cs="Calibri"/>
                      <w:sz w:val="16"/>
                      <w:szCs w:val="16"/>
                    </w:rPr>
                  </w:pPr>
                  <w:r w:rsidRPr="00EA34D2">
                    <w:rPr>
                      <w:rFonts w:ascii="Calibri" w:eastAsia="Times New Roman" w:hAnsi="Calibri" w:cs="Calibri"/>
                      <w:sz w:val="16"/>
                      <w:szCs w:val="16"/>
                    </w:rPr>
                    <w:t>NIHON KOHDEN</w:t>
                  </w:r>
                </w:p>
              </w:tc>
              <w:tc>
                <w:tcPr>
                  <w:tcW w:w="993" w:type="dxa"/>
                  <w:shd w:val="clear" w:color="000000" w:fill="FFFFFF"/>
                  <w:noWrap/>
                  <w:vAlign w:val="center"/>
                  <w:hideMark/>
                </w:tcPr>
                <w:p w14:paraId="5085D4B0" w14:textId="383444F9" w:rsidR="009435E7" w:rsidRPr="00EA34D2" w:rsidRDefault="009435E7" w:rsidP="00EA34D2">
                  <w:pPr>
                    <w:spacing w:line="240" w:lineRule="auto"/>
                    <w:jc w:val="center"/>
                    <w:rPr>
                      <w:rFonts w:ascii="Calibri" w:eastAsia="Times New Roman" w:hAnsi="Calibri" w:cs="Calibri"/>
                      <w:sz w:val="16"/>
                      <w:szCs w:val="16"/>
                    </w:rPr>
                  </w:pPr>
                  <w:r w:rsidRPr="00EA34D2">
                    <w:rPr>
                      <w:rFonts w:ascii="Calibri" w:eastAsia="Times New Roman" w:hAnsi="Calibri" w:cs="Calibri"/>
                      <w:sz w:val="16"/>
                      <w:szCs w:val="16"/>
                    </w:rPr>
                    <w:t>SVM</w:t>
                  </w:r>
                  <w:r>
                    <w:rPr>
                      <w:rFonts w:ascii="Calibri" w:eastAsia="Times New Roman" w:hAnsi="Calibri" w:cs="Calibri"/>
                      <w:sz w:val="16"/>
                      <w:szCs w:val="16"/>
                    </w:rPr>
                    <w:t>-</w:t>
                  </w:r>
                  <w:r w:rsidRPr="00EA34D2">
                    <w:rPr>
                      <w:rFonts w:ascii="Calibri" w:eastAsia="Times New Roman" w:hAnsi="Calibri" w:cs="Calibri"/>
                      <w:sz w:val="16"/>
                      <w:szCs w:val="16"/>
                    </w:rPr>
                    <w:t>7260</w:t>
                  </w:r>
                </w:p>
              </w:tc>
              <w:tc>
                <w:tcPr>
                  <w:tcW w:w="1417" w:type="dxa"/>
                  <w:shd w:val="clear" w:color="000000" w:fill="FFFFFF"/>
                  <w:noWrap/>
                  <w:vAlign w:val="center"/>
                  <w:hideMark/>
                </w:tcPr>
                <w:p w14:paraId="7DC56978" w14:textId="77777777" w:rsidR="009435E7" w:rsidRPr="00EA34D2" w:rsidRDefault="009435E7" w:rsidP="00EA34D2">
                  <w:pPr>
                    <w:spacing w:line="240" w:lineRule="auto"/>
                    <w:jc w:val="center"/>
                    <w:rPr>
                      <w:rFonts w:ascii="Calibri" w:eastAsia="Times New Roman" w:hAnsi="Calibri" w:cs="Calibri"/>
                      <w:sz w:val="16"/>
                      <w:szCs w:val="16"/>
                    </w:rPr>
                  </w:pPr>
                  <w:r w:rsidRPr="00EA34D2">
                    <w:rPr>
                      <w:rFonts w:ascii="Calibri" w:eastAsia="Times New Roman" w:hAnsi="Calibri" w:cs="Calibri"/>
                      <w:sz w:val="16"/>
                      <w:szCs w:val="16"/>
                    </w:rPr>
                    <w:t>MEDICINA</w:t>
                  </w:r>
                </w:p>
              </w:tc>
            </w:tr>
          </w:tbl>
          <w:p w14:paraId="3AE1E087" w14:textId="713258E7" w:rsidR="00EC54CF" w:rsidRPr="0015456F" w:rsidRDefault="00EC54CF" w:rsidP="001545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Belleza" w:hAnsi="Times New Roman" w:cs="Times New Roman"/>
              </w:rPr>
            </w:pPr>
          </w:p>
        </w:tc>
      </w:tr>
      <w:tr w:rsidR="004E067C" w:rsidRPr="00B8170B" w14:paraId="45932438" w14:textId="77777777" w:rsidTr="0062018C">
        <w:trPr>
          <w:trHeight w:val="1048"/>
        </w:trPr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273681" w14:textId="77777777" w:rsidR="004E067C" w:rsidRPr="00B8170B" w:rsidRDefault="004E067C" w:rsidP="00B817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Belleza" w:hAnsi="Times New Roman" w:cs="Times New Roman"/>
                <w:b/>
                <w:sz w:val="20"/>
                <w:szCs w:val="20"/>
              </w:rPr>
            </w:pPr>
            <w:r w:rsidRPr="00B8170B">
              <w:rPr>
                <w:rFonts w:ascii="Times New Roman" w:eastAsia="Belleza" w:hAnsi="Times New Roman" w:cs="Times New Roman"/>
                <w:b/>
                <w:smallCaps/>
                <w:sz w:val="20"/>
                <w:szCs w:val="20"/>
              </w:rPr>
              <w:t>Referente Técnico</w:t>
            </w:r>
          </w:p>
        </w:tc>
        <w:tc>
          <w:tcPr>
            <w:tcW w:w="78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266FBE" w14:textId="2CA90C3D" w:rsidR="0062018C" w:rsidRDefault="009435E7" w:rsidP="00882E6F">
            <w:pPr>
              <w:pStyle w:val="Prrafodelista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Belleza" w:hAnsi="Times New Roman" w:cs="Times New Roman"/>
              </w:rPr>
            </w:pPr>
            <w:r>
              <w:rPr>
                <w:rFonts w:ascii="Times New Roman" w:eastAsia="Belleza" w:hAnsi="Times New Roman" w:cs="Times New Roman"/>
              </w:rPr>
              <w:t>Matias Espinoza</w:t>
            </w:r>
          </w:p>
          <w:p w14:paraId="74DBBC03" w14:textId="2D006AC1" w:rsidR="0062018C" w:rsidRDefault="0062018C" w:rsidP="0062018C">
            <w:pPr>
              <w:pStyle w:val="Prrafodelista"/>
              <w:widowControl w:val="0"/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Belleza" w:hAnsi="Times New Roman" w:cs="Times New Roman"/>
              </w:rPr>
            </w:pPr>
            <w:r>
              <w:rPr>
                <w:rFonts w:ascii="Times New Roman" w:eastAsia="Belleza" w:hAnsi="Times New Roman" w:cs="Times New Roman"/>
              </w:rPr>
              <w:t>Anexo : 412547</w:t>
            </w:r>
          </w:p>
          <w:p w14:paraId="0C62CE5B" w14:textId="44598769" w:rsidR="004E067C" w:rsidRPr="00882E6F" w:rsidRDefault="0062018C" w:rsidP="009435E7">
            <w:pPr>
              <w:pStyle w:val="Prrafodelista"/>
              <w:widowControl w:val="0"/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Belleza" w:hAnsi="Times New Roman" w:cs="Times New Roman"/>
              </w:rPr>
            </w:pPr>
            <w:r>
              <w:rPr>
                <w:rFonts w:ascii="Times New Roman" w:eastAsia="Belleza" w:hAnsi="Times New Roman" w:cs="Times New Roman"/>
              </w:rPr>
              <w:t xml:space="preserve">Correo : </w:t>
            </w:r>
            <w:r w:rsidR="009435E7">
              <w:rPr>
                <w:rFonts w:ascii="Times New Roman" w:eastAsia="Belleza" w:hAnsi="Times New Roman" w:cs="Times New Roman"/>
              </w:rPr>
              <w:t>mequiposmedicos@ssconcepcion.cl</w:t>
            </w:r>
          </w:p>
        </w:tc>
      </w:tr>
    </w:tbl>
    <w:p w14:paraId="38E143CC" w14:textId="77777777" w:rsidR="00EE3334" w:rsidRDefault="00EE3334">
      <w:pPr>
        <w:rPr>
          <w:rFonts w:ascii="Belleza" w:eastAsia="Belleza" w:hAnsi="Belleza" w:cs="Belleza"/>
          <w:b/>
        </w:rPr>
      </w:pPr>
    </w:p>
    <w:p w14:paraId="34F2BF94" w14:textId="77777777" w:rsidR="00B8170B" w:rsidRDefault="00B8170B">
      <w:pPr>
        <w:rPr>
          <w:rFonts w:ascii="Belleza" w:eastAsia="Belleza" w:hAnsi="Belleza" w:cs="Belleza"/>
          <w:b/>
        </w:rPr>
      </w:pPr>
    </w:p>
    <w:p w14:paraId="5FAC5BC4" w14:textId="77777777" w:rsidR="00B8170B" w:rsidRDefault="00B8170B">
      <w:pPr>
        <w:rPr>
          <w:rFonts w:ascii="Belleza" w:eastAsia="Belleza" w:hAnsi="Belleza" w:cs="Belleza"/>
          <w:b/>
        </w:rPr>
      </w:pPr>
    </w:p>
    <w:p w14:paraId="72496796" w14:textId="77777777" w:rsidR="00EE3334" w:rsidRDefault="00EE3334">
      <w:pPr>
        <w:rPr>
          <w:rFonts w:ascii="Belleza" w:eastAsia="Belleza" w:hAnsi="Belleza" w:cs="Belleza"/>
          <w:b/>
        </w:rPr>
      </w:pPr>
    </w:p>
    <w:p w14:paraId="0517C93A" w14:textId="77777777" w:rsidR="00EC54CF" w:rsidRDefault="00EC54CF">
      <w:pPr>
        <w:rPr>
          <w:rFonts w:ascii="Belleza" w:eastAsia="Belleza" w:hAnsi="Belleza" w:cs="Belleza"/>
          <w:b/>
        </w:rPr>
      </w:pPr>
    </w:p>
    <w:p w14:paraId="7C8F608D" w14:textId="77777777" w:rsidR="00EC54CF" w:rsidRDefault="00EC54CF">
      <w:pPr>
        <w:rPr>
          <w:rFonts w:ascii="Belleza" w:eastAsia="Belleza" w:hAnsi="Belleza" w:cs="Belleza"/>
          <w:b/>
        </w:rPr>
      </w:pPr>
    </w:p>
    <w:p w14:paraId="2378010D" w14:textId="77777777" w:rsidR="00EC54CF" w:rsidRDefault="00EC54CF">
      <w:pPr>
        <w:rPr>
          <w:rFonts w:ascii="Belleza" w:eastAsia="Belleza" w:hAnsi="Belleza" w:cs="Belleza"/>
          <w:b/>
        </w:rPr>
      </w:pPr>
    </w:p>
    <w:p w14:paraId="4DCD2511" w14:textId="14755B59" w:rsidR="00EC54CF" w:rsidRDefault="00EC54CF">
      <w:pPr>
        <w:rPr>
          <w:rFonts w:ascii="Belleza" w:eastAsia="Belleza" w:hAnsi="Belleza" w:cs="Belleza"/>
          <w:b/>
        </w:rPr>
      </w:pPr>
    </w:p>
    <w:p w14:paraId="4B6547DD" w14:textId="77777777" w:rsidR="009435E7" w:rsidRDefault="009435E7">
      <w:pPr>
        <w:rPr>
          <w:rFonts w:ascii="Belleza" w:eastAsia="Belleza" w:hAnsi="Belleza" w:cs="Belleza"/>
          <w:b/>
        </w:rPr>
      </w:pPr>
    </w:p>
    <w:p w14:paraId="0782CC0B" w14:textId="77777777" w:rsidR="009435E7" w:rsidRDefault="009435E7">
      <w:pPr>
        <w:rPr>
          <w:rFonts w:ascii="Belleza" w:eastAsia="Belleza" w:hAnsi="Belleza" w:cs="Belleza"/>
          <w:b/>
        </w:rPr>
      </w:pPr>
    </w:p>
    <w:p w14:paraId="3FDA84E8" w14:textId="77777777" w:rsidR="009435E7" w:rsidRDefault="009435E7">
      <w:pPr>
        <w:rPr>
          <w:rFonts w:ascii="Belleza" w:eastAsia="Belleza" w:hAnsi="Belleza" w:cs="Belleza"/>
          <w:b/>
        </w:rPr>
      </w:pPr>
    </w:p>
    <w:p w14:paraId="3D2999FD" w14:textId="77777777" w:rsidR="009435E7" w:rsidRDefault="009435E7">
      <w:pPr>
        <w:rPr>
          <w:rFonts w:ascii="Belleza" w:eastAsia="Belleza" w:hAnsi="Belleza" w:cs="Belleza"/>
          <w:b/>
        </w:rPr>
      </w:pPr>
    </w:p>
    <w:p w14:paraId="753E2C36" w14:textId="6D330D60" w:rsidR="0062018C" w:rsidRDefault="0062018C">
      <w:pPr>
        <w:rPr>
          <w:rFonts w:ascii="Belleza" w:eastAsia="Belleza" w:hAnsi="Belleza" w:cs="Belleza"/>
          <w:b/>
        </w:rPr>
      </w:pPr>
    </w:p>
    <w:p w14:paraId="77A9A278" w14:textId="091F3B4A" w:rsidR="0062018C" w:rsidRDefault="0062018C" w:rsidP="009435E7">
      <w:pPr>
        <w:jc w:val="center"/>
        <w:rPr>
          <w:rFonts w:ascii="Belleza" w:eastAsia="Belleza" w:hAnsi="Belleza" w:cs="Belleza"/>
          <w:b/>
        </w:rPr>
      </w:pPr>
      <w:r>
        <w:rPr>
          <w:rFonts w:ascii="Belleza" w:eastAsia="Belleza" w:hAnsi="Belleza" w:cs="Belleza"/>
          <w:b/>
        </w:rPr>
        <w:t>ANEXO 1</w:t>
      </w:r>
    </w:p>
    <w:p w14:paraId="0E324C78" w14:textId="3AAC4F1E" w:rsidR="0062018C" w:rsidRDefault="0062018C" w:rsidP="0062018C">
      <w:pPr>
        <w:jc w:val="center"/>
        <w:rPr>
          <w:rFonts w:ascii="Belleza" w:eastAsia="Belleza" w:hAnsi="Belleza" w:cs="Belleza"/>
          <w:b/>
        </w:rPr>
      </w:pPr>
    </w:p>
    <w:p w14:paraId="7F63FC39" w14:textId="73A582FE" w:rsidR="0062018C" w:rsidRDefault="0062018C" w:rsidP="0062018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572758D" wp14:editId="13DBD5CB">
            <wp:extent cx="4762500" cy="2266950"/>
            <wp:effectExtent l="0" t="0" r="0" b="0"/>
            <wp:docPr id="2" name="Imagen 2" descr="Nihon Kohden PVM 2701 Multi Para Monitor, Display Size: 22&quot;, LCD at best  price in His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ihon Kohden PVM 2701 Multi Para Monitor, Display Size: 22&quot;, LCD at best  price in Hisar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600" b="23800"/>
                    <a:stretch/>
                  </pic:blipFill>
                  <pic:spPr bwMode="auto">
                    <a:xfrm>
                      <a:off x="0" y="0"/>
                      <a:ext cx="47625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8F8185" w14:textId="49687AE6" w:rsidR="0062018C" w:rsidRDefault="0062018C" w:rsidP="0062018C">
      <w:pPr>
        <w:rPr>
          <w:noProof/>
        </w:rPr>
      </w:pPr>
    </w:p>
    <w:p w14:paraId="483F9883" w14:textId="4D6D4E0E" w:rsidR="0062018C" w:rsidRDefault="0062018C" w:rsidP="0062018C">
      <w:pPr>
        <w:tabs>
          <w:tab w:val="left" w:pos="3795"/>
        </w:tabs>
        <w:jc w:val="center"/>
        <w:rPr>
          <w:rFonts w:ascii="Belleza" w:eastAsia="Belleza" w:hAnsi="Belleza" w:cs="Belleza"/>
        </w:rPr>
      </w:pPr>
      <w:r w:rsidRPr="0062018C">
        <w:rPr>
          <w:rFonts w:ascii="Belleza" w:eastAsia="Belleza" w:hAnsi="Belleza" w:cs="Belleza"/>
          <w:b/>
          <w:bCs/>
        </w:rPr>
        <w:t>Imagen 1:</w:t>
      </w:r>
      <w:r>
        <w:rPr>
          <w:rFonts w:ascii="Belleza" w:eastAsia="Belleza" w:hAnsi="Belleza" w:cs="Belleza"/>
        </w:rPr>
        <w:t xml:space="preserve"> Imagen de referencia del monitor </w:t>
      </w:r>
      <w:proofErr w:type="spellStart"/>
      <w:r>
        <w:rPr>
          <w:rFonts w:ascii="Belleza" w:eastAsia="Belleza" w:hAnsi="Belleza" w:cs="Belleza"/>
        </w:rPr>
        <w:t>Nihon</w:t>
      </w:r>
      <w:proofErr w:type="spellEnd"/>
      <w:r>
        <w:rPr>
          <w:rFonts w:ascii="Belleza" w:eastAsia="Belleza" w:hAnsi="Belleza" w:cs="Belleza"/>
        </w:rPr>
        <w:t xml:space="preserve"> </w:t>
      </w:r>
      <w:proofErr w:type="spellStart"/>
      <w:r>
        <w:rPr>
          <w:rFonts w:ascii="Belleza" w:eastAsia="Belleza" w:hAnsi="Belleza" w:cs="Belleza"/>
        </w:rPr>
        <w:t>Kohden</w:t>
      </w:r>
      <w:proofErr w:type="spellEnd"/>
      <w:r>
        <w:rPr>
          <w:rFonts w:ascii="Belleza" w:eastAsia="Belleza" w:hAnsi="Belleza" w:cs="Belleza"/>
        </w:rPr>
        <w:t xml:space="preserve"> PVM 270</w:t>
      </w:r>
      <w:r w:rsidR="008E697F">
        <w:rPr>
          <w:rFonts w:ascii="Belleza" w:eastAsia="Belleza" w:hAnsi="Belleza" w:cs="Belleza"/>
        </w:rPr>
        <w:t>3</w:t>
      </w:r>
      <w:r>
        <w:rPr>
          <w:rFonts w:ascii="Belleza" w:eastAsia="Belleza" w:hAnsi="Belleza" w:cs="Belleza"/>
        </w:rPr>
        <w:t>, junto con su disposición de entrada de los insumos requeridos (izquierda).</w:t>
      </w:r>
    </w:p>
    <w:p w14:paraId="0DEF0321" w14:textId="77777777" w:rsidR="008E697F" w:rsidRDefault="008E697F" w:rsidP="0062018C">
      <w:pPr>
        <w:tabs>
          <w:tab w:val="left" w:pos="3795"/>
        </w:tabs>
        <w:jc w:val="center"/>
        <w:rPr>
          <w:rFonts w:ascii="Belleza" w:eastAsia="Belleza" w:hAnsi="Belleza" w:cs="Belleza"/>
        </w:rPr>
      </w:pPr>
    </w:p>
    <w:p w14:paraId="30E05EAC" w14:textId="77777777" w:rsidR="008E697F" w:rsidRDefault="008E697F" w:rsidP="0062018C">
      <w:pPr>
        <w:tabs>
          <w:tab w:val="left" w:pos="3795"/>
        </w:tabs>
        <w:jc w:val="center"/>
        <w:rPr>
          <w:rFonts w:ascii="Belleza" w:eastAsia="Belleza" w:hAnsi="Belleza" w:cs="Belleza"/>
        </w:rPr>
      </w:pPr>
    </w:p>
    <w:p w14:paraId="5A155F79" w14:textId="684C23A3" w:rsidR="008E697F" w:rsidRDefault="008E697F" w:rsidP="0062018C">
      <w:pPr>
        <w:tabs>
          <w:tab w:val="left" w:pos="3795"/>
        </w:tabs>
        <w:jc w:val="center"/>
        <w:rPr>
          <w:rFonts w:ascii="Belleza" w:eastAsia="Belleza" w:hAnsi="Belleza" w:cs="Belleza"/>
        </w:rPr>
      </w:pPr>
      <w:r>
        <w:rPr>
          <w:noProof/>
        </w:rPr>
        <w:drawing>
          <wp:inline distT="0" distB="0" distL="0" distR="0" wp14:anchorId="4C000732" wp14:editId="3343550D">
            <wp:extent cx="1371471" cy="1625600"/>
            <wp:effectExtent l="0" t="0" r="635" b="0"/>
            <wp:docPr id="36479935" name="Imagen 36479935" descr="Nihon Kohden NEWS Vital Signs monitor - Life Scope SVM-7100 - Avamed.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ihon Kohden NEWS Vital Signs monitor - Life Scope SVM-7100 - Avamed.no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24" t="18727" r="10053" b="7865"/>
                    <a:stretch/>
                  </pic:blipFill>
                  <pic:spPr bwMode="auto">
                    <a:xfrm>
                      <a:off x="0" y="0"/>
                      <a:ext cx="1377006" cy="1632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ED1D55" wp14:editId="3B1E2F67">
            <wp:extent cx="1543050" cy="1666875"/>
            <wp:effectExtent l="0" t="0" r="0" b="9525"/>
            <wp:docPr id="1932232357" name="Imagen 1" descr="Serie SVM-7200 | Nihon Kohden Mex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rie SVM-7200 | Nihon Kohden Mexico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84" t="12227" r="13973" b="11354"/>
                    <a:stretch/>
                  </pic:blipFill>
                  <pic:spPr bwMode="auto">
                    <a:xfrm>
                      <a:off x="0" y="0"/>
                      <a:ext cx="154305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850AAF" w14:textId="77777777" w:rsidR="008E697F" w:rsidRDefault="008E697F" w:rsidP="0062018C">
      <w:pPr>
        <w:tabs>
          <w:tab w:val="left" w:pos="3795"/>
        </w:tabs>
        <w:jc w:val="center"/>
        <w:rPr>
          <w:rFonts w:ascii="Belleza" w:eastAsia="Belleza" w:hAnsi="Belleza" w:cs="Belleza"/>
        </w:rPr>
      </w:pPr>
    </w:p>
    <w:p w14:paraId="3CC9FCA0" w14:textId="53D22801" w:rsidR="008E697F" w:rsidRDefault="008E697F" w:rsidP="008E697F">
      <w:pPr>
        <w:tabs>
          <w:tab w:val="left" w:pos="3795"/>
        </w:tabs>
        <w:jc w:val="center"/>
        <w:rPr>
          <w:rFonts w:ascii="Belleza" w:eastAsia="Belleza" w:hAnsi="Belleza" w:cs="Belleza"/>
        </w:rPr>
      </w:pPr>
      <w:r w:rsidRPr="0062018C">
        <w:rPr>
          <w:rFonts w:ascii="Belleza" w:eastAsia="Belleza" w:hAnsi="Belleza" w:cs="Belleza"/>
          <w:b/>
          <w:bCs/>
        </w:rPr>
        <w:t xml:space="preserve">Imagen </w:t>
      </w:r>
      <w:r>
        <w:rPr>
          <w:rFonts w:ascii="Belleza" w:eastAsia="Belleza" w:hAnsi="Belleza" w:cs="Belleza"/>
          <w:b/>
          <w:bCs/>
        </w:rPr>
        <w:t>2</w:t>
      </w:r>
      <w:r w:rsidRPr="0062018C">
        <w:rPr>
          <w:rFonts w:ascii="Belleza" w:eastAsia="Belleza" w:hAnsi="Belleza" w:cs="Belleza"/>
          <w:b/>
          <w:bCs/>
        </w:rPr>
        <w:t>:</w:t>
      </w:r>
      <w:r>
        <w:rPr>
          <w:rFonts w:ascii="Belleza" w:eastAsia="Belleza" w:hAnsi="Belleza" w:cs="Belleza"/>
        </w:rPr>
        <w:t xml:space="preserve"> Imagen de referencia del monitor </w:t>
      </w:r>
      <w:proofErr w:type="spellStart"/>
      <w:r>
        <w:rPr>
          <w:rFonts w:ascii="Belleza" w:eastAsia="Belleza" w:hAnsi="Belleza" w:cs="Belleza"/>
        </w:rPr>
        <w:t>Nihon</w:t>
      </w:r>
      <w:proofErr w:type="spellEnd"/>
      <w:r>
        <w:rPr>
          <w:rFonts w:ascii="Belleza" w:eastAsia="Belleza" w:hAnsi="Belleza" w:cs="Belleza"/>
        </w:rPr>
        <w:t xml:space="preserve"> </w:t>
      </w:r>
      <w:proofErr w:type="spellStart"/>
      <w:r>
        <w:rPr>
          <w:rFonts w:ascii="Belleza" w:eastAsia="Belleza" w:hAnsi="Belleza" w:cs="Belleza"/>
        </w:rPr>
        <w:t>Kohden</w:t>
      </w:r>
      <w:proofErr w:type="spellEnd"/>
      <w:r>
        <w:rPr>
          <w:rFonts w:ascii="Belleza" w:eastAsia="Belleza" w:hAnsi="Belleza" w:cs="Belleza"/>
        </w:rPr>
        <w:t xml:space="preserve"> PVM 7260, junto con su disposición de entrada de los insumos requeridos (izquierda).</w:t>
      </w:r>
    </w:p>
    <w:p w14:paraId="1938EFB5" w14:textId="77777777" w:rsidR="008E697F" w:rsidRDefault="008E697F" w:rsidP="0062018C">
      <w:pPr>
        <w:tabs>
          <w:tab w:val="left" w:pos="3795"/>
        </w:tabs>
        <w:jc w:val="center"/>
        <w:rPr>
          <w:rFonts w:ascii="Belleza" w:eastAsia="Belleza" w:hAnsi="Belleza" w:cs="Belleza"/>
        </w:rPr>
      </w:pPr>
    </w:p>
    <w:p w14:paraId="0A7306AF" w14:textId="6C0B97BC" w:rsidR="008E697F" w:rsidRDefault="009435E7" w:rsidP="0062018C">
      <w:pPr>
        <w:tabs>
          <w:tab w:val="left" w:pos="3795"/>
        </w:tabs>
        <w:jc w:val="center"/>
        <w:rPr>
          <w:rFonts w:ascii="Belleza" w:eastAsia="Belleza" w:hAnsi="Belleza" w:cs="Belleza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79F3958" wp14:editId="13C90122">
            <wp:simplePos x="0" y="0"/>
            <wp:positionH relativeFrom="column">
              <wp:posOffset>2895600</wp:posOffset>
            </wp:positionH>
            <wp:positionV relativeFrom="paragraph">
              <wp:posOffset>35560</wp:posOffset>
            </wp:positionV>
            <wp:extent cx="2286000" cy="1704975"/>
            <wp:effectExtent l="0" t="0" r="0" b="9525"/>
            <wp:wrapNone/>
            <wp:docPr id="5" name="Imagen 5" descr="Sensor SpO2 de Conexión Directa Compatible con Medica D Clip Adul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ensor SpO2 de Conexión Directa Compatible con Medica D Clip Adult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192" behindDoc="0" locked="0" layoutInCell="1" allowOverlap="1" wp14:anchorId="5F631ADE" wp14:editId="7BBCE2DD">
            <wp:simplePos x="0" y="0"/>
            <wp:positionH relativeFrom="column">
              <wp:posOffset>-57150</wp:posOffset>
            </wp:positionH>
            <wp:positionV relativeFrom="paragraph">
              <wp:posOffset>104140</wp:posOffset>
            </wp:positionV>
            <wp:extent cx="2543175" cy="1704975"/>
            <wp:effectExtent l="0" t="0" r="9525" b="9525"/>
            <wp:wrapNone/>
            <wp:docPr id="4" name="Imagen 4" descr="Nihon Kohden Pvm 2701 Sensor SpO2 - China Sensor SpO2, Nihon Kohd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Nihon Kohden Pvm 2701 Sensor SpO2 - China Sensor SpO2, Nihon Kohden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00" t="22616" b="28610"/>
                    <a:stretch/>
                  </pic:blipFill>
                  <pic:spPr bwMode="auto">
                    <a:xfrm>
                      <a:off x="0" y="0"/>
                      <a:ext cx="25431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B1B5C81" w14:textId="77777777" w:rsidR="008E697F" w:rsidRDefault="008E697F" w:rsidP="0062018C">
      <w:pPr>
        <w:tabs>
          <w:tab w:val="left" w:pos="3795"/>
        </w:tabs>
        <w:jc w:val="center"/>
        <w:rPr>
          <w:rFonts w:ascii="Belleza" w:eastAsia="Belleza" w:hAnsi="Belleza" w:cs="Belleza"/>
        </w:rPr>
      </w:pPr>
    </w:p>
    <w:p w14:paraId="2B37917F" w14:textId="77777777" w:rsidR="008E697F" w:rsidRDefault="008E697F" w:rsidP="0062018C">
      <w:pPr>
        <w:tabs>
          <w:tab w:val="left" w:pos="3795"/>
        </w:tabs>
        <w:jc w:val="center"/>
        <w:rPr>
          <w:rFonts w:ascii="Belleza" w:eastAsia="Belleza" w:hAnsi="Belleza" w:cs="Belleza"/>
        </w:rPr>
      </w:pPr>
    </w:p>
    <w:p w14:paraId="534E3057" w14:textId="77777777" w:rsidR="008E697F" w:rsidRDefault="008E697F" w:rsidP="0062018C">
      <w:pPr>
        <w:tabs>
          <w:tab w:val="left" w:pos="3795"/>
        </w:tabs>
        <w:jc w:val="center"/>
        <w:rPr>
          <w:rFonts w:ascii="Belleza" w:eastAsia="Belleza" w:hAnsi="Belleza" w:cs="Belleza"/>
        </w:rPr>
      </w:pPr>
    </w:p>
    <w:p w14:paraId="3BF71A80" w14:textId="77777777" w:rsidR="008E697F" w:rsidRDefault="008E697F" w:rsidP="0062018C">
      <w:pPr>
        <w:tabs>
          <w:tab w:val="left" w:pos="3795"/>
        </w:tabs>
        <w:jc w:val="center"/>
        <w:rPr>
          <w:rFonts w:ascii="Belleza" w:eastAsia="Belleza" w:hAnsi="Belleza" w:cs="Belleza"/>
        </w:rPr>
      </w:pPr>
    </w:p>
    <w:p w14:paraId="21E2991B" w14:textId="77777777" w:rsidR="008E697F" w:rsidRDefault="008E697F" w:rsidP="0062018C">
      <w:pPr>
        <w:tabs>
          <w:tab w:val="left" w:pos="3795"/>
        </w:tabs>
        <w:jc w:val="center"/>
        <w:rPr>
          <w:rFonts w:ascii="Belleza" w:eastAsia="Belleza" w:hAnsi="Belleza" w:cs="Belleza"/>
        </w:rPr>
      </w:pPr>
    </w:p>
    <w:p w14:paraId="7AB976ED" w14:textId="77777777" w:rsidR="008E697F" w:rsidRDefault="008E697F" w:rsidP="0062018C">
      <w:pPr>
        <w:tabs>
          <w:tab w:val="left" w:pos="3795"/>
        </w:tabs>
        <w:jc w:val="center"/>
        <w:rPr>
          <w:rFonts w:ascii="Belleza" w:eastAsia="Belleza" w:hAnsi="Belleza" w:cs="Belleza"/>
        </w:rPr>
      </w:pPr>
    </w:p>
    <w:p w14:paraId="02D7E108" w14:textId="77777777" w:rsidR="008E697F" w:rsidRDefault="008E697F" w:rsidP="0062018C">
      <w:pPr>
        <w:tabs>
          <w:tab w:val="left" w:pos="3795"/>
        </w:tabs>
        <w:jc w:val="center"/>
        <w:rPr>
          <w:rFonts w:ascii="Belleza" w:eastAsia="Belleza" w:hAnsi="Belleza" w:cs="Belleza"/>
        </w:rPr>
      </w:pPr>
    </w:p>
    <w:p w14:paraId="7ACED970" w14:textId="77777777" w:rsidR="008E697F" w:rsidRDefault="008E697F" w:rsidP="0062018C">
      <w:pPr>
        <w:tabs>
          <w:tab w:val="left" w:pos="3795"/>
        </w:tabs>
        <w:jc w:val="center"/>
        <w:rPr>
          <w:rFonts w:ascii="Belleza" w:eastAsia="Belleza" w:hAnsi="Belleza" w:cs="Belleza"/>
        </w:rPr>
      </w:pPr>
    </w:p>
    <w:p w14:paraId="67BEA30F" w14:textId="77777777" w:rsidR="008E697F" w:rsidRDefault="008E697F" w:rsidP="0062018C">
      <w:pPr>
        <w:tabs>
          <w:tab w:val="left" w:pos="3795"/>
        </w:tabs>
        <w:jc w:val="center"/>
        <w:rPr>
          <w:rFonts w:ascii="Belleza" w:eastAsia="Belleza" w:hAnsi="Belleza" w:cs="Belleza"/>
        </w:rPr>
      </w:pPr>
    </w:p>
    <w:p w14:paraId="17DF30B6" w14:textId="77777777" w:rsidR="0062018C" w:rsidRDefault="0062018C" w:rsidP="009435E7">
      <w:pPr>
        <w:tabs>
          <w:tab w:val="left" w:pos="3795"/>
        </w:tabs>
        <w:rPr>
          <w:rFonts w:ascii="Belleza" w:eastAsia="Belleza" w:hAnsi="Belleza" w:cs="Belleza"/>
        </w:rPr>
      </w:pPr>
    </w:p>
    <w:p w14:paraId="6BEB63B2" w14:textId="20CB21FD" w:rsidR="005B2007" w:rsidRDefault="0062018C" w:rsidP="005B2007">
      <w:pPr>
        <w:tabs>
          <w:tab w:val="left" w:pos="3795"/>
        </w:tabs>
        <w:jc w:val="center"/>
        <w:rPr>
          <w:rFonts w:ascii="Belleza" w:eastAsia="Belleza" w:hAnsi="Belleza" w:cs="Belleza"/>
        </w:rPr>
      </w:pPr>
      <w:r w:rsidRPr="0062018C">
        <w:rPr>
          <w:rFonts w:ascii="Belleza" w:eastAsia="Belleza" w:hAnsi="Belleza" w:cs="Belleza"/>
          <w:b/>
          <w:bCs/>
        </w:rPr>
        <w:t xml:space="preserve">Imagen </w:t>
      </w:r>
      <w:r w:rsidR="008E697F">
        <w:rPr>
          <w:rFonts w:ascii="Belleza" w:eastAsia="Belleza" w:hAnsi="Belleza" w:cs="Belleza"/>
          <w:b/>
          <w:bCs/>
        </w:rPr>
        <w:t>3</w:t>
      </w:r>
      <w:r w:rsidRPr="0062018C">
        <w:rPr>
          <w:rFonts w:ascii="Belleza" w:eastAsia="Belleza" w:hAnsi="Belleza" w:cs="Belleza"/>
          <w:b/>
          <w:bCs/>
        </w:rPr>
        <w:t>:</w:t>
      </w:r>
      <w:r>
        <w:rPr>
          <w:rFonts w:ascii="Belleza" w:eastAsia="Belleza" w:hAnsi="Belleza" w:cs="Belleza"/>
        </w:rPr>
        <w:t xml:space="preserve"> Imagen de referencia de sensor SPO2 Clip Adulto, con disposición de pines para </w:t>
      </w:r>
      <w:proofErr w:type="spellStart"/>
      <w:r>
        <w:rPr>
          <w:rFonts w:ascii="Belleza" w:eastAsia="Belleza" w:hAnsi="Belleza" w:cs="Belleza"/>
        </w:rPr>
        <w:t>Nihon</w:t>
      </w:r>
      <w:proofErr w:type="spellEnd"/>
      <w:r>
        <w:rPr>
          <w:rFonts w:ascii="Belleza" w:eastAsia="Belleza" w:hAnsi="Belleza" w:cs="Belleza"/>
        </w:rPr>
        <w:t xml:space="preserve"> </w:t>
      </w:r>
      <w:proofErr w:type="spellStart"/>
      <w:r>
        <w:rPr>
          <w:rFonts w:ascii="Belleza" w:eastAsia="Belleza" w:hAnsi="Belleza" w:cs="Belleza"/>
        </w:rPr>
        <w:t>Kohden</w:t>
      </w:r>
      <w:proofErr w:type="spellEnd"/>
      <w:r>
        <w:rPr>
          <w:rFonts w:ascii="Belleza" w:eastAsia="Belleza" w:hAnsi="Belleza" w:cs="Belleza"/>
        </w:rPr>
        <w:t xml:space="preserve"> PVM 2701.</w:t>
      </w:r>
    </w:p>
    <w:p w14:paraId="52BB43A2" w14:textId="77777777" w:rsidR="009435E7" w:rsidRDefault="009435E7" w:rsidP="005B2007">
      <w:pPr>
        <w:tabs>
          <w:tab w:val="left" w:pos="3795"/>
        </w:tabs>
        <w:jc w:val="center"/>
        <w:rPr>
          <w:rFonts w:ascii="Belleza" w:eastAsia="Belleza" w:hAnsi="Belleza" w:cs="Belleza"/>
        </w:rPr>
      </w:pPr>
    </w:p>
    <w:p w14:paraId="751E8BEB" w14:textId="77777777" w:rsidR="009435E7" w:rsidRDefault="009435E7" w:rsidP="005B2007">
      <w:pPr>
        <w:tabs>
          <w:tab w:val="left" w:pos="3795"/>
        </w:tabs>
        <w:jc w:val="center"/>
        <w:rPr>
          <w:rFonts w:ascii="Belleza" w:eastAsia="Belleza" w:hAnsi="Belleza" w:cs="Belleza"/>
        </w:rPr>
      </w:pPr>
    </w:p>
    <w:p w14:paraId="2FEAB00E" w14:textId="77777777" w:rsidR="009435E7" w:rsidRDefault="009435E7" w:rsidP="005B2007">
      <w:pPr>
        <w:tabs>
          <w:tab w:val="left" w:pos="3795"/>
        </w:tabs>
        <w:jc w:val="center"/>
        <w:rPr>
          <w:rFonts w:ascii="Belleza" w:eastAsia="Belleza" w:hAnsi="Belleza" w:cs="Belleza"/>
        </w:rPr>
      </w:pPr>
    </w:p>
    <w:p w14:paraId="6438B7A2" w14:textId="6EE9A0B5" w:rsidR="005B2007" w:rsidRDefault="005B2007" w:rsidP="005B2007">
      <w:pPr>
        <w:tabs>
          <w:tab w:val="left" w:pos="3795"/>
        </w:tabs>
        <w:rPr>
          <w:rFonts w:ascii="Belleza" w:eastAsia="Belleza" w:hAnsi="Belleza" w:cs="Belleza"/>
        </w:rPr>
      </w:pPr>
    </w:p>
    <w:p w14:paraId="13C73E50" w14:textId="27153794" w:rsidR="005B2007" w:rsidRDefault="005B2007" w:rsidP="0062018C">
      <w:pPr>
        <w:tabs>
          <w:tab w:val="left" w:pos="3795"/>
        </w:tabs>
        <w:jc w:val="center"/>
        <w:rPr>
          <w:rFonts w:ascii="Belleza" w:eastAsia="Belleza" w:hAnsi="Belleza" w:cs="Belleza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0BC43A7" wp14:editId="196E8C7A">
            <wp:simplePos x="0" y="0"/>
            <wp:positionH relativeFrom="column">
              <wp:posOffset>2615565</wp:posOffset>
            </wp:positionH>
            <wp:positionV relativeFrom="paragraph">
              <wp:posOffset>129540</wp:posOffset>
            </wp:positionV>
            <wp:extent cx="2764155" cy="1647825"/>
            <wp:effectExtent l="0" t="0" r="0" b="9525"/>
            <wp:wrapThrough wrapText="bothSides">
              <wp:wrapPolygon edited="0">
                <wp:start x="0" y="0"/>
                <wp:lineTo x="0" y="21475"/>
                <wp:lineTo x="21436" y="21475"/>
                <wp:lineTo x="21436" y="0"/>
                <wp:lineTo x="0" y="0"/>
              </wp:wrapPolygon>
            </wp:wrapThrough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15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4E243766" wp14:editId="73655CA9">
            <wp:simplePos x="0" y="0"/>
            <wp:positionH relativeFrom="column">
              <wp:posOffset>205740</wp:posOffset>
            </wp:positionH>
            <wp:positionV relativeFrom="paragraph">
              <wp:posOffset>142875</wp:posOffset>
            </wp:positionV>
            <wp:extent cx="2160270" cy="1657350"/>
            <wp:effectExtent l="0" t="0" r="0" b="0"/>
            <wp:wrapThrough wrapText="bothSides">
              <wp:wrapPolygon edited="0">
                <wp:start x="0" y="0"/>
                <wp:lineTo x="0" y="21352"/>
                <wp:lineTo x="21333" y="21352"/>
                <wp:lineTo x="21333" y="0"/>
                <wp:lineTo x="0" y="0"/>
              </wp:wrapPolygon>
            </wp:wrapThrough>
            <wp:docPr id="3" name="Imagen 2" descr="China Nihon Kohden Pvm 2701 CABLE TRONCAL DE ECG Fotos e Imágenes -  Made-in-china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hina Nihon Kohden Pvm 2701 CABLE TRONCAL DE ECG Fotos e Imágenes -  Made-in-china.com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27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3E6B82" w14:textId="3625AD1C" w:rsidR="005B2007" w:rsidRDefault="005B2007" w:rsidP="0062018C">
      <w:pPr>
        <w:tabs>
          <w:tab w:val="left" w:pos="3795"/>
        </w:tabs>
        <w:jc w:val="center"/>
        <w:rPr>
          <w:rFonts w:ascii="Belleza" w:eastAsia="Belleza" w:hAnsi="Belleza" w:cs="Belleza"/>
        </w:rPr>
      </w:pPr>
    </w:p>
    <w:p w14:paraId="5354E6E0" w14:textId="6CA7864C" w:rsidR="005B2007" w:rsidRDefault="005B2007" w:rsidP="0062018C">
      <w:pPr>
        <w:tabs>
          <w:tab w:val="left" w:pos="3795"/>
        </w:tabs>
        <w:jc w:val="center"/>
        <w:rPr>
          <w:rFonts w:ascii="Belleza" w:eastAsia="Belleza" w:hAnsi="Belleza" w:cs="Belleza"/>
        </w:rPr>
      </w:pPr>
    </w:p>
    <w:p w14:paraId="176C8093" w14:textId="63BEB16F" w:rsidR="005B2007" w:rsidRDefault="005B2007" w:rsidP="0062018C">
      <w:pPr>
        <w:tabs>
          <w:tab w:val="left" w:pos="3795"/>
        </w:tabs>
        <w:jc w:val="center"/>
        <w:rPr>
          <w:rFonts w:ascii="Belleza" w:eastAsia="Belleza" w:hAnsi="Belleza" w:cs="Belleza"/>
        </w:rPr>
      </w:pPr>
    </w:p>
    <w:p w14:paraId="1D355A1F" w14:textId="07BDB6A5" w:rsidR="005B2007" w:rsidRDefault="005B2007" w:rsidP="0062018C">
      <w:pPr>
        <w:tabs>
          <w:tab w:val="left" w:pos="3795"/>
        </w:tabs>
        <w:jc w:val="center"/>
        <w:rPr>
          <w:noProof/>
        </w:rPr>
      </w:pPr>
    </w:p>
    <w:p w14:paraId="6058DBB0" w14:textId="304F1B7C" w:rsidR="005B2007" w:rsidRDefault="005B2007" w:rsidP="0062018C">
      <w:pPr>
        <w:tabs>
          <w:tab w:val="left" w:pos="3795"/>
        </w:tabs>
        <w:jc w:val="center"/>
        <w:rPr>
          <w:noProof/>
        </w:rPr>
      </w:pPr>
    </w:p>
    <w:p w14:paraId="5858B089" w14:textId="5D796B4F" w:rsidR="005B2007" w:rsidRDefault="005B2007" w:rsidP="0062018C">
      <w:pPr>
        <w:tabs>
          <w:tab w:val="left" w:pos="3795"/>
        </w:tabs>
        <w:jc w:val="center"/>
        <w:rPr>
          <w:noProof/>
        </w:rPr>
      </w:pPr>
    </w:p>
    <w:p w14:paraId="161692FD" w14:textId="0AB1D534" w:rsidR="005B2007" w:rsidRDefault="005B2007" w:rsidP="0062018C">
      <w:pPr>
        <w:tabs>
          <w:tab w:val="left" w:pos="3795"/>
        </w:tabs>
        <w:jc w:val="center"/>
        <w:rPr>
          <w:noProof/>
        </w:rPr>
      </w:pPr>
    </w:p>
    <w:p w14:paraId="70212931" w14:textId="433642B3" w:rsidR="005B2007" w:rsidRDefault="005B2007" w:rsidP="0062018C">
      <w:pPr>
        <w:tabs>
          <w:tab w:val="left" w:pos="3795"/>
        </w:tabs>
        <w:jc w:val="center"/>
        <w:rPr>
          <w:noProof/>
        </w:rPr>
      </w:pPr>
    </w:p>
    <w:p w14:paraId="13A99749" w14:textId="6C1D7F38" w:rsidR="005B2007" w:rsidRDefault="005B2007" w:rsidP="0062018C">
      <w:pPr>
        <w:tabs>
          <w:tab w:val="left" w:pos="3795"/>
        </w:tabs>
        <w:jc w:val="center"/>
        <w:rPr>
          <w:noProof/>
        </w:rPr>
      </w:pPr>
    </w:p>
    <w:p w14:paraId="24A719A7" w14:textId="77777777" w:rsidR="005B2007" w:rsidRDefault="005B2007" w:rsidP="005B2007">
      <w:pPr>
        <w:tabs>
          <w:tab w:val="left" w:pos="3795"/>
        </w:tabs>
        <w:jc w:val="center"/>
        <w:rPr>
          <w:rFonts w:ascii="Belleza" w:eastAsia="Belleza" w:hAnsi="Belleza" w:cs="Belleza"/>
        </w:rPr>
      </w:pPr>
    </w:p>
    <w:p w14:paraId="398FF00A" w14:textId="0ABE21AA" w:rsidR="005B2007" w:rsidRDefault="005B2007" w:rsidP="005B2007">
      <w:pPr>
        <w:tabs>
          <w:tab w:val="left" w:pos="3795"/>
        </w:tabs>
        <w:jc w:val="center"/>
        <w:rPr>
          <w:rFonts w:ascii="Belleza" w:eastAsia="Belleza" w:hAnsi="Belleza" w:cs="Belleza"/>
        </w:rPr>
      </w:pPr>
      <w:r w:rsidRPr="0062018C">
        <w:rPr>
          <w:rFonts w:ascii="Belleza" w:eastAsia="Belleza" w:hAnsi="Belleza" w:cs="Belleza"/>
          <w:b/>
          <w:bCs/>
        </w:rPr>
        <w:t xml:space="preserve">Imagen </w:t>
      </w:r>
      <w:r w:rsidR="008E697F">
        <w:rPr>
          <w:rFonts w:ascii="Belleza" w:eastAsia="Belleza" w:hAnsi="Belleza" w:cs="Belleza"/>
          <w:b/>
          <w:bCs/>
        </w:rPr>
        <w:t>4</w:t>
      </w:r>
      <w:r w:rsidRPr="0062018C">
        <w:rPr>
          <w:rFonts w:ascii="Belleza" w:eastAsia="Belleza" w:hAnsi="Belleza" w:cs="Belleza"/>
          <w:b/>
          <w:bCs/>
        </w:rPr>
        <w:t>:</w:t>
      </w:r>
      <w:r>
        <w:rPr>
          <w:rFonts w:ascii="Belleza" w:eastAsia="Belleza" w:hAnsi="Belleza" w:cs="Belleza"/>
        </w:rPr>
        <w:t xml:space="preserve"> Imagen de referencia de cable troncal ECG, junto con Latiguillos 3 derivadas para </w:t>
      </w:r>
      <w:proofErr w:type="spellStart"/>
      <w:r>
        <w:rPr>
          <w:rFonts w:ascii="Belleza" w:eastAsia="Belleza" w:hAnsi="Belleza" w:cs="Belleza"/>
        </w:rPr>
        <w:t>Nihon</w:t>
      </w:r>
      <w:proofErr w:type="spellEnd"/>
      <w:r>
        <w:rPr>
          <w:rFonts w:ascii="Belleza" w:eastAsia="Belleza" w:hAnsi="Belleza" w:cs="Belleza"/>
        </w:rPr>
        <w:t xml:space="preserve"> </w:t>
      </w:r>
      <w:proofErr w:type="spellStart"/>
      <w:r>
        <w:rPr>
          <w:rFonts w:ascii="Belleza" w:eastAsia="Belleza" w:hAnsi="Belleza" w:cs="Belleza"/>
        </w:rPr>
        <w:t>Kohden</w:t>
      </w:r>
      <w:proofErr w:type="spellEnd"/>
      <w:r>
        <w:rPr>
          <w:rFonts w:ascii="Belleza" w:eastAsia="Belleza" w:hAnsi="Belleza" w:cs="Belleza"/>
        </w:rPr>
        <w:t xml:space="preserve"> </w:t>
      </w:r>
      <w:r w:rsidR="008E697F">
        <w:rPr>
          <w:rFonts w:ascii="Belleza" w:eastAsia="Belleza" w:hAnsi="Belleza" w:cs="Belleza"/>
        </w:rPr>
        <w:t>PVM 2703 y 7260</w:t>
      </w:r>
      <w:r>
        <w:rPr>
          <w:rFonts w:ascii="Belleza" w:eastAsia="Belleza" w:hAnsi="Belleza" w:cs="Belleza"/>
        </w:rPr>
        <w:t>.</w:t>
      </w:r>
    </w:p>
    <w:p w14:paraId="0ABEE401" w14:textId="66EBE700" w:rsidR="005B2007" w:rsidRDefault="005B2007" w:rsidP="0062018C">
      <w:pPr>
        <w:tabs>
          <w:tab w:val="left" w:pos="3795"/>
        </w:tabs>
        <w:jc w:val="center"/>
        <w:rPr>
          <w:noProof/>
        </w:rPr>
      </w:pPr>
    </w:p>
    <w:p w14:paraId="526C3375" w14:textId="77777777" w:rsidR="009435E7" w:rsidRDefault="009435E7" w:rsidP="009435E7">
      <w:pPr>
        <w:tabs>
          <w:tab w:val="left" w:pos="3795"/>
        </w:tabs>
        <w:rPr>
          <w:rFonts w:ascii="Belleza" w:eastAsia="Belleza" w:hAnsi="Belleza" w:cs="Belleza"/>
        </w:rPr>
      </w:pPr>
      <w:r w:rsidRPr="006C7934">
        <w:rPr>
          <w:rFonts w:ascii="Belleza" w:eastAsia="Belleza" w:hAnsi="Belleza" w:cs="Bellez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D570F42" wp14:editId="6FF140FF">
                <wp:simplePos x="0" y="0"/>
                <wp:positionH relativeFrom="column">
                  <wp:posOffset>-57150</wp:posOffset>
                </wp:positionH>
                <wp:positionV relativeFrom="paragraph">
                  <wp:posOffset>184785</wp:posOffset>
                </wp:positionV>
                <wp:extent cx="295275" cy="352425"/>
                <wp:effectExtent l="0" t="0" r="28575" b="28575"/>
                <wp:wrapNone/>
                <wp:docPr id="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9A2F4E" w14:textId="77777777" w:rsidR="009435E7" w:rsidRPr="006C7934" w:rsidRDefault="009435E7" w:rsidP="009435E7">
                            <w:pPr>
                              <w:rPr>
                                <w:b/>
                                <w:sz w:val="40"/>
                              </w:rPr>
                            </w:pPr>
                            <w:r w:rsidRPr="006C7934">
                              <w:rPr>
                                <w:b/>
                                <w:sz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570F4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.5pt;margin-top:14.55pt;width:23.25pt;height:27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">
                <v:textbox>
                  <w:txbxContent>
                    <w:p w14:paraId="589A2F4E" w14:textId="77777777" w:rsidR="009435E7" w:rsidRPr="006C7934" w:rsidRDefault="009435E7" w:rsidP="009435E7">
                      <w:pPr>
                        <w:rPr>
                          <w:b/>
                          <w:sz w:val="40"/>
                        </w:rPr>
                      </w:pPr>
                      <w:r w:rsidRPr="006C7934">
                        <w:rPr>
                          <w:b/>
                          <w:sz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1BFF02D2" w14:textId="77777777" w:rsidR="009435E7" w:rsidRDefault="009435E7" w:rsidP="009435E7">
      <w:pPr>
        <w:tabs>
          <w:tab w:val="left" w:pos="3795"/>
        </w:tabs>
        <w:jc w:val="center"/>
        <w:rPr>
          <w:rFonts w:ascii="Belleza" w:eastAsia="Belleza" w:hAnsi="Belleza" w:cs="Belleza"/>
        </w:rPr>
      </w:pPr>
      <w:r w:rsidRPr="006C7934">
        <w:rPr>
          <w:rFonts w:ascii="Belleza" w:eastAsia="Belleza" w:hAnsi="Belleza" w:cs="Bellez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5777AB" wp14:editId="57968681">
                <wp:simplePos x="0" y="0"/>
                <wp:positionH relativeFrom="column">
                  <wp:posOffset>233045</wp:posOffset>
                </wp:positionH>
                <wp:positionV relativeFrom="paragraph">
                  <wp:posOffset>76200</wp:posOffset>
                </wp:positionV>
                <wp:extent cx="295275" cy="352425"/>
                <wp:effectExtent l="0" t="0" r="28575" b="28575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B11CB3" w14:textId="77777777" w:rsidR="009435E7" w:rsidRPr="006C7934" w:rsidRDefault="009435E7" w:rsidP="009435E7">
                            <w:pPr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777AB" id="_x0000_s1027" type="#_x0000_t202" style="position:absolute;left:0;text-align:left;margin-left:18.35pt;margin-top:6pt;width:23.25pt;height:27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">
                <v:textbox>
                  <w:txbxContent>
                    <w:p w14:paraId="10B11CB3" w14:textId="77777777" w:rsidR="009435E7" w:rsidRPr="006C7934" w:rsidRDefault="009435E7" w:rsidP="009435E7">
                      <w:pPr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sz w:val="4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44B2E339" wp14:editId="1DC3CBD0">
            <wp:simplePos x="0" y="0"/>
            <wp:positionH relativeFrom="column">
              <wp:posOffset>-260985</wp:posOffset>
            </wp:positionH>
            <wp:positionV relativeFrom="paragraph">
              <wp:posOffset>80010</wp:posOffset>
            </wp:positionV>
            <wp:extent cx="2839720" cy="2447925"/>
            <wp:effectExtent l="0" t="0" r="0" b="9525"/>
            <wp:wrapThrough wrapText="bothSides">
              <wp:wrapPolygon edited="0">
                <wp:start x="580" y="0"/>
                <wp:lineTo x="0" y="336"/>
                <wp:lineTo x="0" y="21348"/>
                <wp:lineTo x="580" y="21516"/>
                <wp:lineTo x="20866" y="21516"/>
                <wp:lineTo x="21445" y="21348"/>
                <wp:lineTo x="21445" y="336"/>
                <wp:lineTo x="20866" y="0"/>
                <wp:lineTo x="580" y="0"/>
              </wp:wrapPolygon>
            </wp:wrapThrough>
            <wp:docPr id="14" name="Imagen 14" descr="Tubo de interconexión de presión arterial Nihon Kohden YN-900P BSM4102 manguera de aire nuevo en caja  - Foto 1 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ubo de interconexión de presión arterial Nihon Kohden YN-900P BSM4102 manguera de aire nuevo en caja  - Foto 1 d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01" b="11200"/>
                    <a:stretch/>
                  </pic:blipFill>
                  <pic:spPr bwMode="auto">
                    <a:xfrm>
                      <a:off x="0" y="0"/>
                      <a:ext cx="2839720" cy="24479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B6EB6B0" wp14:editId="61636CC1">
            <wp:extent cx="3064112" cy="2524125"/>
            <wp:effectExtent l="0" t="0" r="317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4112" cy="25241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211BFAAC" w14:textId="77777777" w:rsidR="009435E7" w:rsidRDefault="009435E7" w:rsidP="009435E7">
      <w:pPr>
        <w:tabs>
          <w:tab w:val="left" w:pos="3795"/>
        </w:tabs>
        <w:jc w:val="center"/>
        <w:rPr>
          <w:noProof/>
        </w:rPr>
      </w:pPr>
      <w:r w:rsidRPr="006C7934">
        <w:rPr>
          <w:rFonts w:ascii="Belleza" w:eastAsia="Belleza" w:hAnsi="Belleza" w:cs="Bellez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E501AD4" wp14:editId="22221461">
                <wp:simplePos x="0" y="0"/>
                <wp:positionH relativeFrom="column">
                  <wp:posOffset>3619500</wp:posOffset>
                </wp:positionH>
                <wp:positionV relativeFrom="paragraph">
                  <wp:posOffset>128905</wp:posOffset>
                </wp:positionV>
                <wp:extent cx="295275" cy="352425"/>
                <wp:effectExtent l="0" t="0" r="28575" b="28575"/>
                <wp:wrapNone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C411E3" w14:textId="77777777" w:rsidR="009435E7" w:rsidRPr="006C7934" w:rsidRDefault="009435E7" w:rsidP="009435E7">
                            <w:pPr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01AD4" id="_x0000_s1028" type="#_x0000_t202" style="position:absolute;left:0;text-align:left;margin-left:285pt;margin-top:10.15pt;width:23.25pt;height:27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">
                <v:textbox>
                  <w:txbxContent>
                    <w:p w14:paraId="19C411E3" w14:textId="77777777" w:rsidR="009435E7" w:rsidRPr="006C7934" w:rsidRDefault="009435E7" w:rsidP="009435E7">
                      <w:pPr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sz w:val="4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6C7934">
        <w:rPr>
          <w:rFonts w:ascii="Belleza" w:eastAsia="Belleza" w:hAnsi="Belleza" w:cs="Bellez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748D28" wp14:editId="6257E8AF">
                <wp:simplePos x="0" y="0"/>
                <wp:positionH relativeFrom="column">
                  <wp:posOffset>209550</wp:posOffset>
                </wp:positionH>
                <wp:positionV relativeFrom="paragraph">
                  <wp:posOffset>147955</wp:posOffset>
                </wp:positionV>
                <wp:extent cx="295275" cy="352425"/>
                <wp:effectExtent l="0" t="0" r="28575" b="28575"/>
                <wp:wrapNone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DFA00C" w14:textId="77777777" w:rsidR="009435E7" w:rsidRPr="006C7934" w:rsidRDefault="009435E7" w:rsidP="009435E7">
                            <w:pPr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48D28" id="_x0000_s1029" type="#_x0000_t202" style="position:absolute;left:0;text-align:left;margin-left:16.5pt;margin-top:11.65pt;width:23.25pt;height:27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">
                <v:textbox>
                  <w:txbxContent>
                    <w:p w14:paraId="17DFA00C" w14:textId="77777777" w:rsidR="009435E7" w:rsidRPr="006C7934" w:rsidRDefault="009435E7" w:rsidP="009435E7">
                      <w:pPr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sz w:val="4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496C5DCB" w14:textId="77777777" w:rsidR="009435E7" w:rsidRDefault="009435E7" w:rsidP="009435E7">
      <w:pPr>
        <w:tabs>
          <w:tab w:val="left" w:pos="379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61866168" wp14:editId="7B53B8D5">
            <wp:extent cx="5612130" cy="1383665"/>
            <wp:effectExtent l="0" t="0" r="762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F9C6" w14:textId="7F3A143E" w:rsidR="005B2007" w:rsidRDefault="005B2007" w:rsidP="0062018C">
      <w:pPr>
        <w:tabs>
          <w:tab w:val="left" w:pos="3795"/>
        </w:tabs>
        <w:jc w:val="center"/>
        <w:rPr>
          <w:noProof/>
        </w:rPr>
      </w:pPr>
    </w:p>
    <w:p w14:paraId="708718E5" w14:textId="09D2FBE9" w:rsidR="005B2007" w:rsidRDefault="005B2007" w:rsidP="009435E7">
      <w:pPr>
        <w:tabs>
          <w:tab w:val="left" w:pos="3795"/>
        </w:tabs>
        <w:rPr>
          <w:noProof/>
        </w:rPr>
      </w:pPr>
    </w:p>
    <w:p w14:paraId="7B5D4C05" w14:textId="123D0E96" w:rsidR="005B2007" w:rsidRDefault="005B2007" w:rsidP="0062018C">
      <w:pPr>
        <w:tabs>
          <w:tab w:val="left" w:pos="3795"/>
        </w:tabs>
        <w:jc w:val="center"/>
        <w:rPr>
          <w:rFonts w:ascii="Belleza" w:eastAsia="Belleza" w:hAnsi="Belleza" w:cs="Belleza"/>
        </w:rPr>
      </w:pPr>
      <w:r w:rsidRPr="005B2007">
        <w:rPr>
          <w:rFonts w:ascii="Belleza" w:eastAsia="Belleza" w:hAnsi="Belleza" w:cs="Belleza"/>
          <w:b/>
          <w:bCs/>
        </w:rPr>
        <w:t xml:space="preserve">Imagen </w:t>
      </w:r>
      <w:r w:rsidR="008E697F">
        <w:rPr>
          <w:rFonts w:ascii="Belleza" w:eastAsia="Belleza" w:hAnsi="Belleza" w:cs="Belleza"/>
          <w:b/>
          <w:bCs/>
        </w:rPr>
        <w:t>5</w:t>
      </w:r>
      <w:r w:rsidRPr="005B2007">
        <w:rPr>
          <w:rFonts w:ascii="Belleza" w:eastAsia="Belleza" w:hAnsi="Belleza" w:cs="Belleza"/>
          <w:b/>
          <w:bCs/>
        </w:rPr>
        <w:t>:</w:t>
      </w:r>
      <w:r>
        <w:rPr>
          <w:rFonts w:ascii="Belleza" w:eastAsia="Belleza" w:hAnsi="Belleza" w:cs="Belleza"/>
        </w:rPr>
        <w:t xml:space="preserve"> </w:t>
      </w:r>
      <w:r w:rsidR="009435E7">
        <w:rPr>
          <w:rFonts w:ascii="Belleza" w:eastAsia="Belleza" w:hAnsi="Belleza" w:cs="Belleza"/>
        </w:rPr>
        <w:t xml:space="preserve">Imagen de referencia manguera neumática </w:t>
      </w:r>
      <w:proofErr w:type="spellStart"/>
      <w:r w:rsidR="009435E7">
        <w:rPr>
          <w:rFonts w:ascii="Belleza" w:eastAsia="Belleza" w:hAnsi="Belleza" w:cs="Belleza"/>
        </w:rPr>
        <w:t>Nihon</w:t>
      </w:r>
      <w:proofErr w:type="spellEnd"/>
      <w:r w:rsidR="009435E7">
        <w:rPr>
          <w:rFonts w:ascii="Belleza" w:eastAsia="Belleza" w:hAnsi="Belleza" w:cs="Belleza"/>
        </w:rPr>
        <w:t xml:space="preserve"> </w:t>
      </w:r>
      <w:proofErr w:type="spellStart"/>
      <w:r w:rsidR="009435E7">
        <w:rPr>
          <w:rFonts w:ascii="Belleza" w:eastAsia="Belleza" w:hAnsi="Belleza" w:cs="Belleza"/>
        </w:rPr>
        <w:t>Kohden</w:t>
      </w:r>
      <w:proofErr w:type="spellEnd"/>
      <w:r w:rsidR="009435E7">
        <w:rPr>
          <w:rFonts w:ascii="Belleza" w:eastAsia="Belleza" w:hAnsi="Belleza" w:cs="Belleza"/>
        </w:rPr>
        <w:t xml:space="preserve"> PVM 2703 y 7260(1). El brazalete, de una vía debe tener el mismo adaptador asociado a manguera neumática para su conexión. En (2) imagen de referencia de un manguito adulto, en (3) imagen de adaptador de bloqueo hembra (DP18) de plástico para brazalete y en (4) adaptador de bloqueo macho (DP17) de plástico para brazalete.</w:t>
      </w:r>
    </w:p>
    <w:p w14:paraId="69455071" w14:textId="232BF9A3" w:rsidR="005B2007" w:rsidRDefault="005B2007" w:rsidP="0062018C">
      <w:pPr>
        <w:tabs>
          <w:tab w:val="left" w:pos="3795"/>
        </w:tabs>
        <w:jc w:val="center"/>
        <w:rPr>
          <w:rFonts w:ascii="Belleza" w:eastAsia="Belleza" w:hAnsi="Belleza" w:cs="Belleza"/>
        </w:rPr>
      </w:pPr>
    </w:p>
    <w:p w14:paraId="69149BFB" w14:textId="56B0EE1C" w:rsidR="005B2007" w:rsidRDefault="005B2007" w:rsidP="0062018C">
      <w:pPr>
        <w:tabs>
          <w:tab w:val="left" w:pos="3795"/>
        </w:tabs>
        <w:jc w:val="center"/>
        <w:rPr>
          <w:rFonts w:ascii="Belleza" w:eastAsia="Belleza" w:hAnsi="Belleza" w:cs="Belleza"/>
        </w:rPr>
      </w:pPr>
    </w:p>
    <w:p w14:paraId="5CAB80A9" w14:textId="3A73C117" w:rsidR="005B2007" w:rsidRDefault="005B2007" w:rsidP="0062018C">
      <w:pPr>
        <w:tabs>
          <w:tab w:val="left" w:pos="3795"/>
        </w:tabs>
        <w:jc w:val="center"/>
        <w:rPr>
          <w:rFonts w:ascii="Belleza" w:eastAsia="Belleza" w:hAnsi="Belleza" w:cs="Belleza"/>
        </w:rPr>
      </w:pPr>
    </w:p>
    <w:p w14:paraId="05C36634" w14:textId="34347A03" w:rsidR="005B2007" w:rsidRDefault="005B2007" w:rsidP="0062018C">
      <w:pPr>
        <w:tabs>
          <w:tab w:val="left" w:pos="3795"/>
        </w:tabs>
        <w:jc w:val="center"/>
        <w:rPr>
          <w:rFonts w:ascii="Belleza" w:eastAsia="Belleza" w:hAnsi="Belleza" w:cs="Belleza"/>
        </w:rPr>
      </w:pPr>
    </w:p>
    <w:p w14:paraId="409034F5" w14:textId="250D2513" w:rsidR="005B2007" w:rsidRPr="0062018C" w:rsidRDefault="005B2007" w:rsidP="009435E7">
      <w:pPr>
        <w:tabs>
          <w:tab w:val="left" w:pos="3795"/>
        </w:tabs>
        <w:rPr>
          <w:rFonts w:ascii="Belleza" w:eastAsia="Belleza" w:hAnsi="Belleza" w:cs="Belleza"/>
        </w:rPr>
      </w:pPr>
    </w:p>
    <w:sectPr w:rsidR="005B2007" w:rsidRPr="0062018C" w:rsidSect="006623FE">
      <w:footerReference w:type="default" r:id="rId18"/>
      <w:pgSz w:w="12240" w:h="15840" w:code="1"/>
      <w:pgMar w:top="1134" w:right="1134" w:bottom="1134" w:left="170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FDA18" w14:textId="77777777" w:rsidR="001D5B94" w:rsidRDefault="001D5B94" w:rsidP="008E2E1E">
      <w:pPr>
        <w:spacing w:line="240" w:lineRule="auto"/>
      </w:pPr>
      <w:r>
        <w:separator/>
      </w:r>
    </w:p>
  </w:endnote>
  <w:endnote w:type="continuationSeparator" w:id="0">
    <w:p w14:paraId="649266C2" w14:textId="77777777" w:rsidR="001D5B94" w:rsidRDefault="001D5B94" w:rsidP="008E2E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ez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FE813" w14:textId="77777777" w:rsidR="008B0416" w:rsidRPr="008B0416" w:rsidRDefault="00B8170B" w:rsidP="008B0416">
    <w:pPr>
      <w:pStyle w:val="Piedepgina"/>
      <w:jc w:val="center"/>
      <w:rPr>
        <w:rFonts w:asciiTheme="majorHAnsi" w:hAnsiTheme="majorHAnsi"/>
        <w:i/>
        <w:sz w:val="16"/>
        <w:szCs w:val="16"/>
      </w:rPr>
    </w:pPr>
    <w:r>
      <w:rPr>
        <w:rFonts w:asciiTheme="majorHAnsi" w:hAnsiTheme="majorHAnsi"/>
        <w:i/>
        <w:sz w:val="16"/>
        <w:szCs w:val="16"/>
      </w:rPr>
      <w:t xml:space="preserve">Centro de Responsabilidad de Operaciones/ </w:t>
    </w:r>
    <w:r w:rsidR="008B0416" w:rsidRPr="008B0416">
      <w:rPr>
        <w:rFonts w:asciiTheme="majorHAnsi" w:hAnsiTheme="majorHAnsi"/>
        <w:i/>
        <w:sz w:val="16"/>
        <w:szCs w:val="16"/>
      </w:rPr>
      <w:t xml:space="preserve">Departamento de Equipos Médicos e Ingeniería Hospitalaria / </w:t>
    </w:r>
    <w:r>
      <w:rPr>
        <w:rFonts w:asciiTheme="majorHAnsi" w:hAnsiTheme="majorHAnsi"/>
        <w:i/>
        <w:sz w:val="16"/>
        <w:szCs w:val="16"/>
      </w:rPr>
      <w:t>Equipos Críticos</w:t>
    </w:r>
  </w:p>
  <w:p w14:paraId="6766EC0E" w14:textId="77777777" w:rsidR="008B0416" w:rsidRDefault="008B0416" w:rsidP="008B0416">
    <w:pPr>
      <w:pStyle w:val="Piedepgina"/>
      <w:jc w:val="center"/>
      <w:rPr>
        <w:rFonts w:asciiTheme="majorHAnsi" w:hAnsiTheme="majorHAnsi"/>
        <w:i/>
        <w:sz w:val="16"/>
        <w:szCs w:val="16"/>
      </w:rPr>
    </w:pPr>
    <w:r w:rsidRPr="008B0416">
      <w:rPr>
        <w:rFonts w:asciiTheme="majorHAnsi" w:hAnsiTheme="majorHAnsi"/>
        <w:i/>
        <w:sz w:val="16"/>
        <w:szCs w:val="16"/>
      </w:rPr>
      <w:t>Hospital Clínico Regional Guillermo Grant Benavente</w:t>
    </w:r>
    <w:r w:rsidR="00B8170B">
      <w:rPr>
        <w:rFonts w:asciiTheme="majorHAnsi" w:hAnsiTheme="majorHAnsi"/>
        <w:i/>
        <w:sz w:val="16"/>
        <w:szCs w:val="16"/>
      </w:rPr>
      <w:t>.</w:t>
    </w:r>
  </w:p>
  <w:p w14:paraId="727AB60A" w14:textId="77777777" w:rsidR="00714BBA" w:rsidRPr="00882E6F" w:rsidRDefault="00714BBA" w:rsidP="008B0416">
    <w:pPr>
      <w:pStyle w:val="Piedepgina"/>
      <w:jc w:val="center"/>
      <w:rPr>
        <w:rFonts w:asciiTheme="majorHAnsi" w:hAnsiTheme="majorHAnsi" w:cstheme="majorHAnsi"/>
        <w:i/>
        <w:sz w:val="16"/>
        <w:szCs w:val="16"/>
      </w:rPr>
    </w:pPr>
    <w:r w:rsidRPr="00882E6F">
      <w:rPr>
        <w:rFonts w:asciiTheme="majorHAnsi" w:hAnsiTheme="majorHAnsi" w:cstheme="majorHAnsi"/>
        <w:i/>
        <w:sz w:val="16"/>
        <w:szCs w:val="16"/>
      </w:rPr>
      <w:t xml:space="preserve">Anexos: </w:t>
    </w:r>
    <w:r w:rsidR="00882E6F" w:rsidRPr="00882E6F">
      <w:rPr>
        <w:rFonts w:asciiTheme="majorHAnsi" w:hAnsiTheme="majorHAnsi" w:cstheme="majorHAnsi"/>
        <w:b/>
        <w:i/>
        <w:sz w:val="16"/>
        <w:szCs w:val="16"/>
        <w:shd w:val="clear" w:color="auto" w:fill="FFFFFF"/>
      </w:rPr>
      <w:t>412547</w:t>
    </w:r>
    <w:r w:rsidR="00882E6F">
      <w:rPr>
        <w:rFonts w:asciiTheme="majorHAnsi" w:hAnsiTheme="majorHAnsi" w:cstheme="majorHAnsi"/>
        <w:b/>
        <w:i/>
        <w:sz w:val="16"/>
        <w:szCs w:val="16"/>
        <w:shd w:val="clear" w:color="auto" w:fill="FFFFFF"/>
      </w:rPr>
      <w:t xml:space="preserve"> - </w:t>
    </w:r>
    <w:r w:rsidR="00882E6F" w:rsidRPr="00882E6F">
      <w:rPr>
        <w:rFonts w:asciiTheme="majorHAnsi" w:eastAsiaTheme="minorEastAsia" w:hAnsiTheme="majorHAnsi" w:cstheme="majorHAnsi"/>
        <w:b/>
        <w:i/>
        <w:noProof/>
        <w:sz w:val="16"/>
        <w:szCs w:val="16"/>
      </w:rPr>
      <w:t>412614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7EE1A" w14:textId="77777777" w:rsidR="001D5B94" w:rsidRDefault="001D5B94" w:rsidP="008E2E1E">
      <w:pPr>
        <w:spacing w:line="240" w:lineRule="auto"/>
      </w:pPr>
      <w:r>
        <w:separator/>
      </w:r>
    </w:p>
  </w:footnote>
  <w:footnote w:type="continuationSeparator" w:id="0">
    <w:p w14:paraId="490C703D" w14:textId="77777777" w:rsidR="001D5B94" w:rsidRDefault="001D5B94" w:rsidP="008E2E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264E"/>
    <w:multiLevelType w:val="multilevel"/>
    <w:tmpl w:val="658AE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3179F1"/>
    <w:multiLevelType w:val="hybridMultilevel"/>
    <w:tmpl w:val="B8505D5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D1FA4"/>
    <w:multiLevelType w:val="hybridMultilevel"/>
    <w:tmpl w:val="00286D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D0AF5"/>
    <w:multiLevelType w:val="hybridMultilevel"/>
    <w:tmpl w:val="278CAA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A30F49"/>
    <w:multiLevelType w:val="hybridMultilevel"/>
    <w:tmpl w:val="2D8A705C"/>
    <w:lvl w:ilvl="0" w:tplc="340A0005">
      <w:start w:val="1"/>
      <w:numFmt w:val="bullet"/>
      <w:lvlText w:val=""/>
      <w:lvlJc w:val="left"/>
      <w:pPr>
        <w:ind w:left="1515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5" w15:restartNumberingAfterBreak="0">
    <w:nsid w:val="1BB8127B"/>
    <w:multiLevelType w:val="hybridMultilevel"/>
    <w:tmpl w:val="BA84F518"/>
    <w:lvl w:ilvl="0" w:tplc="340A0003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6" w15:restartNumberingAfterBreak="0">
    <w:nsid w:val="1E50284E"/>
    <w:multiLevelType w:val="hybridMultilevel"/>
    <w:tmpl w:val="A050B264"/>
    <w:lvl w:ilvl="0" w:tplc="D37AA56C">
      <w:start w:val="6"/>
      <w:numFmt w:val="bullet"/>
      <w:lvlText w:val="-"/>
      <w:lvlJc w:val="left"/>
      <w:pPr>
        <w:ind w:left="1080" w:hanging="360"/>
      </w:pPr>
      <w:rPr>
        <w:rFonts w:ascii="Times New Roman" w:eastAsia="Belleza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2943104"/>
    <w:multiLevelType w:val="hybridMultilevel"/>
    <w:tmpl w:val="5032FE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9B7723"/>
    <w:multiLevelType w:val="hybridMultilevel"/>
    <w:tmpl w:val="D2988EF4"/>
    <w:lvl w:ilvl="0" w:tplc="340A0015">
      <w:start w:val="1"/>
      <w:numFmt w:val="upperLetter"/>
      <w:lvlText w:val="%1."/>
      <w:lvlJc w:val="left"/>
      <w:pPr>
        <w:ind w:left="126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" w15:restartNumberingAfterBreak="0">
    <w:nsid w:val="25F60A94"/>
    <w:multiLevelType w:val="multilevel"/>
    <w:tmpl w:val="E7A413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3132ED0"/>
    <w:multiLevelType w:val="hybridMultilevel"/>
    <w:tmpl w:val="9952815C"/>
    <w:lvl w:ilvl="0" w:tplc="48F8E494">
      <w:start w:val="1"/>
      <w:numFmt w:val="upperLetter"/>
      <w:lvlText w:val="%1."/>
      <w:lvlJc w:val="left"/>
      <w:pPr>
        <w:ind w:left="720" w:hanging="360"/>
      </w:pPr>
      <w:rPr>
        <w:rFonts w:ascii="Times New Roman" w:eastAsia="Belleza" w:hAnsi="Times New Roman" w:cs="Times New Roman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B151E3"/>
    <w:multiLevelType w:val="hybridMultilevel"/>
    <w:tmpl w:val="079C43BC"/>
    <w:lvl w:ilvl="0" w:tplc="B0B834E8">
      <w:numFmt w:val="bullet"/>
      <w:lvlText w:val="-"/>
      <w:lvlJc w:val="left"/>
      <w:pPr>
        <w:ind w:left="1305" w:hanging="360"/>
      </w:pPr>
      <w:rPr>
        <w:rFonts w:ascii="Times New Roman" w:eastAsia="Belleza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2" w15:restartNumberingAfterBreak="0">
    <w:nsid w:val="37D2420D"/>
    <w:multiLevelType w:val="hybridMultilevel"/>
    <w:tmpl w:val="CA8CD018"/>
    <w:lvl w:ilvl="0" w:tplc="B322CC92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9F06C92"/>
    <w:multiLevelType w:val="hybridMultilevel"/>
    <w:tmpl w:val="35CE71B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134D8E"/>
    <w:multiLevelType w:val="hybridMultilevel"/>
    <w:tmpl w:val="FAC4E106"/>
    <w:lvl w:ilvl="0" w:tplc="3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5B29F1"/>
    <w:multiLevelType w:val="hybridMultilevel"/>
    <w:tmpl w:val="762CF092"/>
    <w:lvl w:ilvl="0" w:tplc="340A0003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6" w15:restartNumberingAfterBreak="0">
    <w:nsid w:val="40DD2591"/>
    <w:multiLevelType w:val="hybridMultilevel"/>
    <w:tmpl w:val="05EA47FE"/>
    <w:lvl w:ilvl="0" w:tplc="0652D698">
      <w:start w:val="6"/>
      <w:numFmt w:val="bullet"/>
      <w:lvlText w:val="-"/>
      <w:lvlJc w:val="left"/>
      <w:pPr>
        <w:ind w:left="1305" w:hanging="360"/>
      </w:pPr>
      <w:rPr>
        <w:rFonts w:ascii="Times New Roman" w:eastAsia="Belleza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7" w15:restartNumberingAfterBreak="0">
    <w:nsid w:val="48937A3D"/>
    <w:multiLevelType w:val="hybridMultilevel"/>
    <w:tmpl w:val="6F0A5BFA"/>
    <w:lvl w:ilvl="0" w:tplc="C9541C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FE25B60"/>
    <w:multiLevelType w:val="hybridMultilevel"/>
    <w:tmpl w:val="64904E58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552D0E"/>
    <w:multiLevelType w:val="hybridMultilevel"/>
    <w:tmpl w:val="1012C3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2E0D5F"/>
    <w:multiLevelType w:val="hybridMultilevel"/>
    <w:tmpl w:val="B0AC341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BC52CB"/>
    <w:multiLevelType w:val="hybridMultilevel"/>
    <w:tmpl w:val="E8163798"/>
    <w:lvl w:ilvl="0" w:tplc="383A5D66">
      <w:start w:val="3"/>
      <w:numFmt w:val="bullet"/>
      <w:lvlText w:val="-"/>
      <w:lvlJc w:val="left"/>
      <w:pPr>
        <w:ind w:left="1080" w:hanging="360"/>
      </w:pPr>
      <w:rPr>
        <w:rFonts w:ascii="Times New Roman" w:eastAsia="Belleza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CED4C3C"/>
    <w:multiLevelType w:val="hybridMultilevel"/>
    <w:tmpl w:val="739A7FF4"/>
    <w:lvl w:ilvl="0" w:tplc="3CD6551C">
      <w:numFmt w:val="bullet"/>
      <w:lvlText w:val="-"/>
      <w:lvlJc w:val="left"/>
      <w:pPr>
        <w:ind w:left="1080" w:hanging="360"/>
      </w:pPr>
      <w:rPr>
        <w:rFonts w:ascii="Belleza" w:eastAsia="Belleza" w:hAnsi="Belleza" w:cs="Belleza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DB71183"/>
    <w:multiLevelType w:val="multilevel"/>
    <w:tmpl w:val="049876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E564AD3"/>
    <w:multiLevelType w:val="hybridMultilevel"/>
    <w:tmpl w:val="6722050C"/>
    <w:lvl w:ilvl="0" w:tplc="34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F784F8D"/>
    <w:multiLevelType w:val="hybridMultilevel"/>
    <w:tmpl w:val="B67C4D9C"/>
    <w:lvl w:ilvl="0" w:tplc="340A0005">
      <w:start w:val="1"/>
      <w:numFmt w:val="bullet"/>
      <w:lvlText w:val=""/>
      <w:lvlJc w:val="left"/>
      <w:pPr>
        <w:ind w:left="147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26" w15:restartNumberingAfterBreak="0">
    <w:nsid w:val="600C089D"/>
    <w:multiLevelType w:val="hybridMultilevel"/>
    <w:tmpl w:val="4D505D26"/>
    <w:lvl w:ilvl="0" w:tplc="340A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801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873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9450" w:hanging="360"/>
      </w:pPr>
      <w:rPr>
        <w:rFonts w:ascii="Wingdings" w:hAnsi="Wingdings" w:hint="default"/>
      </w:rPr>
    </w:lvl>
  </w:abstractNum>
  <w:abstractNum w:abstractNumId="27" w15:restartNumberingAfterBreak="0">
    <w:nsid w:val="62C1594B"/>
    <w:multiLevelType w:val="hybridMultilevel"/>
    <w:tmpl w:val="705ABF3E"/>
    <w:lvl w:ilvl="0" w:tplc="340A0003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28" w15:restartNumberingAfterBreak="0">
    <w:nsid w:val="63F45EA6"/>
    <w:multiLevelType w:val="hybridMultilevel"/>
    <w:tmpl w:val="B70A8EA4"/>
    <w:lvl w:ilvl="0" w:tplc="2684F7CA">
      <w:numFmt w:val="bullet"/>
      <w:lvlText w:val=""/>
      <w:lvlJc w:val="left"/>
      <w:pPr>
        <w:ind w:left="720" w:hanging="360"/>
      </w:pPr>
      <w:rPr>
        <w:rFonts w:ascii="Symbol" w:eastAsia="Belleza" w:hAnsi="Symbol" w:cs="Belleza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FE4072"/>
    <w:multiLevelType w:val="hybridMultilevel"/>
    <w:tmpl w:val="B930E314"/>
    <w:lvl w:ilvl="0" w:tplc="340A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0" w15:restartNumberingAfterBreak="0">
    <w:nsid w:val="73154C7D"/>
    <w:multiLevelType w:val="hybridMultilevel"/>
    <w:tmpl w:val="45F89EFA"/>
    <w:lvl w:ilvl="0" w:tplc="340A0005">
      <w:start w:val="1"/>
      <w:numFmt w:val="bullet"/>
      <w:lvlText w:val=""/>
      <w:lvlJc w:val="left"/>
      <w:pPr>
        <w:ind w:left="1245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31" w15:restartNumberingAfterBreak="0">
    <w:nsid w:val="74937E1A"/>
    <w:multiLevelType w:val="hybridMultilevel"/>
    <w:tmpl w:val="9952815C"/>
    <w:lvl w:ilvl="0" w:tplc="48F8E494">
      <w:start w:val="1"/>
      <w:numFmt w:val="upperLetter"/>
      <w:lvlText w:val="%1."/>
      <w:lvlJc w:val="left"/>
      <w:pPr>
        <w:ind w:left="720" w:hanging="360"/>
      </w:pPr>
      <w:rPr>
        <w:rFonts w:ascii="Times New Roman" w:eastAsia="Belleza" w:hAnsi="Times New Roman" w:cs="Times New Roman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F932B3"/>
    <w:multiLevelType w:val="hybridMultilevel"/>
    <w:tmpl w:val="921CB8AE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26894895">
    <w:abstractNumId w:val="9"/>
  </w:num>
  <w:num w:numId="2" w16cid:durableId="1107193542">
    <w:abstractNumId w:val="0"/>
  </w:num>
  <w:num w:numId="3" w16cid:durableId="1439065922">
    <w:abstractNumId w:val="23"/>
  </w:num>
  <w:num w:numId="4" w16cid:durableId="1792623252">
    <w:abstractNumId w:val="28"/>
  </w:num>
  <w:num w:numId="5" w16cid:durableId="1500928275">
    <w:abstractNumId w:val="22"/>
  </w:num>
  <w:num w:numId="6" w16cid:durableId="2134706496">
    <w:abstractNumId w:val="7"/>
  </w:num>
  <w:num w:numId="7" w16cid:durableId="387460649">
    <w:abstractNumId w:val="19"/>
  </w:num>
  <w:num w:numId="8" w16cid:durableId="2133748900">
    <w:abstractNumId w:val="29"/>
  </w:num>
  <w:num w:numId="9" w16cid:durableId="1871799498">
    <w:abstractNumId w:val="3"/>
  </w:num>
  <w:num w:numId="10" w16cid:durableId="453251065">
    <w:abstractNumId w:val="20"/>
  </w:num>
  <w:num w:numId="11" w16cid:durableId="580914096">
    <w:abstractNumId w:val="1"/>
  </w:num>
  <w:num w:numId="12" w16cid:durableId="1884056061">
    <w:abstractNumId w:val="11"/>
  </w:num>
  <w:num w:numId="13" w16cid:durableId="1141457860">
    <w:abstractNumId w:val="4"/>
  </w:num>
  <w:num w:numId="14" w16cid:durableId="109857115">
    <w:abstractNumId w:val="25"/>
  </w:num>
  <w:num w:numId="15" w16cid:durableId="1444304113">
    <w:abstractNumId w:val="18"/>
  </w:num>
  <w:num w:numId="16" w16cid:durableId="729812330">
    <w:abstractNumId w:val="31"/>
  </w:num>
  <w:num w:numId="17" w16cid:durableId="1879508679">
    <w:abstractNumId w:val="30"/>
  </w:num>
  <w:num w:numId="18" w16cid:durableId="740761767">
    <w:abstractNumId w:val="21"/>
  </w:num>
  <w:num w:numId="19" w16cid:durableId="667833643">
    <w:abstractNumId w:val="24"/>
  </w:num>
  <w:num w:numId="20" w16cid:durableId="1241254597">
    <w:abstractNumId w:val="2"/>
  </w:num>
  <w:num w:numId="21" w16cid:durableId="1483230687">
    <w:abstractNumId w:val="8"/>
  </w:num>
  <w:num w:numId="22" w16cid:durableId="1261066475">
    <w:abstractNumId w:val="32"/>
  </w:num>
  <w:num w:numId="23" w16cid:durableId="1751652398">
    <w:abstractNumId w:val="14"/>
  </w:num>
  <w:num w:numId="24" w16cid:durableId="757407130">
    <w:abstractNumId w:val="13"/>
  </w:num>
  <w:num w:numId="25" w16cid:durableId="1493720947">
    <w:abstractNumId w:val="10"/>
  </w:num>
  <w:num w:numId="26" w16cid:durableId="1467578996">
    <w:abstractNumId w:val="5"/>
  </w:num>
  <w:num w:numId="27" w16cid:durableId="1951859864">
    <w:abstractNumId w:val="26"/>
  </w:num>
  <w:num w:numId="28" w16cid:durableId="1756197970">
    <w:abstractNumId w:val="27"/>
  </w:num>
  <w:num w:numId="29" w16cid:durableId="734815616">
    <w:abstractNumId w:val="12"/>
  </w:num>
  <w:num w:numId="30" w16cid:durableId="812717726">
    <w:abstractNumId w:val="17"/>
  </w:num>
  <w:num w:numId="31" w16cid:durableId="883061233">
    <w:abstractNumId w:val="16"/>
  </w:num>
  <w:num w:numId="32" w16cid:durableId="640889670">
    <w:abstractNumId w:val="6"/>
  </w:num>
  <w:num w:numId="33" w16cid:durableId="10794085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0DCD"/>
    <w:rsid w:val="00016FBC"/>
    <w:rsid w:val="0002797B"/>
    <w:rsid w:val="00044C18"/>
    <w:rsid w:val="0005507E"/>
    <w:rsid w:val="00063271"/>
    <w:rsid w:val="00083652"/>
    <w:rsid w:val="000C0196"/>
    <w:rsid w:val="000C1407"/>
    <w:rsid w:val="000C2E60"/>
    <w:rsid w:val="000C4B70"/>
    <w:rsid w:val="000C69C4"/>
    <w:rsid w:val="000E11B1"/>
    <w:rsid w:val="00105B07"/>
    <w:rsid w:val="00133744"/>
    <w:rsid w:val="00137261"/>
    <w:rsid w:val="0015456F"/>
    <w:rsid w:val="00157D53"/>
    <w:rsid w:val="00165E95"/>
    <w:rsid w:val="001C15D6"/>
    <w:rsid w:val="001C3ECB"/>
    <w:rsid w:val="001C7DF0"/>
    <w:rsid w:val="001D5B94"/>
    <w:rsid w:val="001D76CC"/>
    <w:rsid w:val="001E3AB6"/>
    <w:rsid w:val="001F39F6"/>
    <w:rsid w:val="001F61A6"/>
    <w:rsid w:val="001F71E6"/>
    <w:rsid w:val="00214C52"/>
    <w:rsid w:val="00216B9F"/>
    <w:rsid w:val="00267192"/>
    <w:rsid w:val="00274098"/>
    <w:rsid w:val="00276FC0"/>
    <w:rsid w:val="002A69A8"/>
    <w:rsid w:val="00305AF0"/>
    <w:rsid w:val="00315D8E"/>
    <w:rsid w:val="00343B18"/>
    <w:rsid w:val="0037688E"/>
    <w:rsid w:val="003A2906"/>
    <w:rsid w:val="003B065E"/>
    <w:rsid w:val="003F4FB4"/>
    <w:rsid w:val="003F76F4"/>
    <w:rsid w:val="004446AD"/>
    <w:rsid w:val="00452090"/>
    <w:rsid w:val="0046598C"/>
    <w:rsid w:val="00483087"/>
    <w:rsid w:val="00490EC6"/>
    <w:rsid w:val="004963CB"/>
    <w:rsid w:val="004C2D71"/>
    <w:rsid w:val="004C473A"/>
    <w:rsid w:val="004E067C"/>
    <w:rsid w:val="00513A72"/>
    <w:rsid w:val="00547A55"/>
    <w:rsid w:val="00560E8E"/>
    <w:rsid w:val="00566445"/>
    <w:rsid w:val="005B2007"/>
    <w:rsid w:val="0060067D"/>
    <w:rsid w:val="00600DCD"/>
    <w:rsid w:val="00612E3D"/>
    <w:rsid w:val="0062018C"/>
    <w:rsid w:val="00625668"/>
    <w:rsid w:val="006623FE"/>
    <w:rsid w:val="00667AEB"/>
    <w:rsid w:val="00681CD2"/>
    <w:rsid w:val="00682D12"/>
    <w:rsid w:val="006916CF"/>
    <w:rsid w:val="006B4AB1"/>
    <w:rsid w:val="00714BBA"/>
    <w:rsid w:val="00734B2E"/>
    <w:rsid w:val="00747880"/>
    <w:rsid w:val="00795BC5"/>
    <w:rsid w:val="00797581"/>
    <w:rsid w:val="007A0497"/>
    <w:rsid w:val="007A68DC"/>
    <w:rsid w:val="007A7DEF"/>
    <w:rsid w:val="007D6A6A"/>
    <w:rsid w:val="007E2D52"/>
    <w:rsid w:val="007E5C39"/>
    <w:rsid w:val="00814367"/>
    <w:rsid w:val="00827B87"/>
    <w:rsid w:val="008301F5"/>
    <w:rsid w:val="00872253"/>
    <w:rsid w:val="0087684A"/>
    <w:rsid w:val="00882E6F"/>
    <w:rsid w:val="008A0F8F"/>
    <w:rsid w:val="008B0416"/>
    <w:rsid w:val="008E2E1E"/>
    <w:rsid w:val="008E697F"/>
    <w:rsid w:val="009042AF"/>
    <w:rsid w:val="0092172E"/>
    <w:rsid w:val="009435E7"/>
    <w:rsid w:val="00993AA5"/>
    <w:rsid w:val="009E2837"/>
    <w:rsid w:val="009F4A83"/>
    <w:rsid w:val="00A01742"/>
    <w:rsid w:val="00A457A5"/>
    <w:rsid w:val="00A536EB"/>
    <w:rsid w:val="00A76E83"/>
    <w:rsid w:val="00B41DED"/>
    <w:rsid w:val="00B45A40"/>
    <w:rsid w:val="00B70074"/>
    <w:rsid w:val="00B77AB8"/>
    <w:rsid w:val="00B8170B"/>
    <w:rsid w:val="00B93E43"/>
    <w:rsid w:val="00B96B75"/>
    <w:rsid w:val="00BE6188"/>
    <w:rsid w:val="00BF1D8E"/>
    <w:rsid w:val="00C36ED9"/>
    <w:rsid w:val="00C953FA"/>
    <w:rsid w:val="00CA09BD"/>
    <w:rsid w:val="00CA2AB3"/>
    <w:rsid w:val="00CA3EAA"/>
    <w:rsid w:val="00CC4832"/>
    <w:rsid w:val="00CE590D"/>
    <w:rsid w:val="00D26E24"/>
    <w:rsid w:val="00D34752"/>
    <w:rsid w:val="00D406D1"/>
    <w:rsid w:val="00D70030"/>
    <w:rsid w:val="00D73501"/>
    <w:rsid w:val="00D7798D"/>
    <w:rsid w:val="00E13B13"/>
    <w:rsid w:val="00E857CA"/>
    <w:rsid w:val="00EA098E"/>
    <w:rsid w:val="00EA34D2"/>
    <w:rsid w:val="00EA4773"/>
    <w:rsid w:val="00EC54CF"/>
    <w:rsid w:val="00EE3334"/>
    <w:rsid w:val="00EF5060"/>
    <w:rsid w:val="00EF7FEE"/>
    <w:rsid w:val="00F00B64"/>
    <w:rsid w:val="00F63469"/>
    <w:rsid w:val="00F65462"/>
    <w:rsid w:val="00F844B9"/>
    <w:rsid w:val="00F90F72"/>
    <w:rsid w:val="00FB3F39"/>
    <w:rsid w:val="00FE0DB9"/>
    <w:rsid w:val="00FF0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4CF21"/>
  <w15:docId w15:val="{FFDE263C-4D4D-404C-8802-E9C6D18AA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E2E1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2E1E"/>
  </w:style>
  <w:style w:type="paragraph" w:styleId="Piedepgina">
    <w:name w:val="footer"/>
    <w:basedOn w:val="Normal"/>
    <w:link w:val="PiedepginaCar"/>
    <w:uiPriority w:val="99"/>
    <w:unhideWhenUsed/>
    <w:rsid w:val="008E2E1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2E1E"/>
  </w:style>
  <w:style w:type="character" w:styleId="Textodelmarcadordeposicin">
    <w:name w:val="Placeholder Text"/>
    <w:basedOn w:val="Fuentedeprrafopredeter"/>
    <w:uiPriority w:val="99"/>
    <w:semiHidden/>
    <w:rsid w:val="00B45A40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45A4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45A40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EE333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00DCD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C953F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63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%20Minsal\Desktop\Alonso\Plantilla%20Terminos%20de%20Referenci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Terminos de Referencia</Template>
  <TotalTime>46</TotalTime>
  <Pages>4</Pages>
  <Words>344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eXit</Company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Minsal</dc:creator>
  <cp:lastModifiedBy>GABRIELA LOVERA</cp:lastModifiedBy>
  <cp:revision>6</cp:revision>
  <cp:lastPrinted>2026-07-13T15:09:00Z</cp:lastPrinted>
  <dcterms:created xsi:type="dcterms:W3CDTF">2023-10-06T12:00:00Z</dcterms:created>
  <dcterms:modified xsi:type="dcterms:W3CDTF">2026-07-29T14:30:00Z</dcterms:modified>
</cp:coreProperties>
</file>