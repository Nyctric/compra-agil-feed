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A1DBC" w14:textId="77777777" w:rsidR="00117922" w:rsidRDefault="00117922" w:rsidP="00B0545C">
      <w:pPr>
        <w:pStyle w:val="Ttulo1"/>
        <w:tabs>
          <w:tab w:val="left" w:pos="284"/>
        </w:tabs>
        <w:jc w:val="center"/>
        <w:rPr>
          <w:rFonts w:ascii="Arial" w:hAnsi="Arial" w:cs="Arial"/>
          <w:b/>
          <w:bCs/>
          <w:sz w:val="22"/>
          <w:szCs w:val="22"/>
          <w:u w:val="none"/>
        </w:rPr>
      </w:pPr>
    </w:p>
    <w:p w14:paraId="2A125B25" w14:textId="3D13E662" w:rsidR="00F561ED" w:rsidRDefault="00932541" w:rsidP="00B0545C">
      <w:pPr>
        <w:pStyle w:val="Ttulo1"/>
        <w:tabs>
          <w:tab w:val="left" w:pos="284"/>
        </w:tabs>
        <w:jc w:val="center"/>
        <w:rPr>
          <w:rFonts w:ascii="Arial" w:hAnsi="Arial" w:cs="Arial"/>
          <w:b/>
          <w:bCs/>
          <w:sz w:val="22"/>
          <w:szCs w:val="22"/>
          <w:u w:val="none"/>
        </w:rPr>
      </w:pPr>
      <w:r w:rsidRPr="00684C33">
        <w:rPr>
          <w:rFonts w:ascii="Arial" w:hAnsi="Arial" w:cs="Arial"/>
          <w:b/>
          <w:bCs/>
          <w:sz w:val="22"/>
          <w:szCs w:val="22"/>
          <w:u w:val="none"/>
        </w:rPr>
        <w:t xml:space="preserve">ANEXO </w:t>
      </w:r>
      <w:proofErr w:type="spellStart"/>
      <w:r w:rsidRPr="00684C33">
        <w:rPr>
          <w:rFonts w:ascii="Arial" w:hAnsi="Arial" w:cs="Arial"/>
          <w:b/>
          <w:bCs/>
          <w:sz w:val="22"/>
          <w:szCs w:val="22"/>
          <w:u w:val="none"/>
        </w:rPr>
        <w:t>N°</w:t>
      </w:r>
      <w:proofErr w:type="spellEnd"/>
      <w:r w:rsidRPr="00684C33">
        <w:rPr>
          <w:rFonts w:ascii="Arial" w:hAnsi="Arial" w:cs="Arial"/>
          <w:b/>
          <w:bCs/>
          <w:sz w:val="22"/>
          <w:szCs w:val="22"/>
          <w:u w:val="none"/>
        </w:rPr>
        <w:t xml:space="preserve"> 1</w:t>
      </w:r>
    </w:p>
    <w:p w14:paraId="6BC9A059" w14:textId="3F734074" w:rsidR="008D2CD2" w:rsidRPr="008D2CD2" w:rsidRDefault="00DF5423" w:rsidP="00EC56D7">
      <w:pPr>
        <w:pStyle w:val="Ttulo1"/>
        <w:tabs>
          <w:tab w:val="left" w:pos="3119"/>
        </w:tabs>
        <w:jc w:val="center"/>
      </w:pPr>
      <w:r>
        <w:rPr>
          <w:rFonts w:ascii="Arial" w:hAnsi="Arial" w:cs="Arial"/>
          <w:b/>
          <w:bCs/>
          <w:sz w:val="22"/>
          <w:szCs w:val="22"/>
          <w:u w:val="none"/>
        </w:rPr>
        <w:t xml:space="preserve">SERVICIO </w:t>
      </w:r>
      <w:r w:rsidR="00094A43">
        <w:rPr>
          <w:rFonts w:ascii="Arial" w:hAnsi="Arial" w:cs="Arial"/>
          <w:b/>
          <w:bCs/>
          <w:sz w:val="22"/>
          <w:szCs w:val="22"/>
          <w:u w:val="none"/>
        </w:rPr>
        <w:t xml:space="preserve">MANTENCION 20.000 KM. VEHICULO INSTITUCIONAL </w:t>
      </w:r>
      <w:r w:rsidR="00EC56D7">
        <w:rPr>
          <w:rFonts w:ascii="Arial" w:hAnsi="Arial" w:cs="Arial"/>
          <w:b/>
          <w:bCs/>
          <w:sz w:val="22"/>
          <w:szCs w:val="22"/>
          <w:u w:val="none"/>
        </w:rPr>
        <w:t xml:space="preserve">MARCA </w:t>
      </w:r>
      <w:r w:rsidR="00094A43">
        <w:rPr>
          <w:rFonts w:ascii="Arial" w:hAnsi="Arial" w:cs="Arial"/>
          <w:b/>
          <w:bCs/>
          <w:sz w:val="22"/>
          <w:szCs w:val="22"/>
          <w:u w:val="none"/>
        </w:rPr>
        <w:t xml:space="preserve">NISSAN </w:t>
      </w:r>
      <w:r w:rsidR="00EC56D7">
        <w:rPr>
          <w:rFonts w:ascii="Arial" w:hAnsi="Arial" w:cs="Arial"/>
          <w:b/>
          <w:bCs/>
          <w:sz w:val="22"/>
          <w:szCs w:val="22"/>
          <w:u w:val="none"/>
        </w:rPr>
        <w:t xml:space="preserve">MODEL </w:t>
      </w:r>
      <w:proofErr w:type="gramStart"/>
      <w:r w:rsidR="00094A43">
        <w:rPr>
          <w:rFonts w:ascii="Arial" w:hAnsi="Arial" w:cs="Arial"/>
          <w:b/>
          <w:bCs/>
          <w:sz w:val="22"/>
          <w:szCs w:val="22"/>
          <w:u w:val="none"/>
        </w:rPr>
        <w:t>XTRAIL</w:t>
      </w:r>
      <w:r w:rsidR="00EC56D7">
        <w:rPr>
          <w:rFonts w:ascii="Arial" w:hAnsi="Arial" w:cs="Arial"/>
          <w:b/>
          <w:bCs/>
          <w:sz w:val="22"/>
          <w:szCs w:val="22"/>
          <w:u w:val="none"/>
        </w:rPr>
        <w:t xml:space="preserve">  </w:t>
      </w:r>
      <w:r w:rsidR="00434D98">
        <w:rPr>
          <w:rFonts w:ascii="Arial" w:hAnsi="Arial" w:cs="Arial"/>
          <w:b/>
          <w:sz w:val="22"/>
          <w:szCs w:val="22"/>
        </w:rPr>
        <w:t>REGION</w:t>
      </w:r>
      <w:proofErr w:type="gramEnd"/>
      <w:r w:rsidR="00434D98">
        <w:rPr>
          <w:rFonts w:ascii="Arial" w:hAnsi="Arial" w:cs="Arial"/>
          <w:b/>
          <w:sz w:val="22"/>
          <w:szCs w:val="22"/>
        </w:rPr>
        <w:t xml:space="preserve"> BIOBIO</w:t>
      </w:r>
    </w:p>
    <w:p w14:paraId="0CA5C345" w14:textId="77777777" w:rsidR="008D2CD2" w:rsidRPr="008D2CD2" w:rsidRDefault="008D2CD2" w:rsidP="008D2CD2"/>
    <w:p w14:paraId="695BF668" w14:textId="77777777" w:rsidR="004F4938" w:rsidRPr="008D19C9" w:rsidRDefault="004F4938" w:rsidP="00A24F84">
      <w:pPr>
        <w:pStyle w:val="Textoindependiente"/>
        <w:numPr>
          <w:ilvl w:val="0"/>
          <w:numId w:val="12"/>
        </w:numPr>
        <w:tabs>
          <w:tab w:val="clear" w:pos="1065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FD1550">
        <w:rPr>
          <w:rFonts w:ascii="Arial" w:hAnsi="Arial" w:cs="Arial"/>
          <w:b/>
          <w:sz w:val="22"/>
          <w:szCs w:val="22"/>
        </w:rPr>
        <w:t>IDENTIFICACIÓN DEL PROPONENTE:</w:t>
      </w:r>
    </w:p>
    <w:p w14:paraId="0808D69E" w14:textId="77777777" w:rsidR="008D19C9" w:rsidRPr="00FD1550" w:rsidRDefault="008D19C9" w:rsidP="00EB551D">
      <w:pPr>
        <w:pStyle w:val="Textoindependiente"/>
        <w:ind w:left="567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81"/>
        <w:gridCol w:w="5095"/>
      </w:tblGrid>
      <w:tr w:rsidR="004F4938" w:rsidRPr="00660DD7" w14:paraId="58D01009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561E0EEA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Razón Social del Oferente:</w:t>
            </w:r>
          </w:p>
        </w:tc>
        <w:tc>
          <w:tcPr>
            <w:tcW w:w="5095" w:type="dxa"/>
            <w:vAlign w:val="center"/>
          </w:tcPr>
          <w:p w14:paraId="5A2F0498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55155F4F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41041AC9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RUT del Oferente:</w:t>
            </w:r>
          </w:p>
        </w:tc>
        <w:tc>
          <w:tcPr>
            <w:tcW w:w="5095" w:type="dxa"/>
            <w:vAlign w:val="center"/>
          </w:tcPr>
          <w:p w14:paraId="558471FA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179DFC5D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2FF62B39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Dirección del Oferente:</w:t>
            </w:r>
          </w:p>
        </w:tc>
        <w:tc>
          <w:tcPr>
            <w:tcW w:w="5095" w:type="dxa"/>
            <w:vAlign w:val="center"/>
          </w:tcPr>
          <w:p w14:paraId="11E4F52A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3F980126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22E746CA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Representante Legal:</w:t>
            </w:r>
          </w:p>
        </w:tc>
        <w:tc>
          <w:tcPr>
            <w:tcW w:w="5095" w:type="dxa"/>
            <w:vAlign w:val="center"/>
          </w:tcPr>
          <w:p w14:paraId="1D938668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640FFAA7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4570DF94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RUT del Representante Legal:</w:t>
            </w:r>
          </w:p>
        </w:tc>
        <w:tc>
          <w:tcPr>
            <w:tcW w:w="5095" w:type="dxa"/>
            <w:vAlign w:val="center"/>
          </w:tcPr>
          <w:p w14:paraId="163E0344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5E8CE214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540FC64A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Nombre Persona de Contacto:</w:t>
            </w:r>
          </w:p>
        </w:tc>
        <w:tc>
          <w:tcPr>
            <w:tcW w:w="5095" w:type="dxa"/>
            <w:vAlign w:val="center"/>
          </w:tcPr>
          <w:p w14:paraId="7C36D4C1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2513188D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5DC9FDBE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Fono Persona de Contacto:</w:t>
            </w:r>
          </w:p>
        </w:tc>
        <w:tc>
          <w:tcPr>
            <w:tcW w:w="5095" w:type="dxa"/>
            <w:vAlign w:val="center"/>
          </w:tcPr>
          <w:p w14:paraId="2918521E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3FECF5B7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68A18FEB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Email Persona de Contacto:</w:t>
            </w:r>
          </w:p>
        </w:tc>
        <w:tc>
          <w:tcPr>
            <w:tcW w:w="5095" w:type="dxa"/>
            <w:vAlign w:val="center"/>
          </w:tcPr>
          <w:p w14:paraId="191B1B24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595D6A19" w14:textId="77777777" w:rsidR="00222110" w:rsidRPr="00660DD7" w:rsidRDefault="00222110" w:rsidP="00A24F84">
      <w:pPr>
        <w:rPr>
          <w:rFonts w:ascii="Arial" w:hAnsi="Arial" w:cs="Arial"/>
          <w:sz w:val="22"/>
          <w:szCs w:val="22"/>
        </w:rPr>
      </w:pPr>
    </w:p>
    <w:p w14:paraId="60B85EB3" w14:textId="77777777" w:rsidR="005245F6" w:rsidRDefault="004F4938" w:rsidP="0018744D">
      <w:pPr>
        <w:pStyle w:val="Textoindependiente"/>
        <w:numPr>
          <w:ilvl w:val="0"/>
          <w:numId w:val="12"/>
        </w:numPr>
        <w:tabs>
          <w:tab w:val="clear" w:pos="1065"/>
          <w:tab w:val="num" w:pos="567"/>
        </w:tabs>
        <w:ind w:left="567" w:hanging="567"/>
        <w:rPr>
          <w:rFonts w:ascii="Arial" w:hAnsi="Arial" w:cs="Arial"/>
          <w:b/>
          <w:sz w:val="22"/>
          <w:szCs w:val="22"/>
        </w:rPr>
      </w:pPr>
      <w:r w:rsidRPr="00FD1550">
        <w:rPr>
          <w:rFonts w:ascii="Arial" w:hAnsi="Arial" w:cs="Arial"/>
          <w:b/>
          <w:sz w:val="22"/>
          <w:szCs w:val="22"/>
        </w:rPr>
        <w:t>OFERTA</w:t>
      </w:r>
      <w:r w:rsidR="0018744D" w:rsidRPr="00FD1550">
        <w:rPr>
          <w:rFonts w:ascii="Arial" w:hAnsi="Arial" w:cs="Arial"/>
          <w:b/>
          <w:sz w:val="22"/>
          <w:szCs w:val="22"/>
        </w:rPr>
        <w:t xml:space="preserve"> ECONÓMICA</w:t>
      </w:r>
      <w:r w:rsidRPr="00FD1550">
        <w:rPr>
          <w:rFonts w:ascii="Arial" w:hAnsi="Arial" w:cs="Arial"/>
          <w:b/>
          <w:sz w:val="22"/>
          <w:szCs w:val="22"/>
        </w:rPr>
        <w:t>:</w:t>
      </w:r>
    </w:p>
    <w:p w14:paraId="1C15E7B3" w14:textId="7DAD4C0A" w:rsidR="00F36C95" w:rsidRPr="00FD1550" w:rsidRDefault="00F36C95" w:rsidP="00F36C95">
      <w:pPr>
        <w:pStyle w:val="Textoindependiente"/>
        <w:ind w:left="567"/>
        <w:rPr>
          <w:rFonts w:ascii="Arial" w:hAnsi="Arial" w:cs="Arial"/>
          <w:b/>
          <w:sz w:val="22"/>
          <w:szCs w:val="22"/>
        </w:rPr>
      </w:pPr>
    </w:p>
    <w:p w14:paraId="5DA2927D" w14:textId="62C72A59" w:rsidR="00465C86" w:rsidRPr="00660DD7" w:rsidRDefault="00434D98" w:rsidP="008B3861">
      <w:pPr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Oferta d</w:t>
      </w:r>
      <w:r w:rsidR="008B3861" w:rsidRPr="00660DD7">
        <w:rPr>
          <w:rFonts w:ascii="Arial" w:hAnsi="Arial" w:cs="Arial"/>
          <w:b/>
          <w:bCs/>
          <w:sz w:val="22"/>
          <w:szCs w:val="22"/>
          <w:u w:val="single"/>
        </w:rPr>
        <w:t xml:space="preserve">ebe incluir </w:t>
      </w:r>
      <w:r w:rsidR="00222110">
        <w:rPr>
          <w:rFonts w:ascii="Arial" w:hAnsi="Arial" w:cs="Arial"/>
          <w:b/>
          <w:bCs/>
          <w:sz w:val="22"/>
          <w:szCs w:val="22"/>
          <w:u w:val="single"/>
        </w:rPr>
        <w:t xml:space="preserve">entrega en el lugar definido, </w:t>
      </w:r>
    </w:p>
    <w:p w14:paraId="40DABB6C" w14:textId="77777777" w:rsidR="004F4938" w:rsidRDefault="004F4938" w:rsidP="00031241">
      <w:pPr>
        <w:tabs>
          <w:tab w:val="left" w:pos="1134"/>
        </w:tabs>
        <w:jc w:val="both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8"/>
        <w:gridCol w:w="3570"/>
        <w:gridCol w:w="533"/>
        <w:gridCol w:w="1477"/>
        <w:gridCol w:w="1814"/>
      </w:tblGrid>
      <w:tr w:rsidR="00D11945" w14:paraId="3AB68774" w14:textId="77777777" w:rsidTr="00D11945">
        <w:trPr>
          <w:trHeight w:val="30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003BEAB" w14:textId="77777777" w:rsidR="00D11945" w:rsidRDefault="00D1194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servicio de Coffee con impuestos incluidos según lugar de realización</w:t>
            </w:r>
          </w:p>
        </w:tc>
      </w:tr>
      <w:tr w:rsidR="00D11945" w14:paraId="219B71CA" w14:textId="77777777" w:rsidTr="00D11945">
        <w:trPr>
          <w:trHeight w:val="510"/>
        </w:trPr>
        <w:tc>
          <w:tcPr>
            <w:tcW w:w="9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777451C" w14:textId="1885F710" w:rsidR="00D11945" w:rsidRDefault="00094A4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19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5A30018" w14:textId="77777777" w:rsidR="00D11945" w:rsidRDefault="00D1194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Servicio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9473FAE" w14:textId="77777777" w:rsidR="00D11945" w:rsidRDefault="00D1194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Cant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D62E170" w14:textId="77777777" w:rsidR="00D11945" w:rsidRDefault="00D119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Unitario</w:t>
            </w:r>
          </w:p>
          <w:p w14:paraId="756F3663" w14:textId="77777777" w:rsidR="00D11945" w:rsidRDefault="00D1194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IVA incluido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68676B7" w14:textId="77777777" w:rsidR="00D11945" w:rsidRDefault="00D119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Total</w:t>
            </w:r>
          </w:p>
          <w:p w14:paraId="2F8522F9" w14:textId="77777777" w:rsidR="00D11945" w:rsidRDefault="00D1194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IVA incluido</w:t>
            </w:r>
          </w:p>
        </w:tc>
      </w:tr>
      <w:tr w:rsidR="000F105E" w14:paraId="59F74D84" w14:textId="77777777" w:rsidTr="00D11945">
        <w:trPr>
          <w:trHeight w:val="560"/>
        </w:trPr>
        <w:tc>
          <w:tcPr>
            <w:tcW w:w="92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3692939" w14:textId="73EDB63B" w:rsidR="00416AE6" w:rsidRDefault="00094A43" w:rsidP="000F10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MANTENCION</w:t>
            </w:r>
          </w:p>
        </w:tc>
        <w:tc>
          <w:tcPr>
            <w:tcW w:w="197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5F5D8D" w14:textId="5EA82FCE" w:rsidR="000F105E" w:rsidRDefault="00D87A06" w:rsidP="000F105E">
            <w:pPr>
              <w:rPr>
                <w:rFonts w:ascii="Calibri" w:eastAsia="Calibri" w:hAnsi="Calibri" w:cs="Calibri"/>
                <w:sz w:val="20"/>
                <w:szCs w:val="20"/>
                <w:lang w:val="es-CL" w:eastAsia="en-US"/>
                <w14:ligatures w14:val="standardContextual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CL" w:eastAsia="en-US"/>
                <w14:ligatures w14:val="standardContextual"/>
              </w:rPr>
              <w:t xml:space="preserve">SERVICIO MANTENCION 20.000 KM PLACA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  <w:lang w:val="es-CL" w:eastAsia="en-US"/>
                <w14:ligatures w14:val="standardContextual"/>
              </w:rPr>
              <w:t xml:space="preserve">UNICA </w:t>
            </w:r>
            <w:r>
              <w:rPr>
                <w:rFonts w:ascii="Calibri" w:eastAsia="Calibri" w:hAnsi="Calibri" w:cs="Calibri"/>
                <w:sz w:val="20"/>
                <w:szCs w:val="20"/>
                <w:lang w:val="es-CL" w:eastAsia="en-US"/>
                <w14:ligatures w14:val="standardContextual"/>
              </w:rPr>
              <w:t xml:space="preserve"> </w:t>
            </w:r>
            <w:r w:rsidRPr="00507A6C">
              <w:rPr>
                <w:rFonts w:ascii="Calibri" w:eastAsia="Calibri" w:hAnsi="Calibri" w:cs="Calibri"/>
                <w:b/>
                <w:bCs/>
                <w:sz w:val="20"/>
                <w:szCs w:val="20"/>
                <w:lang w:val="es-CL" w:eastAsia="en-US"/>
                <w14:ligatures w14:val="standardContextual"/>
              </w:rPr>
              <w:t>SKRV</w:t>
            </w:r>
            <w:proofErr w:type="gramEnd"/>
            <w:r w:rsidRPr="00507A6C">
              <w:rPr>
                <w:rFonts w:ascii="Calibri" w:eastAsia="Calibri" w:hAnsi="Calibri" w:cs="Calibri"/>
                <w:b/>
                <w:bCs/>
                <w:sz w:val="20"/>
                <w:szCs w:val="20"/>
                <w:lang w:val="es-CL" w:eastAsia="en-US"/>
                <w14:ligatures w14:val="standardContextual"/>
              </w:rPr>
              <w:t>40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94CF00" w14:textId="2118926F" w:rsidR="000F105E" w:rsidRDefault="001763FE" w:rsidP="000F105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D6189B" w14:textId="77777777" w:rsidR="000F105E" w:rsidRDefault="000F105E" w:rsidP="000F105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7AB17A" w14:textId="77777777" w:rsidR="000F105E" w:rsidRDefault="000F105E" w:rsidP="000F105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0F105E" w14:paraId="7A7C97C9" w14:textId="77777777" w:rsidTr="00D11945">
        <w:trPr>
          <w:trHeight w:val="538"/>
        </w:trPr>
        <w:tc>
          <w:tcPr>
            <w:tcW w:w="399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5A3A1" w14:textId="77777777" w:rsidR="000F105E" w:rsidRDefault="000F105E" w:rsidP="000F105E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VALOR TOTAL OFERTA</w:t>
            </w:r>
          </w:p>
          <w:p w14:paraId="79436028" w14:textId="77777777" w:rsidR="000F105E" w:rsidRDefault="000F105E" w:rsidP="000F105E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IVA INCUIDO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CC45C" w14:textId="77777777" w:rsidR="000F105E" w:rsidRDefault="000F105E" w:rsidP="000F105E">
            <w:pPr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295D191" w14:textId="77777777" w:rsidR="000F105E" w:rsidRDefault="000F105E" w:rsidP="000F105E">
            <w:pPr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89580D7" w14:textId="77777777" w:rsidR="000F105E" w:rsidRDefault="000F105E" w:rsidP="000F105E">
            <w:pPr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39894EE0" w14:textId="77777777" w:rsidR="00234750" w:rsidRDefault="00234750" w:rsidP="00952B56">
      <w:pPr>
        <w:rPr>
          <w:rFonts w:ascii="Arial" w:hAnsi="Arial" w:cs="Arial"/>
          <w:sz w:val="22"/>
          <w:szCs w:val="22"/>
        </w:rPr>
      </w:pPr>
    </w:p>
    <w:p w14:paraId="6F276F1E" w14:textId="28E0E680" w:rsidR="00B0545C" w:rsidRPr="008D0B3B" w:rsidRDefault="00B0545C" w:rsidP="00B0545C">
      <w:pPr>
        <w:tabs>
          <w:tab w:val="left" w:pos="-2700"/>
          <w:tab w:val="left" w:pos="-1440"/>
          <w:tab w:val="left" w:pos="2085"/>
        </w:tabs>
        <w:spacing w:line="276" w:lineRule="auto"/>
        <w:jc w:val="both"/>
        <w:rPr>
          <w:rFonts w:ascii="Arial" w:eastAsia="Verdana" w:hAnsi="Arial" w:cs="Arial"/>
          <w:b/>
          <w:bCs/>
          <w:color w:val="000000"/>
          <w:sz w:val="22"/>
          <w:szCs w:val="22"/>
        </w:rPr>
      </w:pPr>
      <w:r w:rsidRPr="008D0B3B">
        <w:rPr>
          <w:rFonts w:ascii="Arial" w:eastAsia="Verdana" w:hAnsi="Arial" w:cs="Arial"/>
          <w:b/>
          <w:bCs/>
          <w:color w:val="000000"/>
          <w:sz w:val="22"/>
          <w:szCs w:val="22"/>
          <w:highlight w:val="yellow"/>
        </w:rPr>
        <w:t xml:space="preserve">El oferente deberá adjuntar a su oferta económica (Anexo 1) su cotización con </w:t>
      </w:r>
      <w:r w:rsidR="000B485B">
        <w:rPr>
          <w:rFonts w:ascii="Arial" w:eastAsia="Verdana" w:hAnsi="Arial" w:cs="Arial"/>
          <w:b/>
          <w:bCs/>
          <w:color w:val="000000"/>
          <w:sz w:val="22"/>
          <w:szCs w:val="22"/>
          <w:highlight w:val="yellow"/>
        </w:rPr>
        <w:t>FOTO REFERENCIAL DE</w:t>
      </w:r>
      <w:r w:rsidR="00C00B69">
        <w:rPr>
          <w:rFonts w:ascii="Arial" w:eastAsia="Verdana" w:hAnsi="Arial" w:cs="Arial"/>
          <w:b/>
          <w:bCs/>
          <w:color w:val="000000"/>
          <w:sz w:val="22"/>
          <w:szCs w:val="22"/>
          <w:highlight w:val="yellow"/>
        </w:rPr>
        <w:t>L SERVICIO</w:t>
      </w:r>
      <w:r w:rsidR="000B485B">
        <w:rPr>
          <w:rFonts w:ascii="Arial" w:eastAsia="Verdana" w:hAnsi="Arial" w:cs="Arial"/>
          <w:b/>
          <w:bCs/>
          <w:color w:val="000000"/>
          <w:sz w:val="22"/>
          <w:szCs w:val="22"/>
          <w:highlight w:val="yellow"/>
        </w:rPr>
        <w:t xml:space="preserve"> QUE ESTA </w:t>
      </w:r>
      <w:proofErr w:type="gramStart"/>
      <w:r w:rsidR="000B485B">
        <w:rPr>
          <w:rFonts w:ascii="Arial" w:eastAsia="Verdana" w:hAnsi="Arial" w:cs="Arial"/>
          <w:b/>
          <w:bCs/>
          <w:color w:val="000000"/>
          <w:sz w:val="22"/>
          <w:szCs w:val="22"/>
          <w:highlight w:val="yellow"/>
        </w:rPr>
        <w:t xml:space="preserve">OFERTANDO </w:t>
      </w:r>
      <w:r w:rsidRPr="008D0B3B">
        <w:rPr>
          <w:rFonts w:ascii="Arial" w:eastAsia="Verdana" w:hAnsi="Arial" w:cs="Arial"/>
          <w:b/>
          <w:bCs/>
          <w:color w:val="000000"/>
          <w:sz w:val="22"/>
          <w:szCs w:val="22"/>
          <w:highlight w:val="yellow"/>
        </w:rPr>
        <w:t>.</w:t>
      </w:r>
      <w:proofErr w:type="gramEnd"/>
    </w:p>
    <w:p w14:paraId="24215E02" w14:textId="77777777" w:rsidR="00222110" w:rsidRDefault="00222110" w:rsidP="00952B56">
      <w:pPr>
        <w:rPr>
          <w:rFonts w:ascii="Arial" w:hAnsi="Arial" w:cs="Arial"/>
          <w:sz w:val="22"/>
          <w:szCs w:val="22"/>
        </w:rPr>
      </w:pPr>
    </w:p>
    <w:p w14:paraId="03CD37DF" w14:textId="77777777" w:rsidR="00222110" w:rsidRDefault="00222110" w:rsidP="00952B56">
      <w:pPr>
        <w:rPr>
          <w:rFonts w:ascii="Arial" w:hAnsi="Arial" w:cs="Arial"/>
          <w:sz w:val="22"/>
          <w:szCs w:val="22"/>
        </w:rPr>
      </w:pPr>
    </w:p>
    <w:p w14:paraId="5303CDED" w14:textId="77777777" w:rsidR="00734398" w:rsidRDefault="00734398" w:rsidP="0018744D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2770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0"/>
      </w:tblGrid>
      <w:tr w:rsidR="0018744D" w:rsidRPr="00660DD7" w14:paraId="1AC59144" w14:textId="77777777" w:rsidTr="00B266B2">
        <w:tc>
          <w:tcPr>
            <w:tcW w:w="5400" w:type="dxa"/>
          </w:tcPr>
          <w:p w14:paraId="53FFE373" w14:textId="77777777" w:rsidR="0018744D" w:rsidRPr="00660DD7" w:rsidRDefault="00FD1550" w:rsidP="00B266B2">
            <w:pPr>
              <w:pStyle w:val="Ttulo3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none"/>
              </w:rPr>
              <w:t>F</w:t>
            </w:r>
            <w:r w:rsidR="0018744D" w:rsidRPr="00660DD7">
              <w:rPr>
                <w:rFonts w:ascii="Arial" w:hAnsi="Arial" w:cs="Arial"/>
                <w:sz w:val="22"/>
                <w:szCs w:val="22"/>
                <w:u w:val="none"/>
              </w:rPr>
              <w:t>IRMA OFERENTE</w:t>
            </w:r>
          </w:p>
        </w:tc>
      </w:tr>
    </w:tbl>
    <w:p w14:paraId="2862930E" w14:textId="77777777" w:rsidR="004F4938" w:rsidRDefault="004F4938" w:rsidP="0018744D">
      <w:pPr>
        <w:rPr>
          <w:rFonts w:ascii="Arial" w:hAnsi="Arial" w:cs="Arial"/>
          <w:sz w:val="22"/>
          <w:szCs w:val="22"/>
        </w:rPr>
      </w:pPr>
    </w:p>
    <w:p w14:paraId="79BC82BD" w14:textId="4F9859CE" w:rsidR="00CE484D" w:rsidRPr="00EB551D" w:rsidRDefault="00CE484D" w:rsidP="001148D2">
      <w:pPr>
        <w:pStyle w:val="Ttulo1"/>
        <w:rPr>
          <w:rFonts w:ascii="Arial" w:hAnsi="Arial" w:cs="Arial"/>
          <w:sz w:val="22"/>
          <w:szCs w:val="22"/>
        </w:rPr>
      </w:pPr>
    </w:p>
    <w:sectPr w:rsidR="00CE484D" w:rsidRPr="00EB551D" w:rsidSect="00282BFA">
      <w:headerReference w:type="default" r:id="rId8"/>
      <w:footerReference w:type="default" r:id="rId9"/>
      <w:pgSz w:w="12242" w:h="15842" w:code="1"/>
      <w:pgMar w:top="1702" w:right="1469" w:bottom="1418" w:left="1701" w:header="568" w:footer="405" w:gutter="0"/>
      <w:paperSrc w:first="260" w:other="26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AD8185" w14:textId="77777777" w:rsidR="00CA22DD" w:rsidRDefault="00CA22DD" w:rsidP="0018744D">
      <w:r>
        <w:separator/>
      </w:r>
    </w:p>
  </w:endnote>
  <w:endnote w:type="continuationSeparator" w:id="0">
    <w:p w14:paraId="27C02C34" w14:textId="77777777" w:rsidR="00CA22DD" w:rsidRDefault="00CA22DD" w:rsidP="00187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CD9B1" w14:textId="541769E3" w:rsidR="00D04B06" w:rsidRDefault="00D04B06">
    <w:pPr>
      <w:pStyle w:val="Piedepgina"/>
      <w:jc w:val="right"/>
    </w:pPr>
  </w:p>
  <w:p w14:paraId="71184001" w14:textId="77777777" w:rsidR="00D04B06" w:rsidRDefault="00D04B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CB08B5" w14:textId="77777777" w:rsidR="00CA22DD" w:rsidRDefault="00CA22DD" w:rsidP="0018744D">
      <w:r>
        <w:separator/>
      </w:r>
    </w:p>
  </w:footnote>
  <w:footnote w:type="continuationSeparator" w:id="0">
    <w:p w14:paraId="39F08167" w14:textId="77777777" w:rsidR="00CA22DD" w:rsidRDefault="00CA22DD" w:rsidP="00187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F6D068" w14:textId="79C74FA7" w:rsidR="005245F6" w:rsidRDefault="00117922">
    <w:pPr>
      <w:pStyle w:val="Encabezado"/>
    </w:pPr>
    <w:r w:rsidRPr="0035685C">
      <w:rPr>
        <w:noProof/>
      </w:rPr>
      <w:drawing>
        <wp:inline distT="0" distB="0" distL="0" distR="0" wp14:anchorId="6E47BC44" wp14:editId="510E6D9F">
          <wp:extent cx="1293779" cy="249732"/>
          <wp:effectExtent l="0" t="0" r="1905" b="0"/>
          <wp:docPr id="6583627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1518" cy="2628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04BE85" w14:textId="654B0A9D" w:rsidR="00117922" w:rsidRDefault="00117922">
    <w:pPr>
      <w:pStyle w:val="Encabezado"/>
    </w:pPr>
    <w:r w:rsidRPr="0035685C">
      <w:rPr>
        <w:noProof/>
      </w:rPr>
      <w:drawing>
        <wp:anchor distT="0" distB="0" distL="114300" distR="114300" simplePos="0" relativeHeight="251659264" behindDoc="0" locked="0" layoutInCell="1" allowOverlap="1" wp14:anchorId="0AE3275E" wp14:editId="4769FE11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1381328" cy="327660"/>
          <wp:effectExtent l="0" t="0" r="9525" b="0"/>
          <wp:wrapSquare wrapText="bothSides"/>
          <wp:docPr id="147894598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328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55748"/>
    <w:multiLevelType w:val="hybridMultilevel"/>
    <w:tmpl w:val="86726C2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3A4607F"/>
    <w:multiLevelType w:val="multilevel"/>
    <w:tmpl w:val="14AEBF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1E22FA"/>
    <w:multiLevelType w:val="hybridMultilevel"/>
    <w:tmpl w:val="F53A39A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322DF"/>
    <w:multiLevelType w:val="hybridMultilevel"/>
    <w:tmpl w:val="D93EA452"/>
    <w:lvl w:ilvl="0" w:tplc="054443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2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329CA"/>
    <w:multiLevelType w:val="multilevel"/>
    <w:tmpl w:val="A08EE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2B06CD9"/>
    <w:multiLevelType w:val="hybridMultilevel"/>
    <w:tmpl w:val="9FC0078E"/>
    <w:lvl w:ilvl="0" w:tplc="73DC63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B7020"/>
    <w:multiLevelType w:val="hybridMultilevel"/>
    <w:tmpl w:val="A15CE3A8"/>
    <w:lvl w:ilvl="0" w:tplc="E062C5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367A1"/>
    <w:multiLevelType w:val="hybridMultilevel"/>
    <w:tmpl w:val="8B4EC092"/>
    <w:lvl w:ilvl="0" w:tplc="6A92EE1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6799A"/>
    <w:multiLevelType w:val="hybridMultilevel"/>
    <w:tmpl w:val="0F7EA6E4"/>
    <w:lvl w:ilvl="0" w:tplc="FBCEC77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0216E"/>
    <w:multiLevelType w:val="hybridMultilevel"/>
    <w:tmpl w:val="52D047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C3329"/>
    <w:multiLevelType w:val="hybridMultilevel"/>
    <w:tmpl w:val="09DA35F4"/>
    <w:lvl w:ilvl="0" w:tplc="0C0A000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157033"/>
    <w:multiLevelType w:val="hybridMultilevel"/>
    <w:tmpl w:val="ACC242BC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2" w15:restartNumberingAfterBreak="0">
    <w:nsid w:val="35AB1A96"/>
    <w:multiLevelType w:val="hybridMultilevel"/>
    <w:tmpl w:val="30627858"/>
    <w:lvl w:ilvl="0" w:tplc="34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6296FC1"/>
    <w:multiLevelType w:val="hybridMultilevel"/>
    <w:tmpl w:val="F9282F60"/>
    <w:lvl w:ilvl="0" w:tplc="30CC5DDA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65F2279"/>
    <w:multiLevelType w:val="hybridMultilevel"/>
    <w:tmpl w:val="5164D3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722D1"/>
    <w:multiLevelType w:val="hybridMultilevel"/>
    <w:tmpl w:val="C29428A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7707A7A"/>
    <w:multiLevelType w:val="hybridMultilevel"/>
    <w:tmpl w:val="824063DC"/>
    <w:lvl w:ilvl="0" w:tplc="7FC8A26C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411E8"/>
    <w:multiLevelType w:val="hybridMultilevel"/>
    <w:tmpl w:val="3C68F470"/>
    <w:lvl w:ilvl="0" w:tplc="400C744C">
      <w:start w:val="2"/>
      <w:numFmt w:val="bullet"/>
      <w:lvlText w:val="-"/>
      <w:lvlJc w:val="left"/>
      <w:pPr>
        <w:ind w:left="436" w:hanging="360"/>
      </w:pPr>
      <w:rPr>
        <w:rFonts w:ascii="Arial" w:eastAsia="Times New Roman" w:hAnsi="Arial" w:cs="Arial" w:hint="default"/>
      </w:rPr>
    </w:lvl>
    <w:lvl w:ilvl="1" w:tplc="340A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8" w15:restartNumberingAfterBreak="0">
    <w:nsid w:val="40FF27A5"/>
    <w:multiLevelType w:val="hybridMultilevel"/>
    <w:tmpl w:val="7ECCE646"/>
    <w:lvl w:ilvl="0" w:tplc="0C0A0017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44F24B3A"/>
    <w:multiLevelType w:val="multilevel"/>
    <w:tmpl w:val="5C4C54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u w:val="none"/>
      </w:rPr>
    </w:lvl>
  </w:abstractNum>
  <w:abstractNum w:abstractNumId="20" w15:restartNumberingAfterBreak="0">
    <w:nsid w:val="467833B0"/>
    <w:multiLevelType w:val="hybridMultilevel"/>
    <w:tmpl w:val="475CEB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9B5ABC"/>
    <w:multiLevelType w:val="hybridMultilevel"/>
    <w:tmpl w:val="B7606BA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2" w15:restartNumberingAfterBreak="0">
    <w:nsid w:val="4B262E40"/>
    <w:multiLevelType w:val="hybridMultilevel"/>
    <w:tmpl w:val="386E3172"/>
    <w:lvl w:ilvl="0" w:tplc="2E74A286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4CDB265C"/>
    <w:multiLevelType w:val="multilevel"/>
    <w:tmpl w:val="A45E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80620E"/>
    <w:multiLevelType w:val="hybridMultilevel"/>
    <w:tmpl w:val="F550AE46"/>
    <w:lvl w:ilvl="0" w:tplc="64E8A71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387D5B"/>
    <w:multiLevelType w:val="hybridMultilevel"/>
    <w:tmpl w:val="66845B2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D35F55"/>
    <w:multiLevelType w:val="hybridMultilevel"/>
    <w:tmpl w:val="F8E87286"/>
    <w:lvl w:ilvl="0" w:tplc="4022D77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20A5D84"/>
    <w:multiLevelType w:val="hybridMultilevel"/>
    <w:tmpl w:val="CB6EEAF4"/>
    <w:lvl w:ilvl="0" w:tplc="A2F86E5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33AAE"/>
    <w:multiLevelType w:val="hybridMultilevel"/>
    <w:tmpl w:val="855C8AD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A05B41"/>
    <w:multiLevelType w:val="hybridMultilevel"/>
    <w:tmpl w:val="D43C8376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8856E962">
      <w:start w:val="1"/>
      <w:numFmt w:val="lowerLetter"/>
      <w:lvlText w:val="%3)"/>
      <w:lvlJc w:val="left"/>
      <w:pPr>
        <w:ind w:left="3060" w:hanging="360"/>
      </w:pPr>
    </w:lvl>
    <w:lvl w:ilvl="3" w:tplc="EEC81DD8">
      <w:start w:val="1"/>
      <w:numFmt w:val="decimal"/>
      <w:lvlText w:val="%4."/>
      <w:lvlJc w:val="left"/>
      <w:pPr>
        <w:ind w:left="3600" w:hanging="360"/>
      </w:pPr>
      <w:rPr>
        <w:sz w:val="24"/>
        <w:szCs w:val="24"/>
      </w:rPr>
    </w:lvl>
    <w:lvl w:ilvl="4" w:tplc="340A0019">
      <w:start w:val="1"/>
      <w:numFmt w:val="lowerLetter"/>
      <w:lvlText w:val="%5."/>
      <w:lvlJc w:val="left"/>
      <w:pPr>
        <w:ind w:left="4320" w:hanging="360"/>
      </w:pPr>
    </w:lvl>
    <w:lvl w:ilvl="5" w:tplc="340A001B">
      <w:start w:val="1"/>
      <w:numFmt w:val="lowerRoman"/>
      <w:lvlText w:val="%6."/>
      <w:lvlJc w:val="right"/>
      <w:pPr>
        <w:ind w:left="5040" w:hanging="180"/>
      </w:pPr>
    </w:lvl>
    <w:lvl w:ilvl="6" w:tplc="340A000F">
      <w:start w:val="1"/>
      <w:numFmt w:val="decimal"/>
      <w:lvlText w:val="%7."/>
      <w:lvlJc w:val="left"/>
      <w:pPr>
        <w:ind w:left="5760" w:hanging="360"/>
      </w:pPr>
    </w:lvl>
    <w:lvl w:ilvl="7" w:tplc="340A0019">
      <w:start w:val="1"/>
      <w:numFmt w:val="lowerLetter"/>
      <w:lvlText w:val="%8."/>
      <w:lvlJc w:val="left"/>
      <w:pPr>
        <w:ind w:left="6480" w:hanging="360"/>
      </w:pPr>
    </w:lvl>
    <w:lvl w:ilvl="8" w:tplc="340A001B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E0756CB"/>
    <w:multiLevelType w:val="hybridMultilevel"/>
    <w:tmpl w:val="AA0C1820"/>
    <w:lvl w:ilvl="0" w:tplc="5A9CAE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1F2FBF"/>
    <w:multiLevelType w:val="hybridMultilevel"/>
    <w:tmpl w:val="9B942832"/>
    <w:lvl w:ilvl="0" w:tplc="3912CB6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4D7E0A"/>
    <w:multiLevelType w:val="hybridMultilevel"/>
    <w:tmpl w:val="34D08EC2"/>
    <w:lvl w:ilvl="0" w:tplc="054443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67542D"/>
    <w:multiLevelType w:val="multilevel"/>
    <w:tmpl w:val="EF10D2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num w:numId="1" w16cid:durableId="1988244347">
    <w:abstractNumId w:val="13"/>
  </w:num>
  <w:num w:numId="2" w16cid:durableId="717244151">
    <w:abstractNumId w:val="9"/>
  </w:num>
  <w:num w:numId="3" w16cid:durableId="118454798">
    <w:abstractNumId w:val="11"/>
  </w:num>
  <w:num w:numId="4" w16cid:durableId="483356506">
    <w:abstractNumId w:val="18"/>
  </w:num>
  <w:num w:numId="5" w16cid:durableId="18438777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79469777">
    <w:abstractNumId w:val="3"/>
  </w:num>
  <w:num w:numId="7" w16cid:durableId="305167419">
    <w:abstractNumId w:val="14"/>
  </w:num>
  <w:num w:numId="8" w16cid:durableId="45568586">
    <w:abstractNumId w:val="32"/>
  </w:num>
  <w:num w:numId="9" w16cid:durableId="250505855">
    <w:abstractNumId w:val="26"/>
  </w:num>
  <w:num w:numId="10" w16cid:durableId="676999948">
    <w:abstractNumId w:val="0"/>
  </w:num>
  <w:num w:numId="11" w16cid:durableId="539822211">
    <w:abstractNumId w:val="12"/>
  </w:num>
  <w:num w:numId="12" w16cid:durableId="1596396328">
    <w:abstractNumId w:val="22"/>
  </w:num>
  <w:num w:numId="13" w16cid:durableId="2114786117">
    <w:abstractNumId w:val="2"/>
  </w:num>
  <w:num w:numId="14" w16cid:durableId="1078794304">
    <w:abstractNumId w:val="33"/>
  </w:num>
  <w:num w:numId="15" w16cid:durableId="1915118003">
    <w:abstractNumId w:val="8"/>
  </w:num>
  <w:num w:numId="16" w16cid:durableId="494802639">
    <w:abstractNumId w:val="19"/>
  </w:num>
  <w:num w:numId="17" w16cid:durableId="59669311">
    <w:abstractNumId w:val="28"/>
  </w:num>
  <w:num w:numId="18" w16cid:durableId="785199990">
    <w:abstractNumId w:val="15"/>
  </w:num>
  <w:num w:numId="19" w16cid:durableId="780605993">
    <w:abstractNumId w:val="24"/>
  </w:num>
  <w:num w:numId="20" w16cid:durableId="1793673408">
    <w:abstractNumId w:val="31"/>
  </w:num>
  <w:num w:numId="21" w16cid:durableId="580603657">
    <w:abstractNumId w:val="6"/>
  </w:num>
  <w:num w:numId="22" w16cid:durableId="1503862265">
    <w:abstractNumId w:val="16"/>
  </w:num>
  <w:num w:numId="23" w16cid:durableId="80370787">
    <w:abstractNumId w:val="23"/>
  </w:num>
  <w:num w:numId="24" w16cid:durableId="1650161104">
    <w:abstractNumId w:val="7"/>
  </w:num>
  <w:num w:numId="25" w16cid:durableId="238949538">
    <w:abstractNumId w:val="27"/>
  </w:num>
  <w:num w:numId="26" w16cid:durableId="724180701">
    <w:abstractNumId w:val="4"/>
  </w:num>
  <w:num w:numId="27" w16cid:durableId="7879293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79773658">
    <w:abstractNumId w:val="10"/>
  </w:num>
  <w:num w:numId="29" w16cid:durableId="582615805">
    <w:abstractNumId w:val="1"/>
  </w:num>
  <w:num w:numId="30" w16cid:durableId="165294576">
    <w:abstractNumId w:val="17"/>
  </w:num>
  <w:num w:numId="31" w16cid:durableId="11795435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85088176">
    <w:abstractNumId w:val="5"/>
  </w:num>
  <w:num w:numId="33" w16cid:durableId="303968793">
    <w:abstractNumId w:val="30"/>
  </w:num>
  <w:num w:numId="34" w16cid:durableId="875855591">
    <w:abstractNumId w:val="20"/>
  </w:num>
  <w:num w:numId="35" w16cid:durableId="2670841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9C"/>
    <w:rsid w:val="000048C9"/>
    <w:rsid w:val="00005CAD"/>
    <w:rsid w:val="00005E28"/>
    <w:rsid w:val="000067AB"/>
    <w:rsid w:val="00007984"/>
    <w:rsid w:val="00012A3D"/>
    <w:rsid w:val="0001509C"/>
    <w:rsid w:val="00031241"/>
    <w:rsid w:val="00031666"/>
    <w:rsid w:val="000367E8"/>
    <w:rsid w:val="00037301"/>
    <w:rsid w:val="00044254"/>
    <w:rsid w:val="00055988"/>
    <w:rsid w:val="00056A8B"/>
    <w:rsid w:val="000573BD"/>
    <w:rsid w:val="000850E5"/>
    <w:rsid w:val="00091588"/>
    <w:rsid w:val="0009344F"/>
    <w:rsid w:val="00094A43"/>
    <w:rsid w:val="00096C25"/>
    <w:rsid w:val="000A3FA3"/>
    <w:rsid w:val="000B07F2"/>
    <w:rsid w:val="000B485B"/>
    <w:rsid w:val="000B612F"/>
    <w:rsid w:val="000C1AF8"/>
    <w:rsid w:val="000C7DD5"/>
    <w:rsid w:val="000D3420"/>
    <w:rsid w:val="000E1CB4"/>
    <w:rsid w:val="000F105E"/>
    <w:rsid w:val="000F228B"/>
    <w:rsid w:val="000F31AA"/>
    <w:rsid w:val="000F6086"/>
    <w:rsid w:val="001004F6"/>
    <w:rsid w:val="00105087"/>
    <w:rsid w:val="00111E65"/>
    <w:rsid w:val="001148D2"/>
    <w:rsid w:val="00116FED"/>
    <w:rsid w:val="00117922"/>
    <w:rsid w:val="0012035B"/>
    <w:rsid w:val="0012615B"/>
    <w:rsid w:val="00133173"/>
    <w:rsid w:val="001344D5"/>
    <w:rsid w:val="00152A04"/>
    <w:rsid w:val="0015405E"/>
    <w:rsid w:val="0016669B"/>
    <w:rsid w:val="001763FE"/>
    <w:rsid w:val="00180B8B"/>
    <w:rsid w:val="0018744D"/>
    <w:rsid w:val="00190022"/>
    <w:rsid w:val="001942E8"/>
    <w:rsid w:val="00194EF9"/>
    <w:rsid w:val="001953B4"/>
    <w:rsid w:val="00196F2A"/>
    <w:rsid w:val="00197D1D"/>
    <w:rsid w:val="001A5644"/>
    <w:rsid w:val="001B3C67"/>
    <w:rsid w:val="001B554C"/>
    <w:rsid w:val="001B64C6"/>
    <w:rsid w:val="001C5E59"/>
    <w:rsid w:val="001C645A"/>
    <w:rsid w:val="001D6292"/>
    <w:rsid w:val="001F3487"/>
    <w:rsid w:val="00204E22"/>
    <w:rsid w:val="002177D5"/>
    <w:rsid w:val="00217AEF"/>
    <w:rsid w:val="002208AF"/>
    <w:rsid w:val="00222110"/>
    <w:rsid w:val="002259DD"/>
    <w:rsid w:val="00230216"/>
    <w:rsid w:val="00234750"/>
    <w:rsid w:val="002457D4"/>
    <w:rsid w:val="002534FB"/>
    <w:rsid w:val="00263363"/>
    <w:rsid w:val="00264579"/>
    <w:rsid w:val="00271963"/>
    <w:rsid w:val="00282BFA"/>
    <w:rsid w:val="00294C1D"/>
    <w:rsid w:val="002A23E4"/>
    <w:rsid w:val="002B029A"/>
    <w:rsid w:val="002B0E92"/>
    <w:rsid w:val="002B5949"/>
    <w:rsid w:val="002B5E35"/>
    <w:rsid w:val="002C0362"/>
    <w:rsid w:val="002C2FB2"/>
    <w:rsid w:val="002D0BBD"/>
    <w:rsid w:val="002D237D"/>
    <w:rsid w:val="002D38F4"/>
    <w:rsid w:val="002D6A97"/>
    <w:rsid w:val="002D6F15"/>
    <w:rsid w:val="002D78CE"/>
    <w:rsid w:val="002E679C"/>
    <w:rsid w:val="002F4E39"/>
    <w:rsid w:val="002F5373"/>
    <w:rsid w:val="00303974"/>
    <w:rsid w:val="0030658E"/>
    <w:rsid w:val="00310405"/>
    <w:rsid w:val="00310412"/>
    <w:rsid w:val="00310ED6"/>
    <w:rsid w:val="0031436D"/>
    <w:rsid w:val="0032713D"/>
    <w:rsid w:val="0032752F"/>
    <w:rsid w:val="00345D92"/>
    <w:rsid w:val="00354270"/>
    <w:rsid w:val="00360C67"/>
    <w:rsid w:val="00367975"/>
    <w:rsid w:val="0037445E"/>
    <w:rsid w:val="003929B4"/>
    <w:rsid w:val="003A34CC"/>
    <w:rsid w:val="003A7EE9"/>
    <w:rsid w:val="003B070E"/>
    <w:rsid w:val="003B33B7"/>
    <w:rsid w:val="003C20BB"/>
    <w:rsid w:val="003C421A"/>
    <w:rsid w:val="003C77CE"/>
    <w:rsid w:val="003D2EF3"/>
    <w:rsid w:val="003D4C12"/>
    <w:rsid w:val="003E1545"/>
    <w:rsid w:val="003F27CD"/>
    <w:rsid w:val="003F4955"/>
    <w:rsid w:val="004032C2"/>
    <w:rsid w:val="00413008"/>
    <w:rsid w:val="00416AE6"/>
    <w:rsid w:val="00426896"/>
    <w:rsid w:val="00433ABA"/>
    <w:rsid w:val="00434D98"/>
    <w:rsid w:val="004379F4"/>
    <w:rsid w:val="004512AB"/>
    <w:rsid w:val="00454B6C"/>
    <w:rsid w:val="00461762"/>
    <w:rsid w:val="00465C86"/>
    <w:rsid w:val="00465FE5"/>
    <w:rsid w:val="004728E1"/>
    <w:rsid w:val="00497BC7"/>
    <w:rsid w:val="004A4D56"/>
    <w:rsid w:val="004B389F"/>
    <w:rsid w:val="004B3CA9"/>
    <w:rsid w:val="004C1851"/>
    <w:rsid w:val="004D098A"/>
    <w:rsid w:val="004D335F"/>
    <w:rsid w:val="004D5635"/>
    <w:rsid w:val="004E58AE"/>
    <w:rsid w:val="004E6E24"/>
    <w:rsid w:val="004F259D"/>
    <w:rsid w:val="004F4938"/>
    <w:rsid w:val="005067DD"/>
    <w:rsid w:val="0051347D"/>
    <w:rsid w:val="00514362"/>
    <w:rsid w:val="00517C10"/>
    <w:rsid w:val="00520E39"/>
    <w:rsid w:val="00522433"/>
    <w:rsid w:val="005245F6"/>
    <w:rsid w:val="0053083B"/>
    <w:rsid w:val="00534286"/>
    <w:rsid w:val="0053493A"/>
    <w:rsid w:val="00546F27"/>
    <w:rsid w:val="00547206"/>
    <w:rsid w:val="005475BB"/>
    <w:rsid w:val="005479C3"/>
    <w:rsid w:val="00551CC3"/>
    <w:rsid w:val="00552FB1"/>
    <w:rsid w:val="00557E03"/>
    <w:rsid w:val="00561307"/>
    <w:rsid w:val="005627E8"/>
    <w:rsid w:val="005740BA"/>
    <w:rsid w:val="00574950"/>
    <w:rsid w:val="00580C0B"/>
    <w:rsid w:val="005937E2"/>
    <w:rsid w:val="00596BC0"/>
    <w:rsid w:val="005A25B9"/>
    <w:rsid w:val="005B66A3"/>
    <w:rsid w:val="005E0D96"/>
    <w:rsid w:val="005F0CD3"/>
    <w:rsid w:val="005F4146"/>
    <w:rsid w:val="005F6F2A"/>
    <w:rsid w:val="0061029E"/>
    <w:rsid w:val="00622BE7"/>
    <w:rsid w:val="00622C6C"/>
    <w:rsid w:val="00631CC7"/>
    <w:rsid w:val="00637198"/>
    <w:rsid w:val="00640954"/>
    <w:rsid w:val="00652EA4"/>
    <w:rsid w:val="00660DD7"/>
    <w:rsid w:val="00661FBC"/>
    <w:rsid w:val="006652A1"/>
    <w:rsid w:val="00667353"/>
    <w:rsid w:val="006762C0"/>
    <w:rsid w:val="00680B2C"/>
    <w:rsid w:val="00681970"/>
    <w:rsid w:val="00685472"/>
    <w:rsid w:val="00691EA8"/>
    <w:rsid w:val="006964C1"/>
    <w:rsid w:val="006A0A17"/>
    <w:rsid w:val="006A2CF2"/>
    <w:rsid w:val="006A6503"/>
    <w:rsid w:val="006B1F41"/>
    <w:rsid w:val="006B324B"/>
    <w:rsid w:val="006C6F36"/>
    <w:rsid w:val="006C7CE7"/>
    <w:rsid w:val="006D2BB7"/>
    <w:rsid w:val="006F58B2"/>
    <w:rsid w:val="00713284"/>
    <w:rsid w:val="00716571"/>
    <w:rsid w:val="0071666E"/>
    <w:rsid w:val="0072116B"/>
    <w:rsid w:val="00722B10"/>
    <w:rsid w:val="00734398"/>
    <w:rsid w:val="00734988"/>
    <w:rsid w:val="0075356F"/>
    <w:rsid w:val="00761C68"/>
    <w:rsid w:val="00764272"/>
    <w:rsid w:val="00764376"/>
    <w:rsid w:val="00766B48"/>
    <w:rsid w:val="00775C0D"/>
    <w:rsid w:val="007776ED"/>
    <w:rsid w:val="007860C7"/>
    <w:rsid w:val="007871F4"/>
    <w:rsid w:val="00796133"/>
    <w:rsid w:val="007D02EE"/>
    <w:rsid w:val="007D20BA"/>
    <w:rsid w:val="007E75DD"/>
    <w:rsid w:val="007F2A39"/>
    <w:rsid w:val="007F2D7A"/>
    <w:rsid w:val="007F6A46"/>
    <w:rsid w:val="0080454E"/>
    <w:rsid w:val="008072AC"/>
    <w:rsid w:val="0081006C"/>
    <w:rsid w:val="0081176F"/>
    <w:rsid w:val="00812943"/>
    <w:rsid w:val="00814902"/>
    <w:rsid w:val="00814FEC"/>
    <w:rsid w:val="00822DDD"/>
    <w:rsid w:val="00835A80"/>
    <w:rsid w:val="008407EA"/>
    <w:rsid w:val="00845F45"/>
    <w:rsid w:val="0085020B"/>
    <w:rsid w:val="008504CB"/>
    <w:rsid w:val="00853031"/>
    <w:rsid w:val="00854E44"/>
    <w:rsid w:val="00854E8A"/>
    <w:rsid w:val="008551DE"/>
    <w:rsid w:val="00856D91"/>
    <w:rsid w:val="008726EA"/>
    <w:rsid w:val="00884885"/>
    <w:rsid w:val="0088518B"/>
    <w:rsid w:val="00892D09"/>
    <w:rsid w:val="00894F8A"/>
    <w:rsid w:val="008B3861"/>
    <w:rsid w:val="008B64CB"/>
    <w:rsid w:val="008C15B7"/>
    <w:rsid w:val="008C19A7"/>
    <w:rsid w:val="008C2C01"/>
    <w:rsid w:val="008C5AB1"/>
    <w:rsid w:val="008D0B3B"/>
    <w:rsid w:val="008D19C9"/>
    <w:rsid w:val="008D2CD2"/>
    <w:rsid w:val="008D3102"/>
    <w:rsid w:val="008E7211"/>
    <w:rsid w:val="008F0D85"/>
    <w:rsid w:val="00916E61"/>
    <w:rsid w:val="009201BB"/>
    <w:rsid w:val="009207B2"/>
    <w:rsid w:val="00923CFD"/>
    <w:rsid w:val="00925EBF"/>
    <w:rsid w:val="009260D2"/>
    <w:rsid w:val="00932541"/>
    <w:rsid w:val="00940C88"/>
    <w:rsid w:val="00952B56"/>
    <w:rsid w:val="009552FD"/>
    <w:rsid w:val="0096054A"/>
    <w:rsid w:val="009674EB"/>
    <w:rsid w:val="00975D8E"/>
    <w:rsid w:val="00975FA4"/>
    <w:rsid w:val="00981AAB"/>
    <w:rsid w:val="0099218A"/>
    <w:rsid w:val="009A269F"/>
    <w:rsid w:val="009B00AC"/>
    <w:rsid w:val="009D10ED"/>
    <w:rsid w:val="009D1A10"/>
    <w:rsid w:val="009D4C3F"/>
    <w:rsid w:val="009E1E28"/>
    <w:rsid w:val="009E3FF0"/>
    <w:rsid w:val="009E7C9D"/>
    <w:rsid w:val="009F0FDF"/>
    <w:rsid w:val="009F4364"/>
    <w:rsid w:val="009F7CA1"/>
    <w:rsid w:val="00A042EF"/>
    <w:rsid w:val="00A055C0"/>
    <w:rsid w:val="00A06CCE"/>
    <w:rsid w:val="00A14572"/>
    <w:rsid w:val="00A15936"/>
    <w:rsid w:val="00A24F84"/>
    <w:rsid w:val="00A25184"/>
    <w:rsid w:val="00A26D8B"/>
    <w:rsid w:val="00A33826"/>
    <w:rsid w:val="00A36460"/>
    <w:rsid w:val="00A455A1"/>
    <w:rsid w:val="00A505F8"/>
    <w:rsid w:val="00A5278C"/>
    <w:rsid w:val="00A556B6"/>
    <w:rsid w:val="00A74585"/>
    <w:rsid w:val="00A7626C"/>
    <w:rsid w:val="00A80C25"/>
    <w:rsid w:val="00A81665"/>
    <w:rsid w:val="00A82AAD"/>
    <w:rsid w:val="00A83E77"/>
    <w:rsid w:val="00A8540D"/>
    <w:rsid w:val="00A915FA"/>
    <w:rsid w:val="00AA5D77"/>
    <w:rsid w:val="00AA6855"/>
    <w:rsid w:val="00AA7FEB"/>
    <w:rsid w:val="00AB062C"/>
    <w:rsid w:val="00AC07ED"/>
    <w:rsid w:val="00AC6888"/>
    <w:rsid w:val="00AD1026"/>
    <w:rsid w:val="00AD264B"/>
    <w:rsid w:val="00AF111B"/>
    <w:rsid w:val="00AF6472"/>
    <w:rsid w:val="00AF72FE"/>
    <w:rsid w:val="00B034A1"/>
    <w:rsid w:val="00B0545C"/>
    <w:rsid w:val="00B16052"/>
    <w:rsid w:val="00B176B2"/>
    <w:rsid w:val="00B26520"/>
    <w:rsid w:val="00B266B2"/>
    <w:rsid w:val="00B30008"/>
    <w:rsid w:val="00B514EE"/>
    <w:rsid w:val="00B532AA"/>
    <w:rsid w:val="00B65029"/>
    <w:rsid w:val="00B65D1E"/>
    <w:rsid w:val="00B76A45"/>
    <w:rsid w:val="00B8387B"/>
    <w:rsid w:val="00B84DB8"/>
    <w:rsid w:val="00B87B1C"/>
    <w:rsid w:val="00B94BF2"/>
    <w:rsid w:val="00B95337"/>
    <w:rsid w:val="00B97E93"/>
    <w:rsid w:val="00BA0400"/>
    <w:rsid w:val="00BA47B3"/>
    <w:rsid w:val="00BA5727"/>
    <w:rsid w:val="00BC05CF"/>
    <w:rsid w:val="00BC3555"/>
    <w:rsid w:val="00BC6BA7"/>
    <w:rsid w:val="00BD01EC"/>
    <w:rsid w:val="00BD4F98"/>
    <w:rsid w:val="00BE0C3E"/>
    <w:rsid w:val="00BE25F1"/>
    <w:rsid w:val="00BE4E09"/>
    <w:rsid w:val="00C00B69"/>
    <w:rsid w:val="00C13CF3"/>
    <w:rsid w:val="00C16057"/>
    <w:rsid w:val="00C46A23"/>
    <w:rsid w:val="00C566FA"/>
    <w:rsid w:val="00C61D72"/>
    <w:rsid w:val="00C638AB"/>
    <w:rsid w:val="00C66ACB"/>
    <w:rsid w:val="00C76C7A"/>
    <w:rsid w:val="00CA1A5A"/>
    <w:rsid w:val="00CA22DD"/>
    <w:rsid w:val="00CA5EA0"/>
    <w:rsid w:val="00CC2F5D"/>
    <w:rsid w:val="00CE484D"/>
    <w:rsid w:val="00CF468C"/>
    <w:rsid w:val="00D001E2"/>
    <w:rsid w:val="00D00A8A"/>
    <w:rsid w:val="00D04029"/>
    <w:rsid w:val="00D04B06"/>
    <w:rsid w:val="00D11945"/>
    <w:rsid w:val="00D142FF"/>
    <w:rsid w:val="00D16C4D"/>
    <w:rsid w:val="00D3015B"/>
    <w:rsid w:val="00D31982"/>
    <w:rsid w:val="00D509E6"/>
    <w:rsid w:val="00D55A0E"/>
    <w:rsid w:val="00D56940"/>
    <w:rsid w:val="00D6298C"/>
    <w:rsid w:val="00D649EF"/>
    <w:rsid w:val="00D6611B"/>
    <w:rsid w:val="00D66324"/>
    <w:rsid w:val="00D70D69"/>
    <w:rsid w:val="00D74EFF"/>
    <w:rsid w:val="00D7642E"/>
    <w:rsid w:val="00D82318"/>
    <w:rsid w:val="00D86A33"/>
    <w:rsid w:val="00D87A06"/>
    <w:rsid w:val="00D94AB5"/>
    <w:rsid w:val="00D966EA"/>
    <w:rsid w:val="00D97F66"/>
    <w:rsid w:val="00DA04FD"/>
    <w:rsid w:val="00DB03BD"/>
    <w:rsid w:val="00DC6582"/>
    <w:rsid w:val="00DD647B"/>
    <w:rsid w:val="00DD6EEB"/>
    <w:rsid w:val="00DE4B2F"/>
    <w:rsid w:val="00DE695E"/>
    <w:rsid w:val="00DF5423"/>
    <w:rsid w:val="00E011D7"/>
    <w:rsid w:val="00E01B6F"/>
    <w:rsid w:val="00E04304"/>
    <w:rsid w:val="00E108DB"/>
    <w:rsid w:val="00E12C78"/>
    <w:rsid w:val="00E22034"/>
    <w:rsid w:val="00E24FF0"/>
    <w:rsid w:val="00E339BB"/>
    <w:rsid w:val="00E42159"/>
    <w:rsid w:val="00E4313E"/>
    <w:rsid w:val="00E558F9"/>
    <w:rsid w:val="00E57E86"/>
    <w:rsid w:val="00E7097E"/>
    <w:rsid w:val="00E7590B"/>
    <w:rsid w:val="00E87049"/>
    <w:rsid w:val="00E91336"/>
    <w:rsid w:val="00EA00E3"/>
    <w:rsid w:val="00EA6646"/>
    <w:rsid w:val="00EB551D"/>
    <w:rsid w:val="00EC56D7"/>
    <w:rsid w:val="00EC799F"/>
    <w:rsid w:val="00ED26FE"/>
    <w:rsid w:val="00EE2F70"/>
    <w:rsid w:val="00EE4C25"/>
    <w:rsid w:val="00EF09DE"/>
    <w:rsid w:val="00EF0C75"/>
    <w:rsid w:val="00EF1FCC"/>
    <w:rsid w:val="00F00762"/>
    <w:rsid w:val="00F0654C"/>
    <w:rsid w:val="00F10081"/>
    <w:rsid w:val="00F125EB"/>
    <w:rsid w:val="00F14797"/>
    <w:rsid w:val="00F166DF"/>
    <w:rsid w:val="00F268AD"/>
    <w:rsid w:val="00F3481C"/>
    <w:rsid w:val="00F358D3"/>
    <w:rsid w:val="00F36C95"/>
    <w:rsid w:val="00F561ED"/>
    <w:rsid w:val="00F63063"/>
    <w:rsid w:val="00F63DE2"/>
    <w:rsid w:val="00F823A6"/>
    <w:rsid w:val="00F86D9E"/>
    <w:rsid w:val="00F92D04"/>
    <w:rsid w:val="00FA2E11"/>
    <w:rsid w:val="00FA6241"/>
    <w:rsid w:val="00FA6278"/>
    <w:rsid w:val="00FB17FE"/>
    <w:rsid w:val="00FB246F"/>
    <w:rsid w:val="00FB585D"/>
    <w:rsid w:val="00FB590E"/>
    <w:rsid w:val="00FC1B5E"/>
    <w:rsid w:val="00FC24B7"/>
    <w:rsid w:val="00FC4D23"/>
    <w:rsid w:val="00FC660B"/>
    <w:rsid w:val="00FD0677"/>
    <w:rsid w:val="00FD1550"/>
    <w:rsid w:val="00FD1756"/>
    <w:rsid w:val="00FD197E"/>
    <w:rsid w:val="00FD1B5F"/>
    <w:rsid w:val="00FD3A1C"/>
    <w:rsid w:val="00FD6E50"/>
    <w:rsid w:val="00FD78F0"/>
    <w:rsid w:val="00FD7C9D"/>
    <w:rsid w:val="00FE161A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249"/>
    <o:shapelayout v:ext="edit">
      <o:idmap v:ext="edit" data="1"/>
    </o:shapelayout>
  </w:shapeDefaults>
  <w:decimalSymbol w:val=","/>
  <w:listSeparator w:val=";"/>
  <w14:docId w14:val="02AF189F"/>
  <w15:chartTrackingRefBased/>
  <w15:docId w15:val="{3FAB84B5-4429-4E5E-B338-004E6367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F8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A24F84"/>
    <w:pPr>
      <w:keepNext/>
      <w:outlineLvl w:val="0"/>
    </w:pPr>
    <w:rPr>
      <w:u w:val="single"/>
    </w:rPr>
  </w:style>
  <w:style w:type="paragraph" w:styleId="Ttulo2">
    <w:name w:val="heading 2"/>
    <w:basedOn w:val="Normal"/>
    <w:next w:val="Normal"/>
    <w:link w:val="Ttulo2Car"/>
    <w:uiPriority w:val="99"/>
    <w:qFormat/>
    <w:rsid w:val="00A24F8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A24F84"/>
    <w:pPr>
      <w:keepNext/>
      <w:jc w:val="both"/>
      <w:outlineLvl w:val="2"/>
    </w:pPr>
    <w:rPr>
      <w:rFonts w:ascii="Century Gothic" w:hAnsi="Century Gothic"/>
      <w:b/>
      <w:bCs/>
      <w:u w:val="single"/>
    </w:rPr>
  </w:style>
  <w:style w:type="paragraph" w:styleId="Ttulo9">
    <w:name w:val="heading 9"/>
    <w:basedOn w:val="Normal"/>
    <w:next w:val="Normal"/>
    <w:link w:val="Ttulo9Car"/>
    <w:semiHidden/>
    <w:unhideWhenUsed/>
    <w:qFormat/>
    <w:locked/>
    <w:rsid w:val="00CE484D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locked/>
    <w:rsid w:val="00D509E6"/>
    <w:rPr>
      <w:rFonts w:ascii="Cambria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uiPriority w:val="99"/>
    <w:semiHidden/>
    <w:locked/>
    <w:rsid w:val="00D509E6"/>
    <w:rPr>
      <w:rFonts w:ascii="Cambria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uiPriority w:val="99"/>
    <w:semiHidden/>
    <w:locked/>
    <w:rsid w:val="00D509E6"/>
    <w:rPr>
      <w:rFonts w:ascii="Cambria" w:hAnsi="Cambria" w:cs="Times New Roman"/>
      <w:b/>
      <w:bCs/>
      <w:sz w:val="26"/>
      <w:szCs w:val="26"/>
      <w:lang w:val="es-ES" w:eastAsia="es-ES"/>
    </w:rPr>
  </w:style>
  <w:style w:type="paragraph" w:styleId="Textoindependiente">
    <w:name w:val="Body Text"/>
    <w:basedOn w:val="Normal"/>
    <w:link w:val="TextoindependienteCar"/>
    <w:rsid w:val="00A24F84"/>
    <w:pPr>
      <w:jc w:val="both"/>
    </w:pPr>
    <w:rPr>
      <w:rFonts w:ascii="Century Gothic" w:hAnsi="Century Gothic"/>
    </w:rPr>
  </w:style>
  <w:style w:type="character" w:customStyle="1" w:styleId="TextoindependienteCar">
    <w:name w:val="Texto independiente Car"/>
    <w:link w:val="Textoindependiente"/>
    <w:locked/>
    <w:rsid w:val="00A24F84"/>
    <w:rPr>
      <w:rFonts w:ascii="Century Gothic" w:hAnsi="Century Gothic" w:cs="Times New Roman"/>
      <w:sz w:val="24"/>
      <w:szCs w:val="24"/>
      <w:lang w:val="es-ES" w:eastAsia="es-ES" w:bidi="ar-SA"/>
    </w:rPr>
  </w:style>
  <w:style w:type="paragraph" w:styleId="Encabezado">
    <w:name w:val="header"/>
    <w:basedOn w:val="Normal"/>
    <w:link w:val="EncabezadoCar"/>
    <w:uiPriority w:val="99"/>
    <w:rsid w:val="00A24F8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semiHidden/>
    <w:locked/>
    <w:rsid w:val="00D509E6"/>
    <w:rPr>
      <w:rFonts w:cs="Times New Roman"/>
      <w:sz w:val="24"/>
      <w:szCs w:val="24"/>
      <w:lang w:val="es-ES" w:eastAsia="es-ES"/>
    </w:rPr>
  </w:style>
  <w:style w:type="character" w:styleId="Hipervnculo">
    <w:name w:val="Hyperlink"/>
    <w:uiPriority w:val="99"/>
    <w:rsid w:val="00A24F84"/>
    <w:rPr>
      <w:rFonts w:cs="Times New Roman"/>
      <w:color w:val="0000FF"/>
      <w:u w:val="single"/>
    </w:rPr>
  </w:style>
  <w:style w:type="paragraph" w:styleId="Piedepgina">
    <w:name w:val="footer"/>
    <w:basedOn w:val="Normal"/>
    <w:link w:val="PiedepginaCar"/>
    <w:uiPriority w:val="99"/>
    <w:rsid w:val="00A24F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locked/>
    <w:rsid w:val="00A24F84"/>
    <w:rPr>
      <w:rFonts w:cs="Times New Roman"/>
      <w:sz w:val="24"/>
      <w:szCs w:val="24"/>
      <w:lang w:val="es-ES" w:eastAsia="es-ES" w:bidi="ar-SA"/>
    </w:rPr>
  </w:style>
  <w:style w:type="paragraph" w:styleId="Textodeglobo">
    <w:name w:val="Balloon Text"/>
    <w:basedOn w:val="Normal"/>
    <w:link w:val="TextodegloboCar"/>
    <w:uiPriority w:val="99"/>
    <w:rsid w:val="00E558F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locked/>
    <w:rsid w:val="00E558F9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A80C25"/>
    <w:pPr>
      <w:ind w:left="708"/>
    </w:pPr>
  </w:style>
  <w:style w:type="character" w:styleId="Refdecomentario">
    <w:name w:val="annotation reference"/>
    <w:uiPriority w:val="99"/>
    <w:rsid w:val="00096C25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096C25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locked/>
    <w:rsid w:val="00096C25"/>
    <w:rPr>
      <w:rFonts w:cs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096C25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locked/>
    <w:rsid w:val="00096C25"/>
    <w:rPr>
      <w:rFonts w:cs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096C25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99"/>
    <w:rsid w:val="00FB585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Mencinsinresolver">
    <w:name w:val="Unresolved Mention"/>
    <w:uiPriority w:val="99"/>
    <w:semiHidden/>
    <w:unhideWhenUsed/>
    <w:rsid w:val="00D74EFF"/>
    <w:rPr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1666E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semiHidden/>
    <w:rsid w:val="0071666E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rsid w:val="0071666E"/>
    <w:pPr>
      <w:tabs>
        <w:tab w:val="left" w:pos="851"/>
      </w:tabs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hAnsi="Arial"/>
      <w:szCs w:val="20"/>
      <w:lang w:val="es-ES_tradnl"/>
    </w:rPr>
  </w:style>
  <w:style w:type="character" w:customStyle="1" w:styleId="TextonotapieCar">
    <w:name w:val="Texto nota pie Car"/>
    <w:link w:val="Textonotapie"/>
    <w:semiHidden/>
    <w:rsid w:val="0071666E"/>
    <w:rPr>
      <w:rFonts w:ascii="Arial" w:hAnsi="Arial"/>
      <w:sz w:val="24"/>
      <w:lang w:val="es-ES_tradnl" w:eastAsia="es-ES"/>
    </w:rPr>
  </w:style>
  <w:style w:type="character" w:customStyle="1" w:styleId="Ttulo9Car">
    <w:name w:val="Título 9 Car"/>
    <w:link w:val="Ttulo9"/>
    <w:semiHidden/>
    <w:rsid w:val="00CE484D"/>
    <w:rPr>
      <w:rFonts w:ascii="Calibri Light" w:eastAsia="Times New Roman" w:hAnsi="Calibri Light" w:cs="Times New Roman"/>
      <w:sz w:val="22"/>
      <w:szCs w:val="22"/>
      <w:lang w:val="es-ES" w:eastAsia="es-ES"/>
    </w:rPr>
  </w:style>
  <w:style w:type="paragraph" w:customStyle="1" w:styleId="Textoindependiente31">
    <w:name w:val="Texto independiente 31"/>
    <w:basedOn w:val="Normal"/>
    <w:rsid w:val="004B389F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Cs w:val="20"/>
    </w:rPr>
  </w:style>
  <w:style w:type="paragraph" w:customStyle="1" w:styleId="Textoindependiente24">
    <w:name w:val="Texto independiente 24"/>
    <w:basedOn w:val="Normal"/>
    <w:rsid w:val="00D66324"/>
    <w:pPr>
      <w:overflowPunct w:val="0"/>
      <w:autoSpaceDE w:val="0"/>
      <w:autoSpaceDN w:val="0"/>
      <w:adjustRightInd w:val="0"/>
      <w:ind w:left="705"/>
      <w:jc w:val="both"/>
    </w:pPr>
    <w:rPr>
      <w:rFonts w:ascii="Arial" w:hAnsi="Arial"/>
      <w:szCs w:val="20"/>
    </w:rPr>
  </w:style>
  <w:style w:type="paragraph" w:customStyle="1" w:styleId="Textoindependiente33">
    <w:name w:val="Texto independiente 33"/>
    <w:basedOn w:val="Normal"/>
    <w:rsid w:val="00BE4E09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Cs w:val="20"/>
    </w:rPr>
  </w:style>
  <w:style w:type="paragraph" w:customStyle="1" w:styleId="Textoindependiente32">
    <w:name w:val="Texto independiente 32"/>
    <w:basedOn w:val="Normal"/>
    <w:rsid w:val="00BA47B3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2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rgonzalez\Desktop\DEN%20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33070-FCB0-4260-9F2C-34FB4AAE9E9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537770-210a-47ac-b2ab-cddef19e742f}" enabled="1" method="Standar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DEN N</Template>
  <TotalTime>53</TotalTime>
  <Pages>1</Pages>
  <Words>117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DEN N° xxx</vt:lpstr>
    </vt:vector>
  </TitlesOfParts>
  <Company>Ministerio Público</Company>
  <LinksUpToDate>false</LinksUpToDate>
  <CharactersWithSpaces>831</CharactersWithSpaces>
  <SharedDoc>false</SharedDoc>
  <HLinks>
    <vt:vector size="30" baseType="variant">
      <vt:variant>
        <vt:i4>2490392</vt:i4>
      </vt:variant>
      <vt:variant>
        <vt:i4>12</vt:i4>
      </vt:variant>
      <vt:variant>
        <vt:i4>0</vt:i4>
      </vt:variant>
      <vt:variant>
        <vt:i4>5</vt:i4>
      </vt:variant>
      <vt:variant>
        <vt:lpwstr>mailto:facturasfroctava@minpublico.cl</vt:lpwstr>
      </vt:variant>
      <vt:variant>
        <vt:lpwstr/>
      </vt:variant>
      <vt:variant>
        <vt:i4>2818064</vt:i4>
      </vt:variant>
      <vt:variant>
        <vt:i4>9</vt:i4>
      </vt:variant>
      <vt:variant>
        <vt:i4>0</vt:i4>
      </vt:variant>
      <vt:variant>
        <vt:i4>5</vt:i4>
      </vt:variant>
      <vt:variant>
        <vt:lpwstr>mailto:vvera@minpublico.cl</vt:lpwstr>
      </vt:variant>
      <vt:variant>
        <vt:lpwstr/>
      </vt:variant>
      <vt:variant>
        <vt:i4>4128776</vt:i4>
      </vt:variant>
      <vt:variant>
        <vt:i4>6</vt:i4>
      </vt:variant>
      <vt:variant>
        <vt:i4>0</vt:i4>
      </vt:variant>
      <vt:variant>
        <vt:i4>5</vt:i4>
      </vt:variant>
      <vt:variant>
        <vt:lpwstr>mailto:hharrison@minpublico.cl</vt:lpwstr>
      </vt:variant>
      <vt:variant>
        <vt:lpwstr/>
      </vt:variant>
      <vt:variant>
        <vt:i4>4128776</vt:i4>
      </vt:variant>
      <vt:variant>
        <vt:i4>3</vt:i4>
      </vt:variant>
      <vt:variant>
        <vt:i4>0</vt:i4>
      </vt:variant>
      <vt:variant>
        <vt:i4>5</vt:i4>
      </vt:variant>
      <vt:variant>
        <vt:lpwstr>mailto:hharrison@minpublico.cl</vt:lpwstr>
      </vt:variant>
      <vt:variant>
        <vt:lpwstr/>
      </vt:variant>
      <vt:variant>
        <vt:i4>2818064</vt:i4>
      </vt:variant>
      <vt:variant>
        <vt:i4>0</vt:i4>
      </vt:variant>
      <vt:variant>
        <vt:i4>0</vt:i4>
      </vt:variant>
      <vt:variant>
        <vt:i4>5</vt:i4>
      </vt:variant>
      <vt:variant>
        <vt:lpwstr>mailto:vvera@minpublico.cl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 N° xxx</dc:title>
  <dc:subject/>
  <dc:creator>soporte</dc:creator>
  <cp:keywords/>
  <cp:lastModifiedBy>ROBERT ACHILLE GONZALEZ</cp:lastModifiedBy>
  <cp:revision>38</cp:revision>
  <cp:lastPrinted>2024-08-08T20:11:00Z</cp:lastPrinted>
  <dcterms:created xsi:type="dcterms:W3CDTF">2025-05-08T19:27:00Z</dcterms:created>
  <dcterms:modified xsi:type="dcterms:W3CDTF">2026-07-28T15:23:00Z</dcterms:modified>
</cp:coreProperties>
</file>