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66D0F9FB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62704E">
        <w:rPr>
          <w:rFonts w:ascii="Arial" w:eastAsia="Arial" w:hAnsi="Arial" w:cs="Arial"/>
          <w:b/>
          <w:bCs/>
          <w:w w:val="101"/>
          <w:u w:val="single"/>
          <w:lang w:val="es-CL"/>
        </w:rPr>
        <w:t>51375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400037E4" w:rsidR="00B26F48" w:rsidRPr="00127758" w:rsidRDefault="00B26F48" w:rsidP="00127758">
      <w:pPr>
        <w:jc w:val="both"/>
        <w:rPr>
          <w:rFonts w:ascii="Arial" w:hAnsi="Arial" w:cs="Arial"/>
          <w:b/>
          <w:bCs/>
          <w:snapToGrid w:val="0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 xml:space="preserve">requiere la </w:t>
      </w:r>
      <w:r w:rsidRPr="00460F49">
        <w:rPr>
          <w:rFonts w:ascii="Arial" w:hAnsi="Arial" w:cs="Arial"/>
          <w:snapToGrid w:val="0"/>
          <w:lang w:val="es-CL"/>
        </w:rPr>
        <w:t>adquisición</w:t>
      </w:r>
      <w:r w:rsidR="00596B53" w:rsidRPr="00460F49">
        <w:rPr>
          <w:rFonts w:ascii="Arial" w:hAnsi="Arial" w:cs="Arial"/>
          <w:snapToGrid w:val="0"/>
          <w:lang w:val="es-CL"/>
        </w:rPr>
        <w:t xml:space="preserve"> </w:t>
      </w:r>
      <w:r w:rsidR="00A427DD">
        <w:rPr>
          <w:rFonts w:ascii="Arial" w:hAnsi="Arial" w:cs="Arial"/>
          <w:snapToGrid w:val="0"/>
          <w:lang w:val="es-CL"/>
        </w:rPr>
        <w:t>de</w:t>
      </w:r>
      <w:r w:rsidR="00570FBF">
        <w:rPr>
          <w:rFonts w:ascii="Arial" w:hAnsi="Arial" w:cs="Arial"/>
          <w:snapToGrid w:val="0"/>
          <w:lang w:val="es-CL"/>
        </w:rPr>
        <w:t xml:space="preserve"> </w:t>
      </w:r>
      <w:r w:rsidR="006B7C7A" w:rsidRPr="006B7C7A">
        <w:rPr>
          <w:rFonts w:ascii="Arial" w:hAnsi="Arial" w:cs="Arial"/>
          <w:b/>
          <w:bCs/>
          <w:snapToGrid w:val="0"/>
          <w:lang w:val="es-CL"/>
        </w:rPr>
        <w:t>instrumental</w:t>
      </w:r>
      <w:r w:rsidR="00570FBF" w:rsidRPr="006B7C7A">
        <w:rPr>
          <w:rFonts w:ascii="Arial" w:hAnsi="Arial" w:cs="Arial"/>
          <w:b/>
          <w:bCs/>
          <w:snapToGrid w:val="0"/>
        </w:rPr>
        <w:t xml:space="preserve"> para laboratorio</w:t>
      </w:r>
      <w:r w:rsidR="00570FBF">
        <w:rPr>
          <w:rFonts w:ascii="Arial" w:hAnsi="Arial" w:cs="Arial"/>
          <w:b/>
          <w:bCs/>
          <w:snapToGrid w:val="0"/>
        </w:rPr>
        <w:t xml:space="preserve"> </w:t>
      </w:r>
      <w:r w:rsidR="008A407C">
        <w:rPr>
          <w:rFonts w:ascii="Arial" w:hAnsi="Arial" w:cs="Arial"/>
          <w:snapToGrid w:val="0"/>
          <w:lang w:val="es-CL"/>
        </w:rPr>
        <w:t xml:space="preserve">con despacho en sede institucional de Puerto Montt. </w:t>
      </w:r>
      <w:r w:rsidR="00471787" w:rsidRPr="00127758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127758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12775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127758">
        <w:rPr>
          <w:rFonts w:ascii="Arial" w:hAnsi="Arial" w:cs="Arial"/>
          <w:snapToGrid w:val="0"/>
          <w:lang w:val="es-CL"/>
        </w:rPr>
        <w:t>el siguiente cuadro</w:t>
      </w:r>
      <w:r w:rsidR="000A3D65" w:rsidRPr="00127758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 w:rsidP="00F256D9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7938"/>
      </w:tblGrid>
      <w:tr w:rsidR="007D7755" w:rsidRPr="0001473D" w14:paraId="7652AB23" w14:textId="7E36E828" w:rsidTr="00D560CF">
        <w:trPr>
          <w:trHeight w:val="209"/>
        </w:trPr>
        <w:tc>
          <w:tcPr>
            <w:tcW w:w="1129" w:type="dxa"/>
            <w:tcBorders>
              <w:bottom w:val="single" w:sz="4" w:space="0" w:color="auto"/>
            </w:tcBorders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E049744" w14:textId="498B15F8" w:rsidR="007D7755" w:rsidRDefault="00127758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M</w:t>
            </w:r>
            <w:r w:rsidR="007D7755">
              <w:rPr>
                <w:rFonts w:ascii="Arial" w:hAnsi="Arial" w:cs="Arial"/>
                <w:b/>
                <w:bCs/>
                <w:spacing w:val="-3"/>
                <w:lang w:val="es-CL"/>
              </w:rPr>
              <w:t>edida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A427DD" w:rsidRPr="0001473D" w14:paraId="0D0B940D" w14:textId="7DFC2278" w:rsidTr="00EF3496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60061E4C" w14:textId="4DB3E434" w:rsidR="00A427DD" w:rsidRPr="00773C99" w:rsidRDefault="006B7C7A" w:rsidP="00A427DD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8A3ACA" w14:textId="4FCFB74C" w:rsidR="00A427DD" w:rsidRPr="00773C99" w:rsidRDefault="006B7C7A" w:rsidP="00A427DD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Caja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35E43" w14:textId="17E7E83B" w:rsidR="00A427DD" w:rsidRPr="0066780C" w:rsidRDefault="006B7C7A" w:rsidP="00A427DD">
            <w:pP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 w:rsidRPr="006B7C7A"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JERINGAS PLASTICAS 10 ML 100 UNIDADES</w:t>
            </w:r>
          </w:p>
        </w:tc>
      </w:tr>
      <w:tr w:rsidR="006B7C7A" w:rsidRPr="0001473D" w14:paraId="76DA3D59" w14:textId="77777777" w:rsidTr="00525289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56973BE7" w14:textId="09467E5A" w:rsidR="006B7C7A" w:rsidRPr="00773C99" w:rsidRDefault="006B7C7A" w:rsidP="006B7C7A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E1E3EA" w14:textId="6BCD05C5" w:rsidR="006B7C7A" w:rsidRPr="00773C99" w:rsidRDefault="006B7C7A" w:rsidP="006B7C7A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13710" w14:textId="197D3EA0" w:rsidR="006B7C7A" w:rsidRPr="0066780C" w:rsidRDefault="006B7C7A" w:rsidP="006B7C7A">
            <w:pP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PINZA ANATOMICA ACERO INOXIDABLE 16 CM</w:t>
            </w:r>
          </w:p>
        </w:tc>
      </w:tr>
      <w:tr w:rsidR="006B7C7A" w:rsidRPr="0001473D" w14:paraId="74ED89A9" w14:textId="77777777" w:rsidTr="00EF3496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17E04377" w14:textId="706A05E7" w:rsidR="006B7C7A" w:rsidRPr="00773C99" w:rsidRDefault="006B7C7A" w:rsidP="006B7C7A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88E4BB" w14:textId="36B15FC5" w:rsidR="006B7C7A" w:rsidRPr="00773C99" w:rsidRDefault="006B7C7A" w:rsidP="006B7C7A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B8BC3" w14:textId="74D82F2D" w:rsidR="006B7C7A" w:rsidRPr="006D24E8" w:rsidRDefault="006B7C7A" w:rsidP="006B7C7A">
            <w:pPr>
              <w:rPr>
                <w:rFonts w:ascii="Calibri Light" w:hAnsi="Calibri Light" w:cs="Calibri Light"/>
                <w:color w:val="000000"/>
                <w:sz w:val="22"/>
                <w:szCs w:val="22"/>
                <w:highlight w:val="yellow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PINZA IRIS FINA CURVA ACERO INOXIDABLE 15 CM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35988B90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>
        <w:rPr>
          <w:rFonts w:ascii="Arial" w:hAnsi="Arial" w:cs="Arial"/>
          <w:bCs/>
          <w:spacing w:val="-3"/>
        </w:rPr>
        <w:t xml:space="preserve"> los </w:t>
      </w:r>
      <w:r w:rsidR="00C74F0B">
        <w:rPr>
          <w:rFonts w:ascii="Arial" w:hAnsi="Arial" w:cs="Arial"/>
          <w:bCs/>
          <w:spacing w:val="-3"/>
        </w:rPr>
        <w:t>productos</w:t>
      </w:r>
      <w:r w:rsidR="00596B53">
        <w:rPr>
          <w:rFonts w:ascii="Arial" w:hAnsi="Arial" w:cs="Arial"/>
          <w:bCs/>
          <w:spacing w:val="-3"/>
        </w:rPr>
        <w:t xml:space="preserve"> ofrecidos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505C2E76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6B7C7A">
        <w:rPr>
          <w:rFonts w:ascii="Arial" w:hAnsi="Arial" w:cs="Arial"/>
          <w:b/>
          <w:bCs/>
          <w:spacing w:val="-3"/>
          <w:lang w:val="es-CL"/>
        </w:rPr>
        <w:t>5</w:t>
      </w:r>
      <w:r w:rsidR="003821C2">
        <w:rPr>
          <w:rFonts w:ascii="Arial" w:hAnsi="Arial" w:cs="Arial"/>
          <w:b/>
          <w:bCs/>
          <w:spacing w:val="-3"/>
          <w:lang w:val="es-CL"/>
        </w:rPr>
        <w:t>0</w:t>
      </w:r>
      <w:r w:rsidR="00773C99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 w:rsidP="00F256D9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 w:rsidP="00F256D9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95B1AE3" w:rsidR="00C40C64" w:rsidRDefault="00C40C64" w:rsidP="004F0FC6">
      <w:pPr>
        <w:spacing w:line="22" w:lineRule="atLeast"/>
        <w:jc w:val="both"/>
        <w:rPr>
          <w:rFonts w:ascii="Arial" w:hAnsi="Arial" w:cs="Arial"/>
          <w:color w:val="000000"/>
        </w:rPr>
      </w:pPr>
      <w:r w:rsidRPr="0001473D">
        <w:rPr>
          <w:rFonts w:ascii="Arial" w:hAnsi="Arial" w:cs="Arial"/>
          <w:color w:val="000000"/>
        </w:rPr>
        <w:t>Una vez recibid</w:t>
      </w:r>
      <w:r w:rsidR="00C74F0B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C74F0B">
        <w:rPr>
          <w:rFonts w:ascii="Arial" w:hAnsi="Arial" w:cs="Arial"/>
          <w:color w:val="000000"/>
        </w:rPr>
        <w:t xml:space="preserve">la mercadería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099A77AB" w14:textId="77777777" w:rsidR="002C51F1" w:rsidRDefault="002C51F1" w:rsidP="004F0FC6">
      <w:pPr>
        <w:spacing w:line="22" w:lineRule="atLeast"/>
        <w:jc w:val="both"/>
        <w:rPr>
          <w:rFonts w:ascii="Arial" w:hAnsi="Arial" w:cs="Arial"/>
          <w:color w:val="00000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2C51F1" w:rsidRPr="00CF55D9" w14:paraId="4EA213CE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024CB8B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EA15762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2C51F1" w:rsidRPr="00CF55D9" w14:paraId="04C5ACCC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ADEB16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C49C2D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2C51F1" w:rsidRPr="00CF55D9" w14:paraId="55FAC4FD" w14:textId="77777777" w:rsidTr="00F85F94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82C209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95AA86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2C51F1" w:rsidRPr="00CF55D9" w14:paraId="4EECE64F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06414C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A7CC05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2C51F1" w:rsidRPr="00CF55D9" w14:paraId="0AF076B3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714C50D1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7C56640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2C51F1" w:rsidRPr="00CF55D9" w14:paraId="52BB9857" w14:textId="77777777" w:rsidTr="00F85F94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6067583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0D6FD2F" w14:textId="77777777" w:rsidR="002C51F1" w:rsidRPr="00CF55D9" w:rsidRDefault="002C51F1" w:rsidP="00F85F94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3067147E" w14:textId="77777777" w:rsidR="002C51F1" w:rsidRPr="004F0FC6" w:rsidRDefault="002C51F1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1A60A82D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C74F0B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lastRenderedPageBreak/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0E06" w14:textId="77777777" w:rsidR="00386E64" w:rsidRDefault="00386E64" w:rsidP="00C00839">
      <w:r>
        <w:separator/>
      </w:r>
    </w:p>
  </w:endnote>
  <w:endnote w:type="continuationSeparator" w:id="0">
    <w:p w14:paraId="5C3F56BB" w14:textId="77777777" w:rsidR="00386E64" w:rsidRDefault="00386E64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37D8" w14:textId="77777777" w:rsidR="00386E64" w:rsidRDefault="00386E64" w:rsidP="00C00839">
      <w:r>
        <w:separator/>
      </w:r>
    </w:p>
  </w:footnote>
  <w:footnote w:type="continuationSeparator" w:id="0">
    <w:p w14:paraId="377DC7AF" w14:textId="77777777" w:rsidR="00386E64" w:rsidRDefault="00386E64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AC3"/>
    <w:multiLevelType w:val="multilevel"/>
    <w:tmpl w:val="9C6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3"/>
  </w:num>
  <w:num w:numId="2" w16cid:durableId="1709144936">
    <w:abstractNumId w:val="2"/>
  </w:num>
  <w:num w:numId="3" w16cid:durableId="609974546">
    <w:abstractNumId w:val="1"/>
  </w:num>
  <w:num w:numId="4" w16cid:durableId="211674807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1352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DCA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8EF"/>
    <w:rsid w:val="0007092A"/>
    <w:rsid w:val="00070DD7"/>
    <w:rsid w:val="00073B99"/>
    <w:rsid w:val="00073E91"/>
    <w:rsid w:val="00073F51"/>
    <w:rsid w:val="000802E0"/>
    <w:rsid w:val="0008397F"/>
    <w:rsid w:val="00091DBD"/>
    <w:rsid w:val="000925CD"/>
    <w:rsid w:val="00093093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D5E4E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27758"/>
    <w:rsid w:val="00134210"/>
    <w:rsid w:val="00134268"/>
    <w:rsid w:val="001348B5"/>
    <w:rsid w:val="001349E4"/>
    <w:rsid w:val="001360FC"/>
    <w:rsid w:val="00136479"/>
    <w:rsid w:val="00136E5C"/>
    <w:rsid w:val="001379D7"/>
    <w:rsid w:val="001410A5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95F"/>
    <w:rsid w:val="001723C5"/>
    <w:rsid w:val="00175401"/>
    <w:rsid w:val="00175559"/>
    <w:rsid w:val="0017611A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B6C69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342F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57927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4D31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51F1"/>
    <w:rsid w:val="002C6271"/>
    <w:rsid w:val="002C636E"/>
    <w:rsid w:val="002C64A4"/>
    <w:rsid w:val="002C6BBD"/>
    <w:rsid w:val="002C7875"/>
    <w:rsid w:val="002D1BCB"/>
    <w:rsid w:val="002D46DB"/>
    <w:rsid w:val="002D4B2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3B42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5341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21C2"/>
    <w:rsid w:val="00384599"/>
    <w:rsid w:val="00386E64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2111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0A2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370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0F49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86782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5AEB"/>
    <w:rsid w:val="00516512"/>
    <w:rsid w:val="0052086C"/>
    <w:rsid w:val="00520FFF"/>
    <w:rsid w:val="0052367E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755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0FBF"/>
    <w:rsid w:val="0057329E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2704E"/>
    <w:rsid w:val="006300F4"/>
    <w:rsid w:val="00630A72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6780C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0BD4"/>
    <w:rsid w:val="00691C70"/>
    <w:rsid w:val="00693B8A"/>
    <w:rsid w:val="00693E7A"/>
    <w:rsid w:val="006940D6"/>
    <w:rsid w:val="00694567"/>
    <w:rsid w:val="00694A5A"/>
    <w:rsid w:val="00694C32"/>
    <w:rsid w:val="006962D0"/>
    <w:rsid w:val="006978DB"/>
    <w:rsid w:val="00697DDD"/>
    <w:rsid w:val="006A1FAA"/>
    <w:rsid w:val="006A2985"/>
    <w:rsid w:val="006A59CA"/>
    <w:rsid w:val="006B39C9"/>
    <w:rsid w:val="006B4957"/>
    <w:rsid w:val="006B64AF"/>
    <w:rsid w:val="006B6FDB"/>
    <w:rsid w:val="006B78EC"/>
    <w:rsid w:val="006B7C7A"/>
    <w:rsid w:val="006C0F01"/>
    <w:rsid w:val="006C2D71"/>
    <w:rsid w:val="006C7919"/>
    <w:rsid w:val="006D0409"/>
    <w:rsid w:val="006D1838"/>
    <w:rsid w:val="006D24E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418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3C99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0E02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407C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3F5B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178C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0375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7D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A2573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39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6606"/>
    <w:rsid w:val="00BF72EF"/>
    <w:rsid w:val="00C00090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17"/>
    <w:rsid w:val="00C13028"/>
    <w:rsid w:val="00C140CA"/>
    <w:rsid w:val="00C15295"/>
    <w:rsid w:val="00C20133"/>
    <w:rsid w:val="00C25803"/>
    <w:rsid w:val="00C2715D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170E"/>
    <w:rsid w:val="00C83475"/>
    <w:rsid w:val="00C90003"/>
    <w:rsid w:val="00C90186"/>
    <w:rsid w:val="00C9178E"/>
    <w:rsid w:val="00C91806"/>
    <w:rsid w:val="00C9271F"/>
    <w:rsid w:val="00C94405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560CF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1C7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05D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47045"/>
    <w:rsid w:val="00E55634"/>
    <w:rsid w:val="00E562AB"/>
    <w:rsid w:val="00E62D41"/>
    <w:rsid w:val="00E6303E"/>
    <w:rsid w:val="00E632EA"/>
    <w:rsid w:val="00E674DD"/>
    <w:rsid w:val="00E718E1"/>
    <w:rsid w:val="00E71A96"/>
    <w:rsid w:val="00E71E65"/>
    <w:rsid w:val="00E73212"/>
    <w:rsid w:val="00E77704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56D9"/>
    <w:rsid w:val="00F2608B"/>
    <w:rsid w:val="00F265A5"/>
    <w:rsid w:val="00F26614"/>
    <w:rsid w:val="00F2719D"/>
    <w:rsid w:val="00F27626"/>
    <w:rsid w:val="00F277CA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4</TotalTime>
  <Pages>3</Pages>
  <Words>859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2</cp:revision>
  <cp:lastPrinted>2025-02-04T21:30:00Z</cp:lastPrinted>
  <dcterms:created xsi:type="dcterms:W3CDTF">2026-07-10T15:41:00Z</dcterms:created>
  <dcterms:modified xsi:type="dcterms:W3CDTF">2026-07-10T15:41:00Z</dcterms:modified>
</cp:coreProperties>
</file>