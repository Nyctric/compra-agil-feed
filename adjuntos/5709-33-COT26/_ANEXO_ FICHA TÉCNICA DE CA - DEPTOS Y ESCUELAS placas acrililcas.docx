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8D24" w14:textId="6672DC3A" w:rsidR="00872184" w:rsidRPr="00567004" w:rsidRDefault="00557AE5" w:rsidP="00DB4FAD">
      <w:pPr>
        <w:jc w:val="center"/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</w:pPr>
      <w:r w:rsidRPr="00567004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 xml:space="preserve">FICHA TÉCNICA TIPO </w:t>
      </w:r>
      <w:r w:rsidR="00872184" w:rsidRPr="00567004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>DE COMPRA ÁGIL</w:t>
      </w:r>
      <w:r w:rsidR="000D287D" w:rsidRPr="00567004"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  <w:t xml:space="preserve"> – DEPARTAMENTOS Y ESCUELAS</w:t>
      </w:r>
    </w:p>
    <w:p w14:paraId="7B071993" w14:textId="42A65308" w:rsidR="0032401D" w:rsidRPr="00567004" w:rsidRDefault="0032401D" w:rsidP="00DB4FAD">
      <w:pPr>
        <w:jc w:val="center"/>
        <w:rPr>
          <w:rFonts w:asciiTheme="minorHAnsi" w:eastAsia="Calibri" w:hAnsiTheme="minorHAnsi" w:cstheme="minorHAnsi"/>
          <w:b/>
          <w:color w:val="FFFFFF" w:themeColor="background1"/>
          <w:sz w:val="20"/>
          <w:szCs w:val="20"/>
          <w:lang w:val="es-CL"/>
        </w:rPr>
      </w:pPr>
    </w:p>
    <w:tbl>
      <w:tblPr>
        <w:tblStyle w:val="Tablaconcuadrcula"/>
        <w:tblW w:w="11199" w:type="dxa"/>
        <w:jc w:val="center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567004" w14:paraId="6DCC39F3" w14:textId="77777777" w:rsidTr="00DB4FAD">
        <w:trPr>
          <w:jc w:val="center"/>
        </w:trPr>
        <w:tc>
          <w:tcPr>
            <w:tcW w:w="11199" w:type="dxa"/>
            <w:gridSpan w:val="2"/>
            <w:shd w:val="clear" w:color="auto" w:fill="002060"/>
          </w:tcPr>
          <w:p w14:paraId="5D0A437F" w14:textId="5E0CF2CA" w:rsidR="00447899" w:rsidRPr="00567004" w:rsidRDefault="0044789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DATOS DE SOLICITANTE</w:t>
            </w:r>
          </w:p>
        </w:tc>
      </w:tr>
      <w:tr w:rsidR="0032401D" w:rsidRPr="00567004" w14:paraId="6693E364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76518F7A" w14:textId="4F15C38C" w:rsidR="0032401D" w:rsidRPr="00567004" w:rsidRDefault="0032401D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Nombre de requirente</w:t>
            </w:r>
          </w:p>
        </w:tc>
        <w:tc>
          <w:tcPr>
            <w:tcW w:w="7087" w:type="dxa"/>
          </w:tcPr>
          <w:p w14:paraId="31FA336E" w14:textId="1ACD6983" w:rsidR="0032401D" w:rsidRPr="00567004" w:rsidRDefault="00792C3F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Gisela Beas</w:t>
            </w:r>
            <w:r w:rsidR="00CA51AC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/ Justo Donoso</w:t>
            </w:r>
          </w:p>
        </w:tc>
      </w:tr>
      <w:tr w:rsidR="0032401D" w:rsidRPr="00567004" w14:paraId="16C34573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52876AC3" w14:textId="40ACBD12" w:rsidR="0032401D" w:rsidRPr="00567004" w:rsidRDefault="0032401D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Cargo</w:t>
            </w:r>
          </w:p>
        </w:tc>
        <w:tc>
          <w:tcPr>
            <w:tcW w:w="7087" w:type="dxa"/>
          </w:tcPr>
          <w:p w14:paraId="3017A936" w14:textId="47C21F55" w:rsidR="0032401D" w:rsidRPr="00567004" w:rsidRDefault="00792C3F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Encargad</w:t>
            </w:r>
            <w:r w:rsidR="00CA51AC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os </w:t>
            </w: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de Compras</w:t>
            </w:r>
          </w:p>
        </w:tc>
      </w:tr>
      <w:tr w:rsidR="0032401D" w:rsidRPr="00567004" w14:paraId="354D35DC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5C4C1588" w14:textId="64F5B12E" w:rsidR="0032401D" w:rsidRPr="00567004" w:rsidRDefault="0032401D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Unidad requirente</w:t>
            </w:r>
          </w:p>
        </w:tc>
        <w:tc>
          <w:tcPr>
            <w:tcW w:w="7087" w:type="dxa"/>
          </w:tcPr>
          <w:p w14:paraId="6DE2EA8E" w14:textId="39A1E30A" w:rsidR="0032401D" w:rsidRPr="00567004" w:rsidRDefault="00792C3F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D</w:t>
            </w:r>
            <w:r w:rsidR="00CA51AC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pto. </w:t>
            </w: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de Administración</w:t>
            </w:r>
            <w:r w:rsidR="00CA51AC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/ Dpto. Economía.</w:t>
            </w:r>
          </w:p>
        </w:tc>
      </w:tr>
      <w:tr w:rsidR="0032401D" w:rsidRPr="00567004" w14:paraId="0CCE9081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6E17FE87" w14:textId="2EE38D57" w:rsidR="0032401D" w:rsidRPr="00567004" w:rsidRDefault="0032401D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Fecha de solicitud</w:t>
            </w:r>
          </w:p>
        </w:tc>
        <w:tc>
          <w:tcPr>
            <w:tcW w:w="7087" w:type="dxa"/>
          </w:tcPr>
          <w:p w14:paraId="298C776E" w14:textId="67B9DF4E" w:rsidR="00CA51AC" w:rsidRPr="00567004" w:rsidRDefault="00CA51AC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0"/>
                <w:szCs w:val="20"/>
              </w:rPr>
              <w:t>24/06/2026</w:t>
            </w:r>
          </w:p>
        </w:tc>
      </w:tr>
    </w:tbl>
    <w:p w14:paraId="7A1BF9B0" w14:textId="31CB1789" w:rsidR="0032401D" w:rsidRPr="00567004" w:rsidRDefault="0032401D" w:rsidP="00DB4FAD">
      <w:pPr>
        <w:jc w:val="center"/>
        <w:rPr>
          <w:rFonts w:asciiTheme="minorHAnsi" w:eastAsia="Calibri" w:hAnsiTheme="minorHAnsi" w:cstheme="minorHAnsi"/>
          <w:b/>
          <w:color w:val="000000" w:themeColor="text1"/>
          <w:sz w:val="20"/>
          <w:szCs w:val="20"/>
          <w:u w:val="single"/>
          <w:lang w:val="es-CL"/>
        </w:rPr>
      </w:pPr>
    </w:p>
    <w:tbl>
      <w:tblPr>
        <w:tblStyle w:val="Tablaconcuadrcula"/>
        <w:tblW w:w="11199" w:type="dxa"/>
        <w:jc w:val="center"/>
        <w:tblLook w:val="04A0" w:firstRow="1" w:lastRow="0" w:firstColumn="1" w:lastColumn="0" w:noHBand="0" w:noVBand="1"/>
      </w:tblPr>
      <w:tblGrid>
        <w:gridCol w:w="4112"/>
        <w:gridCol w:w="7087"/>
      </w:tblGrid>
      <w:tr w:rsidR="00447899" w:rsidRPr="00567004" w14:paraId="1F8D3FF5" w14:textId="77777777" w:rsidTr="00DB4FAD">
        <w:trPr>
          <w:jc w:val="center"/>
        </w:trPr>
        <w:tc>
          <w:tcPr>
            <w:tcW w:w="11199" w:type="dxa"/>
            <w:gridSpan w:val="2"/>
            <w:shd w:val="clear" w:color="auto" w:fill="002060"/>
          </w:tcPr>
          <w:p w14:paraId="6AE6490C" w14:textId="7386BF72" w:rsidR="00447899" w:rsidRPr="00567004" w:rsidRDefault="0044789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INFORMACIÓN DE CONTACTO</w:t>
            </w:r>
          </w:p>
        </w:tc>
      </w:tr>
      <w:tr w:rsidR="00447899" w:rsidRPr="00567004" w14:paraId="4E4AB3C3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08DB5161" w14:textId="06166182" w:rsidR="00447899" w:rsidRPr="00567004" w:rsidRDefault="00447899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Correo</w:t>
            </w:r>
          </w:p>
        </w:tc>
        <w:tc>
          <w:tcPr>
            <w:tcW w:w="7087" w:type="dxa"/>
          </w:tcPr>
          <w:p w14:paraId="60CDB2A1" w14:textId="64D8B5A2" w:rsidR="00447899" w:rsidRPr="00567004" w:rsidRDefault="00792C3F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gbeas@fen.uchile.cl</w:t>
            </w:r>
          </w:p>
        </w:tc>
      </w:tr>
      <w:tr w:rsidR="00447899" w:rsidRPr="00567004" w14:paraId="36A89B03" w14:textId="77777777" w:rsidTr="00DB4FAD">
        <w:trPr>
          <w:jc w:val="center"/>
        </w:trPr>
        <w:tc>
          <w:tcPr>
            <w:tcW w:w="4112" w:type="dxa"/>
            <w:shd w:val="clear" w:color="auto" w:fill="002060"/>
          </w:tcPr>
          <w:p w14:paraId="22DF218C" w14:textId="7C8E91B9" w:rsidR="00447899" w:rsidRPr="00567004" w:rsidRDefault="00447899" w:rsidP="00DB4FAD">
            <w:pPr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0"/>
                <w:szCs w:val="20"/>
              </w:rPr>
              <w:t>Teléfono de contacto</w:t>
            </w:r>
          </w:p>
        </w:tc>
        <w:tc>
          <w:tcPr>
            <w:tcW w:w="7087" w:type="dxa"/>
          </w:tcPr>
          <w:p w14:paraId="6516CC4D" w14:textId="2EF64F4E" w:rsidR="00447899" w:rsidRPr="00567004" w:rsidRDefault="00792C3F" w:rsidP="00DB4FAD">
            <w:pPr>
              <w:rPr>
                <w:rFonts w:eastAsia="Calibri" w:cstheme="minorHAnsi"/>
                <w:color w:val="000000" w:themeColor="text1"/>
                <w:sz w:val="20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0"/>
                <w:szCs w:val="20"/>
              </w:rPr>
              <w:t>229772192</w:t>
            </w:r>
          </w:p>
        </w:tc>
      </w:tr>
    </w:tbl>
    <w:p w14:paraId="4FDC946A" w14:textId="6442EDB7" w:rsidR="000D287D" w:rsidRPr="00567004" w:rsidRDefault="000D287D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jc w:val="center"/>
        <w:tblLook w:val="04A0" w:firstRow="1" w:lastRow="0" w:firstColumn="1" w:lastColumn="0" w:noHBand="0" w:noVBand="1"/>
      </w:tblPr>
      <w:tblGrid>
        <w:gridCol w:w="1035"/>
        <w:gridCol w:w="8938"/>
        <w:gridCol w:w="1226"/>
      </w:tblGrid>
      <w:tr w:rsidR="00C6670E" w:rsidRPr="00567004" w14:paraId="08D63C8A" w14:textId="77777777" w:rsidTr="00DB4FAD">
        <w:trPr>
          <w:jc w:val="center"/>
        </w:trPr>
        <w:tc>
          <w:tcPr>
            <w:tcW w:w="11199" w:type="dxa"/>
            <w:gridSpan w:val="3"/>
            <w:shd w:val="clear" w:color="auto" w:fill="002060"/>
          </w:tcPr>
          <w:p w14:paraId="4DEFEFFB" w14:textId="5302D369" w:rsidR="00C6670E" w:rsidRPr="00567004" w:rsidRDefault="00C6670E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DEL BIEN Y/O SERVICIO A ADQUIRIR</w:t>
            </w:r>
          </w:p>
        </w:tc>
      </w:tr>
      <w:tr w:rsidR="00C6670E" w:rsidRPr="00567004" w14:paraId="39B7B92E" w14:textId="77777777" w:rsidTr="00C83941">
        <w:trPr>
          <w:trHeight w:val="293"/>
          <w:jc w:val="center"/>
        </w:trPr>
        <w:tc>
          <w:tcPr>
            <w:tcW w:w="1035" w:type="dxa"/>
            <w:shd w:val="clear" w:color="auto" w:fill="002060"/>
          </w:tcPr>
          <w:p w14:paraId="1DDD3122" w14:textId="0A82B5FE" w:rsidR="00C6670E" w:rsidRPr="00567004" w:rsidRDefault="006A04E7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Cantidad</w:t>
            </w:r>
          </w:p>
        </w:tc>
        <w:tc>
          <w:tcPr>
            <w:tcW w:w="8938" w:type="dxa"/>
            <w:shd w:val="clear" w:color="auto" w:fill="002060"/>
          </w:tcPr>
          <w:p w14:paraId="49B2A544" w14:textId="53F6D1ED" w:rsidR="00C6670E" w:rsidRPr="00567004" w:rsidRDefault="006A04E7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Especificaciones</w:t>
            </w:r>
          </w:p>
        </w:tc>
        <w:tc>
          <w:tcPr>
            <w:tcW w:w="1226" w:type="dxa"/>
            <w:shd w:val="clear" w:color="auto" w:fill="002060"/>
          </w:tcPr>
          <w:p w14:paraId="657AF938" w14:textId="11D7B20E" w:rsidR="00C6670E" w:rsidRPr="00567004" w:rsidRDefault="00567004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Valor unitario.</w:t>
            </w:r>
          </w:p>
        </w:tc>
      </w:tr>
      <w:tr w:rsidR="00567004" w:rsidRPr="00567004" w14:paraId="2008CE97" w14:textId="77777777" w:rsidTr="00DB4FAD">
        <w:trPr>
          <w:jc w:val="center"/>
        </w:trPr>
        <w:tc>
          <w:tcPr>
            <w:tcW w:w="11199" w:type="dxa"/>
            <w:gridSpan w:val="3"/>
          </w:tcPr>
          <w:p w14:paraId="6106B804" w14:textId="77777777" w:rsidR="00567004" w:rsidRPr="00C83941" w:rsidRDefault="00567004" w:rsidP="00DB4FAD">
            <w:pPr>
              <w:rPr>
                <w:rFonts w:eastAsia="Calibri" w:cstheme="minorHAnsi"/>
                <w:color w:val="000000" w:themeColor="text1"/>
                <w:sz w:val="18"/>
                <w:szCs w:val="16"/>
              </w:rPr>
            </w:pPr>
          </w:p>
          <w:p w14:paraId="3A4501A4" w14:textId="41738893" w:rsidR="00402426" w:rsidRPr="00C83941" w:rsidRDefault="00567004" w:rsidP="00DB4FAD">
            <w:pPr>
              <w:rPr>
                <w:rFonts w:eastAsia="Calibri" w:cstheme="minorHAnsi"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</w:rPr>
              <w:t xml:space="preserve">Se requiere </w:t>
            </w:r>
            <w:r w:rsidR="00402426" w:rsidRPr="00C83941">
              <w:rPr>
                <w:rFonts w:eastAsia="Calibri" w:cstheme="minorHAnsi"/>
                <w:color w:val="000000" w:themeColor="text1"/>
                <w:sz w:val="18"/>
                <w:szCs w:val="16"/>
              </w:rPr>
              <w:t xml:space="preserve">la compra e instalación de placas acrílicas </w:t>
            </w:r>
            <w:r w:rsidR="00DB4FAD" w:rsidRPr="00C83941">
              <w:rPr>
                <w:rFonts w:eastAsia="Calibri" w:cstheme="minorHAnsi"/>
                <w:color w:val="000000" w:themeColor="text1"/>
                <w:sz w:val="18"/>
                <w:szCs w:val="16"/>
              </w:rPr>
              <w:t xml:space="preserve">para puertas de oficinas y salas </w:t>
            </w:r>
            <w:proofErr w:type="spellStart"/>
            <w:r w:rsidR="00DB4FAD" w:rsidRPr="00C83941">
              <w:rPr>
                <w:rFonts w:eastAsia="Calibri" w:cstheme="minorHAnsi"/>
                <w:color w:val="000000" w:themeColor="text1"/>
                <w:sz w:val="18"/>
                <w:szCs w:val="16"/>
              </w:rPr>
              <w:t>Dpto</w:t>
            </w:r>
            <w:proofErr w:type="spellEnd"/>
            <w:r w:rsidR="00DB4FAD" w:rsidRPr="00C83941">
              <w:rPr>
                <w:rFonts w:eastAsia="Calibri" w:cstheme="minorHAnsi"/>
                <w:color w:val="000000" w:themeColor="text1"/>
                <w:sz w:val="18"/>
                <w:szCs w:val="16"/>
              </w:rPr>
              <w:t xml:space="preserve"> Administración.</w:t>
            </w:r>
          </w:p>
          <w:p w14:paraId="25ED4665" w14:textId="77777777" w:rsidR="00402426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Placas acrílicas de 4mm de grosor</w:t>
            </w:r>
          </w:p>
          <w:p w14:paraId="3C6A0380" w14:textId="77777777" w:rsidR="00402426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 xml:space="preserve">con embellecedores metálicos de 10 </w:t>
            </w:r>
            <w:proofErr w:type="spellStart"/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mm.</w:t>
            </w:r>
            <w:proofErr w:type="spellEnd"/>
          </w:p>
          <w:p w14:paraId="1D5F8213" w14:textId="6AB213C0" w:rsidR="00402426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Algunas con perfiles para cambio de nombres.</w:t>
            </w:r>
          </w:p>
          <w:p w14:paraId="740DD390" w14:textId="77777777" w:rsidR="00402426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Gráfica efecto espejo, vinilo adhesivo azul y blanco.</w:t>
            </w:r>
          </w:p>
          <w:p w14:paraId="517A3226" w14:textId="4CACA216" w:rsidR="00402426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Incluir rectificación de medidas y diseños finales previos a producción final</w:t>
            </w:r>
          </w:p>
          <w:p w14:paraId="752D9ADE" w14:textId="1802E0B7" w:rsidR="00567004" w:rsidRPr="00C83941" w:rsidRDefault="00402426" w:rsidP="00DB4FAD">
            <w:pPr>
              <w:pStyle w:val="Prrafodelista"/>
              <w:numPr>
                <w:ilvl w:val="0"/>
                <w:numId w:val="8"/>
              </w:numPr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</w:pPr>
            <w:r w:rsidRPr="00C83941">
              <w:rPr>
                <w:rFonts w:eastAsia="Calibri" w:cstheme="minorHAnsi"/>
                <w:color w:val="000000" w:themeColor="text1"/>
                <w:sz w:val="18"/>
                <w:szCs w:val="16"/>
                <w:lang w:val="es-CL"/>
              </w:rPr>
              <w:t>Con instalación. Desmontaje y limpieza de piezas anteriores.</w:t>
            </w:r>
          </w:p>
          <w:p w14:paraId="7CBB36FE" w14:textId="77777777" w:rsidR="004F5BB9" w:rsidRPr="00C83941" w:rsidRDefault="004F5BB9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</w:p>
          <w:p w14:paraId="3A1914E1" w14:textId="4E7F48B8" w:rsidR="00D01B22" w:rsidRPr="00C83941" w:rsidRDefault="004F5BB9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*</w:t>
            </w:r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 xml:space="preserve">Adjuntar cotización detallando valor unitario de la placa </w:t>
            </w:r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de acuerdo con</w:t>
            </w:r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 xml:space="preserve"> las medidas por cada </w:t>
            </w:r>
            <w:proofErr w:type="spellStart"/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item</w:t>
            </w:r>
            <w:proofErr w:type="spellEnd"/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 xml:space="preserve">, sin embargo, el monto total publicado de su oferta debe ser el valor tope de este </w:t>
            </w:r>
            <w:r w:rsidR="00C83941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 xml:space="preserve">presupuesto. </w:t>
            </w:r>
          </w:p>
          <w:p w14:paraId="2C0A863E" w14:textId="77777777" w:rsidR="00C83941" w:rsidRPr="00C83941" w:rsidRDefault="00C83941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Ej.:</w:t>
            </w:r>
          </w:p>
          <w:p w14:paraId="0320828D" w14:textId="02CC007B" w:rsidR="00C83941" w:rsidRDefault="00C83941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 xml:space="preserve"> </w:t>
            </w: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drawing>
                <wp:inline distT="0" distB="0" distL="0" distR="0" wp14:anchorId="673B1725" wp14:editId="76BC332E">
                  <wp:extent cx="5353050" cy="1445209"/>
                  <wp:effectExtent l="0" t="0" r="0" b="3175"/>
                  <wp:docPr id="789065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65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800" cy="1446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6D695" w14:textId="77777777" w:rsidR="00C83941" w:rsidRPr="00C83941" w:rsidRDefault="00C83941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</w:p>
          <w:p w14:paraId="14BC10D1" w14:textId="37AD464A" w:rsidR="00D01B22" w:rsidRPr="00C83941" w:rsidRDefault="004F5BB9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*</w:t>
            </w:r>
            <w:r w:rsidR="00D01B22"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Informar tiempo de entrega (rango 10 días hábiles)</w:t>
            </w:r>
          </w:p>
          <w:p w14:paraId="75BA0A71" w14:textId="3A72A99E" w:rsidR="004F5BB9" w:rsidRPr="00C83941" w:rsidRDefault="004F5BB9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*Adjuntar ficha técnica de los productos ofertados.</w:t>
            </w:r>
          </w:p>
          <w:p w14:paraId="4222B848" w14:textId="54C846FB" w:rsidR="004F5BB9" w:rsidRPr="00C83941" w:rsidRDefault="00DB4FAD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*Si el proveedor desea coordinar una visita, debe contactarse al correo gbeas@fen.uchile.cl</w:t>
            </w:r>
          </w:p>
          <w:p w14:paraId="49F0B002" w14:textId="6EDA327A" w:rsidR="004F5BB9" w:rsidRPr="00C83941" w:rsidRDefault="004F5BB9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  <w:t>*Se evaluará precio, especificaciones técnicas y tiempo de entrega.</w:t>
            </w:r>
          </w:p>
          <w:p w14:paraId="4E4F3E2A" w14:textId="5B28D495" w:rsidR="004C7EFB" w:rsidRPr="00C83941" w:rsidRDefault="004C7EFB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  <w:highlight w:val="yellow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  <w:highlight w:val="yellow"/>
              </w:rPr>
              <w:t>*La solicitud de los productos será de manera parcializada y de acuerdo con el requerimiento de cada unidad.</w:t>
            </w:r>
          </w:p>
          <w:p w14:paraId="1298D003" w14:textId="4A7BE064" w:rsidR="004C7EFB" w:rsidRPr="00C83941" w:rsidRDefault="004C7EFB" w:rsidP="00DB4FAD">
            <w:pPr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</w:rPr>
            </w:pPr>
            <w:r w:rsidRPr="00C83941">
              <w:rPr>
                <w:rFonts w:eastAsia="Calibri" w:cstheme="minorHAnsi"/>
                <w:b/>
                <w:bCs/>
                <w:i/>
                <w:iCs/>
                <w:color w:val="000000" w:themeColor="text1"/>
                <w:sz w:val="18"/>
                <w:szCs w:val="16"/>
                <w:highlight w:val="yellow"/>
              </w:rPr>
              <w:t>*Existe la posibilidad que no se requiera el total de la orden de compra.</w:t>
            </w:r>
          </w:p>
          <w:p w14:paraId="665683BD" w14:textId="12EB10B4" w:rsidR="00567004" w:rsidRPr="00C83941" w:rsidRDefault="00567004" w:rsidP="00DB4FAD">
            <w:pPr>
              <w:jc w:val="center"/>
              <w:rPr>
                <w:rFonts w:eastAsia="Calibri" w:cstheme="minorHAnsi"/>
                <w:color w:val="000000" w:themeColor="text1"/>
                <w:sz w:val="18"/>
                <w:szCs w:val="16"/>
              </w:rPr>
            </w:pPr>
          </w:p>
        </w:tc>
      </w:tr>
      <w:tr w:rsidR="00402426" w:rsidRPr="00567004" w14:paraId="4B97519A" w14:textId="77777777" w:rsidTr="00C83941">
        <w:trPr>
          <w:trHeight w:val="269"/>
          <w:jc w:val="center"/>
        </w:trPr>
        <w:tc>
          <w:tcPr>
            <w:tcW w:w="1035" w:type="dxa"/>
          </w:tcPr>
          <w:p w14:paraId="03145F0E" w14:textId="70B62D45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3AC984E1" w14:textId="706906C8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28 x 43 cm</w:t>
            </w:r>
          </w:p>
        </w:tc>
        <w:tc>
          <w:tcPr>
            <w:tcW w:w="1226" w:type="dxa"/>
          </w:tcPr>
          <w:p w14:paraId="5FFB6D27" w14:textId="2EF25C5B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CA51AC" w:rsidRPr="00567004" w14:paraId="2BB4E9FC" w14:textId="77777777" w:rsidTr="00C83941">
        <w:trPr>
          <w:trHeight w:val="269"/>
          <w:jc w:val="center"/>
        </w:trPr>
        <w:tc>
          <w:tcPr>
            <w:tcW w:w="1035" w:type="dxa"/>
          </w:tcPr>
          <w:p w14:paraId="0EF6DCD0" w14:textId="06091826" w:rsidR="00CA51AC" w:rsidRPr="00567004" w:rsidRDefault="00CA51AC" w:rsidP="00CA51AC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B02336">
              <w:t>1</w:t>
            </w:r>
          </w:p>
        </w:tc>
        <w:tc>
          <w:tcPr>
            <w:tcW w:w="8938" w:type="dxa"/>
          </w:tcPr>
          <w:p w14:paraId="2F81D5D4" w14:textId="25F02F6A" w:rsidR="00CA51AC" w:rsidRDefault="00CA51AC" w:rsidP="00CA51AC">
            <w:r w:rsidRPr="00B02336">
              <w:t>Placa de 20 x 36,5 cm con capacidad para 5 perfiles de 4,5 cm.</w:t>
            </w:r>
          </w:p>
        </w:tc>
        <w:tc>
          <w:tcPr>
            <w:tcW w:w="1226" w:type="dxa"/>
          </w:tcPr>
          <w:p w14:paraId="22F4FDAF" w14:textId="22CDD8DD" w:rsidR="00CA51AC" w:rsidRPr="00567004" w:rsidRDefault="00C83941" w:rsidP="00CA51AC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15B3F8A5" w14:textId="77777777" w:rsidTr="00C83941">
        <w:trPr>
          <w:trHeight w:val="269"/>
          <w:jc w:val="center"/>
        </w:trPr>
        <w:tc>
          <w:tcPr>
            <w:tcW w:w="1035" w:type="dxa"/>
          </w:tcPr>
          <w:p w14:paraId="183F6E3A" w14:textId="17F3A45C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154C09FD" w14:textId="4A265D20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31,5 x 20 cm</w:t>
            </w:r>
            <w:r>
              <w:t xml:space="preserve"> con capacidad para 4 perfiles de 4,5 cm.</w:t>
            </w:r>
          </w:p>
        </w:tc>
        <w:tc>
          <w:tcPr>
            <w:tcW w:w="1226" w:type="dxa"/>
          </w:tcPr>
          <w:p w14:paraId="2127FA24" w14:textId="4E056CE7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6DCA57D2" w14:textId="77777777" w:rsidTr="00C83941">
        <w:trPr>
          <w:trHeight w:val="269"/>
          <w:jc w:val="center"/>
        </w:trPr>
        <w:tc>
          <w:tcPr>
            <w:tcW w:w="1035" w:type="dxa"/>
          </w:tcPr>
          <w:p w14:paraId="56D0418C" w14:textId="78F50D4C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66E4545B" w14:textId="667FBC38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27 x 20 cm</w:t>
            </w:r>
            <w:r>
              <w:t xml:space="preserve"> con capacidad para 3 perfiles de 4,5 cm.</w:t>
            </w:r>
          </w:p>
        </w:tc>
        <w:tc>
          <w:tcPr>
            <w:tcW w:w="1226" w:type="dxa"/>
          </w:tcPr>
          <w:p w14:paraId="60851D85" w14:textId="412FB2DC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534F1C02" w14:textId="77777777" w:rsidTr="00C83941">
        <w:trPr>
          <w:trHeight w:val="269"/>
          <w:jc w:val="center"/>
        </w:trPr>
        <w:tc>
          <w:tcPr>
            <w:tcW w:w="1035" w:type="dxa"/>
          </w:tcPr>
          <w:p w14:paraId="50E90DF8" w14:textId="6C0C1F6F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7FAA6894" w14:textId="79DAB30E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22 x 20 cm</w:t>
            </w:r>
            <w:r>
              <w:t xml:space="preserve"> con capacidad para 2 perfiles de 4,5 cm.</w:t>
            </w:r>
          </w:p>
        </w:tc>
        <w:tc>
          <w:tcPr>
            <w:tcW w:w="1226" w:type="dxa"/>
          </w:tcPr>
          <w:p w14:paraId="477AF67E" w14:textId="5DED6CB3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495CF1BD" w14:textId="77777777" w:rsidTr="00C83941">
        <w:trPr>
          <w:trHeight w:val="269"/>
          <w:jc w:val="center"/>
        </w:trPr>
        <w:tc>
          <w:tcPr>
            <w:tcW w:w="1035" w:type="dxa"/>
          </w:tcPr>
          <w:p w14:paraId="41F35E8B" w14:textId="281EC4DC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5C81968F" w14:textId="6CCE100E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16 x 20 cm</w:t>
            </w:r>
            <w:r>
              <w:t xml:space="preserve"> con capacidad para 1 perfil de 4,5 cm.</w:t>
            </w:r>
          </w:p>
        </w:tc>
        <w:tc>
          <w:tcPr>
            <w:tcW w:w="1226" w:type="dxa"/>
          </w:tcPr>
          <w:p w14:paraId="7279E541" w14:textId="786FF381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20377918" w14:textId="77777777" w:rsidTr="00C83941">
        <w:trPr>
          <w:trHeight w:val="269"/>
          <w:jc w:val="center"/>
        </w:trPr>
        <w:tc>
          <w:tcPr>
            <w:tcW w:w="1035" w:type="dxa"/>
          </w:tcPr>
          <w:p w14:paraId="43010BC4" w14:textId="3F72F62D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1AEEFFB0" w14:textId="1EE06020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Placa de </w:t>
            </w:r>
            <w:r w:rsidRPr="00352E0F">
              <w:t>20 x 4 cm</w:t>
            </w:r>
            <w:r>
              <w:t>.</w:t>
            </w:r>
          </w:p>
        </w:tc>
        <w:tc>
          <w:tcPr>
            <w:tcW w:w="1226" w:type="dxa"/>
          </w:tcPr>
          <w:p w14:paraId="5DD3C4F3" w14:textId="79DD8BF4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402426" w:rsidRPr="00567004" w14:paraId="4E4727D2" w14:textId="77777777" w:rsidTr="00C83941">
        <w:trPr>
          <w:trHeight w:val="269"/>
          <w:jc w:val="center"/>
        </w:trPr>
        <w:tc>
          <w:tcPr>
            <w:tcW w:w="1035" w:type="dxa"/>
          </w:tcPr>
          <w:p w14:paraId="77C849DD" w14:textId="385AF66A" w:rsidR="00402426" w:rsidRPr="00567004" w:rsidRDefault="00402426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8938" w:type="dxa"/>
          </w:tcPr>
          <w:p w14:paraId="7BCF6D92" w14:textId="2BF674E0" w:rsidR="00402426" w:rsidRPr="00567004" w:rsidRDefault="00402426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t xml:space="preserve">Perfil </w:t>
            </w:r>
            <w:r w:rsidRPr="00352E0F">
              <w:t>20 x 4,5 cm</w:t>
            </w:r>
          </w:p>
        </w:tc>
        <w:tc>
          <w:tcPr>
            <w:tcW w:w="1226" w:type="dxa"/>
          </w:tcPr>
          <w:p w14:paraId="5FAB6B7B" w14:textId="434F05A7" w:rsidR="00402426" w:rsidRPr="00567004" w:rsidRDefault="00C83941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</w:p>
        </w:tc>
      </w:tr>
      <w:tr w:rsidR="00DB4FAD" w:rsidRPr="00567004" w14:paraId="7D58C5EF" w14:textId="77777777" w:rsidTr="00C83941">
        <w:trPr>
          <w:trHeight w:val="269"/>
          <w:jc w:val="center"/>
        </w:trPr>
        <w:tc>
          <w:tcPr>
            <w:tcW w:w="1035" w:type="dxa"/>
          </w:tcPr>
          <w:p w14:paraId="3C5F594F" w14:textId="571995CB" w:rsidR="00DB4FAD" w:rsidRPr="00567004" w:rsidRDefault="00DB4FAD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Nota</w:t>
            </w:r>
          </w:p>
        </w:tc>
        <w:tc>
          <w:tcPr>
            <w:tcW w:w="8938" w:type="dxa"/>
          </w:tcPr>
          <w:p w14:paraId="30F1F967" w14:textId="04B9D2D2" w:rsidR="00DB4FAD" w:rsidRDefault="00DB4FAD" w:rsidP="00DB4FAD">
            <w:r>
              <w:t>Todas con embellecedores metálicos de 10 mm</w:t>
            </w:r>
          </w:p>
        </w:tc>
        <w:tc>
          <w:tcPr>
            <w:tcW w:w="1226" w:type="dxa"/>
          </w:tcPr>
          <w:p w14:paraId="4DF9A5C1" w14:textId="56309CAD" w:rsidR="00DB4FAD" w:rsidRPr="00567004" w:rsidRDefault="00DB4FAD" w:rsidP="00DB4FAD">
            <w:pPr>
              <w:jc w:val="center"/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>
              <w:rPr>
                <w:rFonts w:eastAsia="Calibri" w:cstheme="minorHAnsi"/>
                <w:color w:val="000000" w:themeColor="text1"/>
                <w:sz w:val="22"/>
                <w:szCs w:val="20"/>
              </w:rPr>
              <w:t>--</w:t>
            </w:r>
          </w:p>
        </w:tc>
      </w:tr>
    </w:tbl>
    <w:p w14:paraId="4A951DEA" w14:textId="418507EF" w:rsidR="00DB4FAD" w:rsidRDefault="00DB4FAD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278E3870" w14:textId="411603BE" w:rsidR="00DB4FAD" w:rsidRDefault="00DB4FAD">
      <w:pP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69D23D42" w14:textId="77777777" w:rsidR="00C6670E" w:rsidRPr="00567004" w:rsidRDefault="00C6670E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jc w:val="center"/>
        <w:tblLook w:val="04A0" w:firstRow="1" w:lastRow="0" w:firstColumn="1" w:lastColumn="0" w:noHBand="0" w:noVBand="1"/>
      </w:tblPr>
      <w:tblGrid>
        <w:gridCol w:w="3119"/>
        <w:gridCol w:w="8080"/>
      </w:tblGrid>
      <w:tr w:rsidR="00C6670E" w:rsidRPr="00567004" w14:paraId="06341AFD" w14:textId="77777777" w:rsidTr="00DB4FAD">
        <w:trPr>
          <w:jc w:val="center"/>
        </w:trPr>
        <w:tc>
          <w:tcPr>
            <w:tcW w:w="11199" w:type="dxa"/>
            <w:gridSpan w:val="2"/>
            <w:shd w:val="clear" w:color="auto" w:fill="002060"/>
          </w:tcPr>
          <w:p w14:paraId="66EBFC1F" w14:textId="0C4E1314" w:rsidR="00C6670E" w:rsidRPr="00567004" w:rsidRDefault="00C6670E" w:rsidP="00DB4FAD">
            <w:pPr>
              <w:jc w:val="center"/>
              <w:rPr>
                <w:rFonts w:eastAsia="Calibri" w:cstheme="minorHAnsi"/>
                <w:b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INFORMACIÓN ADICIONAL</w:t>
            </w:r>
          </w:p>
        </w:tc>
      </w:tr>
      <w:tr w:rsidR="00C6670E" w:rsidRPr="00567004" w14:paraId="377E2E18" w14:textId="77777777" w:rsidTr="00DB4FAD">
        <w:trPr>
          <w:jc w:val="center"/>
        </w:trPr>
        <w:tc>
          <w:tcPr>
            <w:tcW w:w="3119" w:type="dxa"/>
            <w:shd w:val="clear" w:color="auto" w:fill="002060"/>
          </w:tcPr>
          <w:p w14:paraId="17FC1AB4" w14:textId="6192F981" w:rsidR="00C6670E" w:rsidRPr="00567004" w:rsidRDefault="00C6670E" w:rsidP="00DB4FAD">
            <w:pP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Presupuesto disponible</w:t>
            </w:r>
          </w:p>
        </w:tc>
        <w:tc>
          <w:tcPr>
            <w:tcW w:w="8080" w:type="dxa"/>
          </w:tcPr>
          <w:p w14:paraId="3D99271C" w14:textId="538EB108" w:rsidR="00C6670E" w:rsidRPr="00567004" w:rsidRDefault="00567004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$</w:t>
            </w:r>
            <w:r w:rsidR="00CA51AC">
              <w:rPr>
                <w:rFonts w:eastAsia="Calibri" w:cstheme="minorHAnsi"/>
                <w:color w:val="000000" w:themeColor="text1"/>
                <w:sz w:val="22"/>
                <w:szCs w:val="20"/>
              </w:rPr>
              <w:t>1.750</w:t>
            </w:r>
            <w:r w:rsidR="00DB4FAD">
              <w:rPr>
                <w:rFonts w:eastAsia="Calibri" w:cstheme="minorHAnsi"/>
                <w:color w:val="000000" w:themeColor="text1"/>
                <w:sz w:val="22"/>
                <w:szCs w:val="20"/>
              </w:rPr>
              <w:t>.000</w:t>
            </w:r>
          </w:p>
        </w:tc>
      </w:tr>
      <w:tr w:rsidR="00C6670E" w:rsidRPr="00567004" w14:paraId="799E5EAD" w14:textId="77777777" w:rsidTr="00DB4FAD">
        <w:trPr>
          <w:jc w:val="center"/>
        </w:trPr>
        <w:tc>
          <w:tcPr>
            <w:tcW w:w="3119" w:type="dxa"/>
            <w:shd w:val="clear" w:color="auto" w:fill="002060"/>
          </w:tcPr>
          <w:p w14:paraId="7EBB2F26" w14:textId="6560694A" w:rsidR="00C6670E" w:rsidRPr="00567004" w:rsidRDefault="00C6670E" w:rsidP="00DB4FAD">
            <w:pP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Marca referencial o superior</w:t>
            </w:r>
            <w:r w:rsidRPr="00567004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1"/>
            </w:r>
          </w:p>
        </w:tc>
        <w:tc>
          <w:tcPr>
            <w:tcW w:w="8080" w:type="dxa"/>
          </w:tcPr>
          <w:p w14:paraId="6E0CBC3D" w14:textId="77777777" w:rsidR="00C6670E" w:rsidRPr="00567004" w:rsidRDefault="00C6670E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</w:p>
        </w:tc>
      </w:tr>
      <w:tr w:rsidR="00C6670E" w:rsidRPr="00567004" w14:paraId="5AA46F53" w14:textId="77777777" w:rsidTr="00DB4FAD">
        <w:trPr>
          <w:jc w:val="center"/>
        </w:trPr>
        <w:tc>
          <w:tcPr>
            <w:tcW w:w="3119" w:type="dxa"/>
            <w:shd w:val="clear" w:color="auto" w:fill="002060"/>
          </w:tcPr>
          <w:p w14:paraId="4BA3100D" w14:textId="3175F8A6" w:rsidR="00C6670E" w:rsidRPr="00567004" w:rsidRDefault="00C6670E" w:rsidP="00DB4FAD">
            <w:pP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inicio o término</w:t>
            </w:r>
            <w:r w:rsidRPr="00567004">
              <w:rPr>
                <w:rStyle w:val="Refdenotaalpie"/>
                <w:rFonts w:eastAsia="Calibri" w:cstheme="minorHAnsi"/>
                <w:b/>
                <w:color w:val="FFFFFF" w:themeColor="background1"/>
                <w:sz w:val="22"/>
                <w:szCs w:val="20"/>
              </w:rPr>
              <w:footnoteReference w:id="2"/>
            </w:r>
          </w:p>
        </w:tc>
        <w:tc>
          <w:tcPr>
            <w:tcW w:w="8080" w:type="dxa"/>
          </w:tcPr>
          <w:p w14:paraId="49ABB0A4" w14:textId="21717837" w:rsidR="00C6670E" w:rsidRPr="00567004" w:rsidRDefault="000626FC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Una vez enviada la orden de compra</w:t>
            </w:r>
            <w:r w:rsidR="004C7EFB">
              <w:rPr>
                <w:rFonts w:eastAsia="Calibri" w:cstheme="minorHAnsi"/>
                <w:color w:val="000000" w:themeColor="text1"/>
                <w:sz w:val="22"/>
                <w:szCs w:val="20"/>
              </w:rPr>
              <w:t xml:space="preserve"> y por un periodo de 12 meses.</w:t>
            </w:r>
          </w:p>
        </w:tc>
      </w:tr>
      <w:tr w:rsidR="00C6670E" w:rsidRPr="00567004" w14:paraId="722907FD" w14:textId="77777777" w:rsidTr="00DB4FAD">
        <w:trPr>
          <w:jc w:val="center"/>
        </w:trPr>
        <w:tc>
          <w:tcPr>
            <w:tcW w:w="3119" w:type="dxa"/>
            <w:shd w:val="clear" w:color="auto" w:fill="002060"/>
          </w:tcPr>
          <w:p w14:paraId="79897F3E" w14:textId="5B0B07CC" w:rsidR="00C6670E" w:rsidRPr="00567004" w:rsidRDefault="00C6670E" w:rsidP="00DB4FAD">
            <w:pPr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Dirección de entrega</w:t>
            </w:r>
          </w:p>
        </w:tc>
        <w:tc>
          <w:tcPr>
            <w:tcW w:w="8080" w:type="dxa"/>
          </w:tcPr>
          <w:p w14:paraId="2AE36F13" w14:textId="5650AC94" w:rsidR="00C6670E" w:rsidRPr="00567004" w:rsidRDefault="00567004" w:rsidP="00DB4FAD">
            <w:pPr>
              <w:rPr>
                <w:rFonts w:eastAsia="Calibri" w:cstheme="minorHAnsi"/>
                <w:color w:val="000000" w:themeColor="text1"/>
                <w:sz w:val="22"/>
                <w:szCs w:val="20"/>
              </w:rPr>
            </w:pPr>
            <w:r w:rsidRPr="00567004">
              <w:rPr>
                <w:rFonts w:eastAsia="Calibri" w:cstheme="minorHAnsi"/>
                <w:color w:val="000000" w:themeColor="text1"/>
                <w:sz w:val="22"/>
                <w:szCs w:val="20"/>
              </w:rPr>
              <w:t>Diagonal Paraguay 257, Santiago. / Avda. Apoquindo 6550, Las Condes.</w:t>
            </w:r>
          </w:p>
        </w:tc>
      </w:tr>
    </w:tbl>
    <w:p w14:paraId="060F875E" w14:textId="140E7781" w:rsidR="00C6670E" w:rsidRPr="00567004" w:rsidRDefault="00C6670E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tbl>
      <w:tblPr>
        <w:tblStyle w:val="Tablaconcuadrcula"/>
        <w:tblW w:w="11199" w:type="dxa"/>
        <w:jc w:val="center"/>
        <w:tblLook w:val="04A0" w:firstRow="1" w:lastRow="0" w:firstColumn="1" w:lastColumn="0" w:noHBand="0" w:noVBand="1"/>
      </w:tblPr>
      <w:tblGrid>
        <w:gridCol w:w="2978"/>
        <w:gridCol w:w="2593"/>
        <w:gridCol w:w="2935"/>
        <w:gridCol w:w="2693"/>
      </w:tblGrid>
      <w:tr w:rsidR="00C539D9" w:rsidRPr="00567004" w14:paraId="6EB6FAAA" w14:textId="77777777" w:rsidTr="00DB4FAD">
        <w:trPr>
          <w:jc w:val="center"/>
        </w:trPr>
        <w:tc>
          <w:tcPr>
            <w:tcW w:w="11199" w:type="dxa"/>
            <w:gridSpan w:val="4"/>
            <w:shd w:val="clear" w:color="auto" w:fill="002060"/>
          </w:tcPr>
          <w:p w14:paraId="5ABBB90C" w14:textId="44B388F7" w:rsidR="00C539D9" w:rsidRPr="00567004" w:rsidRDefault="00C539D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CRITERIOS DE SELECCIÓN DE COTIZACIONES</w:t>
            </w:r>
          </w:p>
        </w:tc>
      </w:tr>
      <w:tr w:rsidR="00C539D9" w:rsidRPr="00567004" w14:paraId="51ED2638" w14:textId="77777777" w:rsidTr="00DB4FAD">
        <w:trPr>
          <w:jc w:val="center"/>
        </w:trPr>
        <w:tc>
          <w:tcPr>
            <w:tcW w:w="2978" w:type="dxa"/>
            <w:shd w:val="clear" w:color="auto" w:fill="002060"/>
          </w:tcPr>
          <w:p w14:paraId="7CBB4EE1" w14:textId="5DE1E0A5" w:rsidR="00C539D9" w:rsidRPr="00567004" w:rsidRDefault="00631763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Precio</w:t>
            </w:r>
          </w:p>
        </w:tc>
        <w:tc>
          <w:tcPr>
            <w:tcW w:w="2593" w:type="dxa"/>
            <w:shd w:val="clear" w:color="auto" w:fill="002060"/>
          </w:tcPr>
          <w:p w14:paraId="38CE0925" w14:textId="31EF867F" w:rsidR="00C539D9" w:rsidRPr="00567004" w:rsidRDefault="00C539D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Detalle técnico</w:t>
            </w:r>
          </w:p>
        </w:tc>
        <w:tc>
          <w:tcPr>
            <w:tcW w:w="2935" w:type="dxa"/>
            <w:shd w:val="clear" w:color="auto" w:fill="002060"/>
          </w:tcPr>
          <w:p w14:paraId="5341B093" w14:textId="5275FBD1" w:rsidR="00C539D9" w:rsidRPr="00567004" w:rsidRDefault="00C539D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Fecha de entrega</w:t>
            </w:r>
          </w:p>
        </w:tc>
        <w:tc>
          <w:tcPr>
            <w:tcW w:w="2693" w:type="dxa"/>
            <w:shd w:val="clear" w:color="auto" w:fill="002060"/>
          </w:tcPr>
          <w:p w14:paraId="1A1FD2F8" w14:textId="7378CBD6" w:rsidR="00C539D9" w:rsidRPr="00567004" w:rsidRDefault="00C539D9" w:rsidP="00DB4FAD">
            <w:pPr>
              <w:jc w:val="center"/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</w:pPr>
            <w:r w:rsidRPr="00567004">
              <w:rPr>
                <w:rFonts w:eastAsia="Calibri" w:cstheme="minorHAnsi"/>
                <w:b/>
                <w:color w:val="FFFFFF" w:themeColor="background1"/>
                <w:sz w:val="22"/>
                <w:szCs w:val="20"/>
              </w:rPr>
              <w:t>Garantía</w:t>
            </w:r>
          </w:p>
        </w:tc>
      </w:tr>
      <w:tr w:rsidR="00C539D9" w:rsidRPr="00567004" w14:paraId="3F041AEE" w14:textId="77777777" w:rsidTr="00DB4FAD">
        <w:trPr>
          <w:jc w:val="center"/>
        </w:trPr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4988498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78" w:type="dxa"/>
              </w:tcPr>
              <w:p w14:paraId="11E0200B" w14:textId="6D3CB811" w:rsidR="00C539D9" w:rsidRPr="00567004" w:rsidRDefault="00567004" w:rsidP="00DB4FAD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567004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20543083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593" w:type="dxa"/>
              </w:tcPr>
              <w:p w14:paraId="5E39F679" w14:textId="235A72DE" w:rsidR="00C539D9" w:rsidRPr="00567004" w:rsidRDefault="00567004" w:rsidP="00DB4FAD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567004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3304939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35" w:type="dxa"/>
              </w:tcPr>
              <w:p w14:paraId="70B16DCD" w14:textId="5E02F527" w:rsidR="00C539D9" w:rsidRPr="00567004" w:rsidRDefault="00567004" w:rsidP="00DB4FAD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567004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  <w:sdt>
          <w:sdtPr>
            <w:rPr>
              <w:rFonts w:eastAsia="Calibri" w:cstheme="minorHAnsi"/>
              <w:b/>
              <w:color w:val="000000" w:themeColor="text1"/>
              <w:sz w:val="22"/>
              <w:szCs w:val="20"/>
            </w:rPr>
            <w:id w:val="-482268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3" w:type="dxa"/>
              </w:tcPr>
              <w:p w14:paraId="61CE3640" w14:textId="1F97160D" w:rsidR="00C539D9" w:rsidRPr="00567004" w:rsidRDefault="00567004" w:rsidP="00DB4FAD">
                <w:pPr>
                  <w:jc w:val="center"/>
                  <w:rPr>
                    <w:rFonts w:eastAsia="Calibri" w:cstheme="minorHAnsi"/>
                    <w:b/>
                    <w:color w:val="000000" w:themeColor="text1"/>
                    <w:sz w:val="22"/>
                    <w:szCs w:val="20"/>
                  </w:rPr>
                </w:pPr>
                <w:r w:rsidRPr="00567004">
                  <w:rPr>
                    <w:rFonts w:ascii="Segoe UI Symbol" w:eastAsia="MS Gothic" w:hAnsi="Segoe UI Symbol" w:cs="Segoe UI Symbol"/>
                    <w:b/>
                    <w:color w:val="000000" w:themeColor="text1"/>
                    <w:sz w:val="22"/>
                    <w:szCs w:val="20"/>
                  </w:rPr>
                  <w:t>☒</w:t>
                </w:r>
              </w:p>
            </w:tc>
          </w:sdtContent>
        </w:sdt>
      </w:tr>
    </w:tbl>
    <w:p w14:paraId="0E53EF17" w14:textId="77777777" w:rsidR="00C6670E" w:rsidRPr="00567004" w:rsidRDefault="00C6670E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37BF87F1" w14:textId="66A69420" w:rsidR="00DB4FAD" w:rsidRDefault="00DB4FAD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  <w:r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  <w:t>Imágenes de referencia.</w:t>
      </w:r>
    </w:p>
    <w:p w14:paraId="10C5D861" w14:textId="77777777" w:rsidR="00DB4FAD" w:rsidRPr="00DB4FAD" w:rsidRDefault="00DB4FAD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p w14:paraId="49CF0D2E" w14:textId="77777777" w:rsidR="00DB4FAD" w:rsidRDefault="00DB4FAD" w:rsidP="00DB4FAD">
      <w:pPr>
        <w:ind w:left="26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6BF1238" wp14:editId="5B2AC0B0">
            <wp:extent cx="5545379" cy="2398871"/>
            <wp:effectExtent l="0" t="0" r="0" b="0"/>
            <wp:docPr id="1" name="Image 1" descr="Imagen de la pantalla de un celular con letras  Descripción generada automáticamente con confianza baj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de la pantalla de un celular con letras  Descripción generada automáticamente con confianza baja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379" cy="23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1F95" w14:textId="22D924F5" w:rsidR="00DB4FAD" w:rsidRDefault="00DB4FAD" w:rsidP="00DB4FAD">
      <w:pPr>
        <w:pStyle w:val="Textoindependiente"/>
        <w:spacing w:before="3"/>
        <w:jc w:val="center"/>
        <w:rPr>
          <w:sz w:val="15"/>
        </w:rPr>
      </w:pPr>
    </w:p>
    <w:p w14:paraId="046F84C1" w14:textId="77777777" w:rsidR="00DB4FAD" w:rsidRDefault="00DB4FAD" w:rsidP="00DB4FAD">
      <w:pPr>
        <w:ind w:left="261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2F11AF" wp14:editId="32C60FB6">
            <wp:extent cx="5534458" cy="4255484"/>
            <wp:effectExtent l="0" t="0" r="0" b="0"/>
            <wp:docPr id="1454229165" name="Image 3" descr="Imagen que contiene 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agen que contiene Texto  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458" cy="425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3E1B" w14:textId="77777777" w:rsidR="00DB4FAD" w:rsidRDefault="00DB4FAD" w:rsidP="00DB4FAD">
      <w:pPr>
        <w:pStyle w:val="Textoindependiente"/>
        <w:spacing w:before="3"/>
        <w:jc w:val="center"/>
        <w:rPr>
          <w:sz w:val="15"/>
        </w:rPr>
      </w:pPr>
    </w:p>
    <w:p w14:paraId="3C9B9A41" w14:textId="77777777" w:rsidR="00DB4FAD" w:rsidRDefault="00DB4FAD" w:rsidP="00DB4FAD">
      <w:pPr>
        <w:ind w:left="261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55883D" wp14:editId="3358852C">
            <wp:extent cx="5499435" cy="5978271"/>
            <wp:effectExtent l="0" t="0" r="0" b="0"/>
            <wp:docPr id="5" name="Image 5" descr="Un letrero azul con letras blancas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 letrero azul con letras blancas  Descripción generada automáticament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435" cy="597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809D" w14:textId="77777777" w:rsidR="00DB4FAD" w:rsidRDefault="00DB4FAD" w:rsidP="00DB4FAD">
      <w:pPr>
        <w:jc w:val="center"/>
        <w:rPr>
          <w:sz w:val="20"/>
        </w:rPr>
        <w:sectPr w:rsidR="00DB4FAD" w:rsidSect="00DB4FAD">
          <w:headerReference w:type="default" r:id="rId13"/>
          <w:pgSz w:w="12240" w:h="15840"/>
          <w:pgMar w:top="1680" w:right="1440" w:bottom="280" w:left="1440" w:header="1460" w:footer="0" w:gutter="0"/>
          <w:pgNumType w:start="2"/>
          <w:cols w:space="720"/>
        </w:sectPr>
      </w:pPr>
    </w:p>
    <w:p w14:paraId="2847C813" w14:textId="77777777" w:rsidR="00DB4FAD" w:rsidRDefault="00DB4FAD" w:rsidP="00DB4FAD">
      <w:pPr>
        <w:pStyle w:val="Textoindependiente"/>
        <w:spacing w:before="3"/>
        <w:jc w:val="center"/>
        <w:rPr>
          <w:sz w:val="15"/>
        </w:rPr>
      </w:pPr>
    </w:p>
    <w:p w14:paraId="64D34DDA" w14:textId="77777777" w:rsidR="00DB4FAD" w:rsidRDefault="00DB4FAD" w:rsidP="00DB4FAD">
      <w:pPr>
        <w:ind w:left="261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5F9A9F2" wp14:editId="35F99543">
            <wp:extent cx="4943147" cy="6172295"/>
            <wp:effectExtent l="0" t="0" r="0" b="0"/>
            <wp:docPr id="6" name="Image 6" descr="Interfaz de usuario gráfica, Texto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nterfaz de usuario gráfica, Texto  Descripción generada automáticamente con confianza media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147" cy="617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92F1" w14:textId="77777777" w:rsidR="00DB4FAD" w:rsidRDefault="00DB4FAD" w:rsidP="00DB4FAD">
      <w:pPr>
        <w:jc w:val="center"/>
        <w:rPr>
          <w:sz w:val="20"/>
        </w:rPr>
        <w:sectPr w:rsidR="00DB4FAD" w:rsidSect="00DB4FAD">
          <w:pgSz w:w="12240" w:h="15840"/>
          <w:pgMar w:top="1680" w:right="1440" w:bottom="280" w:left="1440" w:header="1460" w:footer="0" w:gutter="0"/>
          <w:cols w:space="720"/>
        </w:sectPr>
      </w:pPr>
    </w:p>
    <w:p w14:paraId="5C37ECDC" w14:textId="77777777" w:rsidR="00DB4FAD" w:rsidRDefault="00DB4FAD" w:rsidP="00DB4FAD">
      <w:pPr>
        <w:pStyle w:val="Textoindependiente"/>
        <w:spacing w:before="3"/>
        <w:jc w:val="center"/>
        <w:rPr>
          <w:sz w:val="15"/>
        </w:rPr>
      </w:pPr>
    </w:p>
    <w:p w14:paraId="0D13225A" w14:textId="22C9B2F8" w:rsidR="00DB4FAD" w:rsidRDefault="00DB4FAD" w:rsidP="00DB4FAD">
      <w:pPr>
        <w:ind w:left="261"/>
        <w:jc w:val="center"/>
        <w:rPr>
          <w:sz w:val="20"/>
        </w:rPr>
        <w:sectPr w:rsidR="00DB4FAD" w:rsidSect="00DB4FAD">
          <w:headerReference w:type="default" r:id="rId15"/>
          <w:pgSz w:w="12240" w:h="15840"/>
          <w:pgMar w:top="1680" w:right="1440" w:bottom="280" w:left="1440" w:header="1460" w:footer="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42DFF7D7" wp14:editId="2533DE68">
            <wp:extent cx="4857879" cy="7372350"/>
            <wp:effectExtent l="0" t="0" r="0" b="0"/>
            <wp:docPr id="8" name="Image 8" descr="Text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o  Descripción generada automáticament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879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8AFF" w14:textId="30C57942" w:rsidR="00DB4FAD" w:rsidRDefault="00DB4FAD" w:rsidP="00DB4FAD">
      <w:pPr>
        <w:pStyle w:val="Ttulo2"/>
        <w:spacing w:before="47"/>
        <w:jc w:val="center"/>
      </w:pPr>
    </w:p>
    <w:p w14:paraId="18F62A3D" w14:textId="77777777" w:rsidR="00DB4FAD" w:rsidRDefault="00DB4FAD" w:rsidP="00DB4FAD">
      <w:pPr>
        <w:pStyle w:val="Textoindependiente"/>
        <w:spacing w:before="10"/>
        <w:jc w:val="center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51E7F374" wp14:editId="4A738168">
            <wp:simplePos x="0" y="0"/>
            <wp:positionH relativeFrom="page">
              <wp:posOffset>1080135</wp:posOffset>
            </wp:positionH>
            <wp:positionV relativeFrom="paragraph">
              <wp:posOffset>114963</wp:posOffset>
            </wp:positionV>
            <wp:extent cx="5525124" cy="3653409"/>
            <wp:effectExtent l="0" t="0" r="0" b="0"/>
            <wp:wrapTopAndBottom/>
            <wp:docPr id="9" name="Image 9" descr="Un letrero azul con letras blancas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 letrero azul con letras blancas  Descripción generada automáticamente con confianza media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124" cy="3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C91FF" w14:textId="628D181C" w:rsidR="00C6670E" w:rsidRPr="00567004" w:rsidRDefault="00C6670E" w:rsidP="00DB4FAD">
      <w:pPr>
        <w:jc w:val="center"/>
        <w:rPr>
          <w:rFonts w:asciiTheme="minorHAnsi" w:eastAsia="Calibri" w:hAnsiTheme="minorHAnsi" w:cstheme="minorHAnsi"/>
          <w:color w:val="000000" w:themeColor="text1"/>
          <w:sz w:val="22"/>
          <w:szCs w:val="20"/>
          <w:lang w:val="es-CL"/>
        </w:rPr>
      </w:pPr>
    </w:p>
    <w:sectPr w:rsidR="00C6670E" w:rsidRPr="00567004" w:rsidSect="00CA57DE">
      <w:headerReference w:type="default" r:id="rId18"/>
      <w:pgSz w:w="11907" w:h="1683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31100" w14:textId="77777777" w:rsidR="008D10AD" w:rsidRDefault="008D10AD" w:rsidP="009D4064">
      <w:r>
        <w:separator/>
      </w:r>
    </w:p>
  </w:endnote>
  <w:endnote w:type="continuationSeparator" w:id="0">
    <w:p w14:paraId="56855AF4" w14:textId="77777777" w:rsidR="008D10AD" w:rsidRDefault="008D10AD" w:rsidP="009D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1244" w14:textId="77777777" w:rsidR="008D10AD" w:rsidRDefault="008D10AD" w:rsidP="009D4064">
      <w:r>
        <w:separator/>
      </w:r>
    </w:p>
  </w:footnote>
  <w:footnote w:type="continuationSeparator" w:id="0">
    <w:p w14:paraId="25DF009A" w14:textId="77777777" w:rsidR="008D10AD" w:rsidRDefault="008D10AD" w:rsidP="009D4064">
      <w:r>
        <w:continuationSeparator/>
      </w:r>
    </w:p>
  </w:footnote>
  <w:footnote w:id="1">
    <w:p w14:paraId="3EB4356B" w14:textId="775D4D1E" w:rsidR="00C6670E" w:rsidRPr="00C6670E" w:rsidRDefault="00C6670E" w:rsidP="00C6670E">
      <w:pPr>
        <w:jc w:val="both"/>
        <w:rPr>
          <w:rFonts w:asciiTheme="minorHAnsi" w:hAnsiTheme="minorHAnsi" w:cstheme="minorHAnsi"/>
          <w:sz w:val="16"/>
          <w:szCs w:val="16"/>
          <w:lang w:val="es-ES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referencia de marcas no es causal de rechazo de cotizaciones. Si el bien y/o servicio cumple con las especificaciones técnicas, este puede ser seleccionado independiente de la marca. Esto en concordancia al Oficio N°E277843/2022 de la Contraloría General de la República, y el Instructivo N°9/2022 de la Contraloría de la Universidad de Chile.</w:t>
      </w:r>
    </w:p>
  </w:footnote>
  <w:footnote w:id="2">
    <w:p w14:paraId="15D0C70F" w14:textId="1543BBEC" w:rsidR="00C6670E" w:rsidRPr="00C6670E" w:rsidRDefault="00C6670E" w:rsidP="00C6670E">
      <w:pPr>
        <w:jc w:val="both"/>
        <w:rPr>
          <w:rFonts w:asciiTheme="minorHAnsi" w:eastAsia="Calibri" w:hAnsiTheme="minorHAnsi" w:cstheme="minorHAnsi"/>
          <w:color w:val="000000" w:themeColor="text1"/>
          <w:sz w:val="16"/>
          <w:szCs w:val="16"/>
          <w:lang w:val="es-CL"/>
        </w:rPr>
      </w:pPr>
      <w:r w:rsidRPr="00C6670E">
        <w:rPr>
          <w:rStyle w:val="Refdenotaalpie"/>
          <w:sz w:val="16"/>
          <w:szCs w:val="16"/>
        </w:rPr>
        <w:footnoteRef/>
      </w:r>
      <w:r w:rsidRPr="00C6670E">
        <w:rPr>
          <w:sz w:val="16"/>
          <w:szCs w:val="16"/>
          <w:lang w:val="es-CL"/>
        </w:rPr>
        <w:t xml:space="preserve"> </w:t>
      </w:r>
      <w:r w:rsidRPr="00C6670E">
        <w:rPr>
          <w:rFonts w:asciiTheme="minorHAnsi" w:hAnsiTheme="minorHAnsi" w:cstheme="minorHAnsi"/>
          <w:sz w:val="16"/>
          <w:szCs w:val="16"/>
          <w:lang w:val="es-ES"/>
        </w:rPr>
        <w:t>La fecha de inicio y término aplica sólo para servicios de ejecución en el tiempo o servicios anuales (por ejemplo, licencias o softwares).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0DEB" w14:textId="14DAB2F3" w:rsidR="00DB4FAD" w:rsidRDefault="00DB4FAD">
    <w:pPr>
      <w:pStyle w:val="Textoindependiente"/>
      <w:spacing w:line="14" w:lineRule="auto"/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81C3" w14:textId="388A6806" w:rsidR="00DB4FAD" w:rsidRDefault="00DB4FAD">
    <w:pPr>
      <w:pStyle w:val="Textoindependiente"/>
      <w:spacing w:line="14" w:lineRule="auto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C94" w14:textId="77777777" w:rsidR="00647BF2" w:rsidRDefault="003A6AFC">
    <w:pPr>
      <w:pStyle w:val="Encabezado"/>
    </w:pPr>
    <w:r>
      <w:rPr>
        <w:noProof/>
        <w:lang w:val="es-CL" w:eastAsia="es-CL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CC6C96" wp14:editId="33CC6C97">
              <wp:simplePos x="0" y="0"/>
              <wp:positionH relativeFrom="column">
                <wp:posOffset>825500</wp:posOffset>
              </wp:positionH>
              <wp:positionV relativeFrom="paragraph">
                <wp:posOffset>-70485</wp:posOffset>
              </wp:positionV>
              <wp:extent cx="45593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593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CC6C9C" w14:textId="20AAD208" w:rsidR="00424330" w:rsidRPr="000D383D" w:rsidRDefault="00424330">
                          <w:pPr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</w:pP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DIRECCIÓN EC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O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N</w:t>
                          </w:r>
                          <w:r w:rsidR="00945820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>Ó</w:t>
                          </w:r>
                          <w:r w:rsidRPr="000D383D">
                            <w:rPr>
                              <w:rFonts w:ascii="Arial" w:hAnsi="Arial" w:cs="Arial"/>
                              <w:color w:val="002060"/>
                              <w:sz w:val="20"/>
                              <w:lang w:val="es-ES"/>
                            </w:rPr>
                            <w:t xml:space="preserve">MICA Y ADMINISTRATIVA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CC6C9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65pt;margin-top:-5.55pt;width:35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" stroked="f">
              <v:textbox style="mso-fit-shape-to-text:t">
                <w:txbxContent>
                  <w:p w14:paraId="33CC6C9C" w14:textId="20AAD208" w:rsidR="00424330" w:rsidRPr="000D383D" w:rsidRDefault="00424330">
                    <w:pPr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</w:pP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DIRECCIÓN EC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O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N</w:t>
                    </w:r>
                    <w:r w:rsidR="00945820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>Ó</w:t>
                    </w:r>
                    <w:r w:rsidRPr="000D383D">
                      <w:rPr>
                        <w:rFonts w:ascii="Arial" w:hAnsi="Arial" w:cs="Arial"/>
                        <w:color w:val="002060"/>
                        <w:sz w:val="20"/>
                        <w:lang w:val="es-ES"/>
                      </w:rPr>
                      <w:t xml:space="preserve">MICA Y ADMINISTRATIVA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24330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CC6C98" wp14:editId="33CC6C99">
              <wp:simplePos x="0" y="0"/>
              <wp:positionH relativeFrom="column">
                <wp:posOffset>781050</wp:posOffset>
              </wp:positionH>
              <wp:positionV relativeFrom="paragraph">
                <wp:posOffset>-69850</wp:posOffset>
              </wp:positionV>
              <wp:extent cx="6350" cy="524510"/>
              <wp:effectExtent l="57150" t="19050" r="69850" b="8509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350" cy="52451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E4662D" id="Conector recto 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5pt,-5.5pt" to="62pt,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" strokecolor="#002060" strokeweight="2pt">
              <v:shadow on="t" color="black" opacity="24903f" origin=",.5" offset="0,.55556mm"/>
            </v:line>
          </w:pict>
        </mc:Fallback>
      </mc:AlternateContent>
    </w:r>
    <w:r w:rsidR="00424330">
      <w:rPr>
        <w:noProof/>
        <w:lang w:val="es-CL" w:eastAsia="es-CL"/>
      </w:rPr>
      <w:drawing>
        <wp:anchor distT="0" distB="0" distL="114300" distR="114300" simplePos="0" relativeHeight="251655168" behindDoc="0" locked="0" layoutInCell="1" allowOverlap="1" wp14:anchorId="33CC6C9A" wp14:editId="33CC6C9B">
          <wp:simplePos x="0" y="0"/>
          <wp:positionH relativeFrom="column">
            <wp:posOffset>-702945</wp:posOffset>
          </wp:positionH>
          <wp:positionV relativeFrom="paragraph">
            <wp:posOffset>-322580</wp:posOffset>
          </wp:positionV>
          <wp:extent cx="1376045" cy="772160"/>
          <wp:effectExtent l="0" t="0" r="0" b="8890"/>
          <wp:wrapSquare wrapText="bothSides"/>
          <wp:docPr id="2" name="Imagen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604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CC6C95" w14:textId="77777777" w:rsidR="00647BF2" w:rsidRDefault="00647B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AFC"/>
    <w:multiLevelType w:val="hybridMultilevel"/>
    <w:tmpl w:val="D8189726"/>
    <w:lvl w:ilvl="0" w:tplc="FC04EE2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36DBB"/>
    <w:multiLevelType w:val="hybridMultilevel"/>
    <w:tmpl w:val="D71C03DE"/>
    <w:lvl w:ilvl="0" w:tplc="396A15D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43FA7"/>
    <w:multiLevelType w:val="hybridMultilevel"/>
    <w:tmpl w:val="4B046F60"/>
    <w:lvl w:ilvl="0" w:tplc="74A668A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893476"/>
    <w:multiLevelType w:val="hybridMultilevel"/>
    <w:tmpl w:val="D28E24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712456"/>
    <w:multiLevelType w:val="hybridMultilevel"/>
    <w:tmpl w:val="41D28F0E"/>
    <w:lvl w:ilvl="0" w:tplc="76C61C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F66D4"/>
    <w:multiLevelType w:val="hybridMultilevel"/>
    <w:tmpl w:val="2612DB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36B62"/>
    <w:multiLevelType w:val="hybridMultilevel"/>
    <w:tmpl w:val="972ACB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F00D3E"/>
    <w:multiLevelType w:val="hybridMultilevel"/>
    <w:tmpl w:val="2B0E3B1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774247">
    <w:abstractNumId w:val="4"/>
  </w:num>
  <w:num w:numId="2" w16cid:durableId="1322470008">
    <w:abstractNumId w:val="1"/>
  </w:num>
  <w:num w:numId="3" w16cid:durableId="2045514957">
    <w:abstractNumId w:val="2"/>
  </w:num>
  <w:num w:numId="4" w16cid:durableId="1298222953">
    <w:abstractNumId w:val="7"/>
  </w:num>
  <w:num w:numId="5" w16cid:durableId="1518152317">
    <w:abstractNumId w:val="0"/>
  </w:num>
  <w:num w:numId="6" w16cid:durableId="1937639914">
    <w:abstractNumId w:val="6"/>
  </w:num>
  <w:num w:numId="7" w16cid:durableId="1608191442">
    <w:abstractNumId w:val="3"/>
  </w:num>
  <w:num w:numId="8" w16cid:durableId="20818289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871"/>
    <w:rsid w:val="000046EB"/>
    <w:rsid w:val="00005927"/>
    <w:rsid w:val="0001233C"/>
    <w:rsid w:val="00025838"/>
    <w:rsid w:val="000626FC"/>
    <w:rsid w:val="00071279"/>
    <w:rsid w:val="00082214"/>
    <w:rsid w:val="000A07A8"/>
    <w:rsid w:val="000B0B54"/>
    <w:rsid w:val="000D287D"/>
    <w:rsid w:val="000D383D"/>
    <w:rsid w:val="000E7642"/>
    <w:rsid w:val="000F56C3"/>
    <w:rsid w:val="00127ECA"/>
    <w:rsid w:val="001373D1"/>
    <w:rsid w:val="00144F38"/>
    <w:rsid w:val="00157C34"/>
    <w:rsid w:val="001726A8"/>
    <w:rsid w:val="0019343E"/>
    <w:rsid w:val="001C1E3D"/>
    <w:rsid w:val="001F2D49"/>
    <w:rsid w:val="001F3BAC"/>
    <w:rsid w:val="002149BE"/>
    <w:rsid w:val="002261BD"/>
    <w:rsid w:val="00226D12"/>
    <w:rsid w:val="00250C3E"/>
    <w:rsid w:val="002961B0"/>
    <w:rsid w:val="002C43ED"/>
    <w:rsid w:val="0032401D"/>
    <w:rsid w:val="00340A32"/>
    <w:rsid w:val="0034209E"/>
    <w:rsid w:val="003726A3"/>
    <w:rsid w:val="00385871"/>
    <w:rsid w:val="003A6AFC"/>
    <w:rsid w:val="003C550A"/>
    <w:rsid w:val="003E6980"/>
    <w:rsid w:val="00402426"/>
    <w:rsid w:val="00421203"/>
    <w:rsid w:val="00424330"/>
    <w:rsid w:val="00424CD5"/>
    <w:rsid w:val="00447899"/>
    <w:rsid w:val="00453930"/>
    <w:rsid w:val="0046197C"/>
    <w:rsid w:val="004C7EFB"/>
    <w:rsid w:val="004D6556"/>
    <w:rsid w:val="004F35C4"/>
    <w:rsid w:val="004F5BB9"/>
    <w:rsid w:val="004F631C"/>
    <w:rsid w:val="00532D45"/>
    <w:rsid w:val="00536578"/>
    <w:rsid w:val="00557AE5"/>
    <w:rsid w:val="00567004"/>
    <w:rsid w:val="005811BA"/>
    <w:rsid w:val="005E0516"/>
    <w:rsid w:val="005E66DD"/>
    <w:rsid w:val="00613E7B"/>
    <w:rsid w:val="00631763"/>
    <w:rsid w:val="00647BF2"/>
    <w:rsid w:val="006557DD"/>
    <w:rsid w:val="006559C5"/>
    <w:rsid w:val="0066091B"/>
    <w:rsid w:val="00693A27"/>
    <w:rsid w:val="006A04E7"/>
    <w:rsid w:val="006E5CB6"/>
    <w:rsid w:val="006F1E1B"/>
    <w:rsid w:val="0070650F"/>
    <w:rsid w:val="00722EF8"/>
    <w:rsid w:val="0073733E"/>
    <w:rsid w:val="007404E7"/>
    <w:rsid w:val="0075010A"/>
    <w:rsid w:val="007572A4"/>
    <w:rsid w:val="00765CAC"/>
    <w:rsid w:val="00792C3F"/>
    <w:rsid w:val="007B4356"/>
    <w:rsid w:val="007C3474"/>
    <w:rsid w:val="007D3961"/>
    <w:rsid w:val="007D7617"/>
    <w:rsid w:val="007F19D1"/>
    <w:rsid w:val="007F627B"/>
    <w:rsid w:val="00865B04"/>
    <w:rsid w:val="00872184"/>
    <w:rsid w:val="008A02C6"/>
    <w:rsid w:val="008A3E31"/>
    <w:rsid w:val="008D10AD"/>
    <w:rsid w:val="008E3FEA"/>
    <w:rsid w:val="008F0AF4"/>
    <w:rsid w:val="00913E6D"/>
    <w:rsid w:val="00945820"/>
    <w:rsid w:val="00965FA2"/>
    <w:rsid w:val="009914B5"/>
    <w:rsid w:val="009B331B"/>
    <w:rsid w:val="009D4064"/>
    <w:rsid w:val="009F6322"/>
    <w:rsid w:val="00A1491C"/>
    <w:rsid w:val="00A26860"/>
    <w:rsid w:val="00A90E2C"/>
    <w:rsid w:val="00A91695"/>
    <w:rsid w:val="00AA0951"/>
    <w:rsid w:val="00AA181D"/>
    <w:rsid w:val="00AB38C2"/>
    <w:rsid w:val="00B34F0A"/>
    <w:rsid w:val="00B64CA0"/>
    <w:rsid w:val="00B930EB"/>
    <w:rsid w:val="00BA07A7"/>
    <w:rsid w:val="00BA2E21"/>
    <w:rsid w:val="00BB33FC"/>
    <w:rsid w:val="00BD7678"/>
    <w:rsid w:val="00C011B1"/>
    <w:rsid w:val="00C46F26"/>
    <w:rsid w:val="00C539D9"/>
    <w:rsid w:val="00C6670E"/>
    <w:rsid w:val="00C7227A"/>
    <w:rsid w:val="00C83941"/>
    <w:rsid w:val="00CA51AC"/>
    <w:rsid w:val="00CA57DE"/>
    <w:rsid w:val="00CB074B"/>
    <w:rsid w:val="00CC3E0F"/>
    <w:rsid w:val="00CE68E1"/>
    <w:rsid w:val="00D01B22"/>
    <w:rsid w:val="00D124D0"/>
    <w:rsid w:val="00D16CCE"/>
    <w:rsid w:val="00D26711"/>
    <w:rsid w:val="00D411C6"/>
    <w:rsid w:val="00D61BDE"/>
    <w:rsid w:val="00D86B0E"/>
    <w:rsid w:val="00DB4FAD"/>
    <w:rsid w:val="00DE65C4"/>
    <w:rsid w:val="00DF1343"/>
    <w:rsid w:val="00E07F88"/>
    <w:rsid w:val="00E24779"/>
    <w:rsid w:val="00E337A5"/>
    <w:rsid w:val="00E65DB8"/>
    <w:rsid w:val="00E81E59"/>
    <w:rsid w:val="00E86E10"/>
    <w:rsid w:val="00EA62F9"/>
    <w:rsid w:val="00EB6402"/>
    <w:rsid w:val="00ED21E9"/>
    <w:rsid w:val="00EE773D"/>
    <w:rsid w:val="00EF2442"/>
    <w:rsid w:val="00F34449"/>
    <w:rsid w:val="00F416E2"/>
    <w:rsid w:val="00F50458"/>
    <w:rsid w:val="00F60CE6"/>
    <w:rsid w:val="00F6284E"/>
    <w:rsid w:val="00F66D9B"/>
    <w:rsid w:val="00F73BBD"/>
    <w:rsid w:val="00F81E4D"/>
    <w:rsid w:val="00FF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C6C88"/>
  <w15:docId w15:val="{DB88ADA4-8E7E-4529-A83D-66678D53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DB4F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A18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424CD5"/>
    <w:pPr>
      <w:keepNext/>
      <w:autoSpaceDE w:val="0"/>
      <w:autoSpaceDN w:val="0"/>
      <w:adjustRightInd w:val="0"/>
      <w:outlineLvl w:val="3"/>
    </w:pPr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424CD5"/>
    <w:pPr>
      <w:keepNext/>
      <w:autoSpaceDE w:val="0"/>
      <w:autoSpaceDN w:val="0"/>
      <w:adjustRightInd w:val="0"/>
      <w:jc w:val="center"/>
      <w:outlineLvl w:val="7"/>
    </w:pPr>
    <w:rPr>
      <w:rFonts w:ascii="Arial" w:hAnsi="Arial" w:cs="Arial"/>
      <w:sz w:val="40"/>
      <w:u w:val="single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after="3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extoindependiente">
    <w:name w:val="Body Text"/>
    <w:basedOn w:val="Normal"/>
    <w:pPr>
      <w:spacing w:before="200" w:after="200"/>
    </w:pPr>
    <w:rPr>
      <w:rFonts w:ascii="Arial" w:hAnsi="Arial" w:cs="Arial"/>
      <w:sz w:val="22"/>
      <w:szCs w:val="22"/>
    </w:rPr>
  </w:style>
  <w:style w:type="paragraph" w:styleId="Textoindependiente2">
    <w:name w:val="Body Text 2"/>
    <w:basedOn w:val="Normal"/>
    <w:pPr>
      <w:spacing w:line="480" w:lineRule="auto"/>
    </w:pPr>
    <w:rPr>
      <w:rFonts w:ascii="Arial" w:hAnsi="Arial" w:cs="Arial"/>
      <w:sz w:val="20"/>
      <w:szCs w:val="20"/>
    </w:rPr>
  </w:style>
  <w:style w:type="table" w:customStyle="1" w:styleId="Tablanormal1">
    <w:name w:val="Tabla normal1"/>
    <w:semiHidden/>
    <w:rPr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rPr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E86E1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3733E"/>
    <w:rPr>
      <w:color w:val="808080"/>
    </w:rPr>
  </w:style>
  <w:style w:type="character" w:customStyle="1" w:styleId="Ttulo4Car">
    <w:name w:val="Título 4 Car"/>
    <w:basedOn w:val="Fuentedeprrafopredeter"/>
    <w:link w:val="Ttulo4"/>
    <w:rsid w:val="00424CD5"/>
    <w:rPr>
      <w:rFonts w:ascii="Bookman Old Style" w:hAnsi="Bookman Old Style"/>
      <w:b/>
      <w:bCs/>
      <w:color w:val="000000"/>
      <w:sz w:val="22"/>
      <w:szCs w:val="23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424CD5"/>
    <w:rPr>
      <w:rFonts w:ascii="Arial" w:hAnsi="Arial" w:cs="Arial"/>
      <w:sz w:val="40"/>
      <w:szCs w:val="24"/>
      <w:u w:val="single"/>
      <w:lang w:val="es-ES" w:eastAsia="es-ES"/>
    </w:rPr>
  </w:style>
  <w:style w:type="paragraph" w:styleId="Encabezado">
    <w:name w:val="header"/>
    <w:basedOn w:val="Normal"/>
    <w:link w:val="EncabezadoCar"/>
    <w:rsid w:val="009D40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9D4064"/>
    <w:rPr>
      <w:sz w:val="24"/>
      <w:szCs w:val="24"/>
    </w:rPr>
  </w:style>
  <w:style w:type="paragraph" w:styleId="Piedepgina">
    <w:name w:val="footer"/>
    <w:basedOn w:val="Normal"/>
    <w:link w:val="PiedepginaCar"/>
    <w:rsid w:val="009D40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9D4064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E7642"/>
    <w:pPr>
      <w:ind w:left="708"/>
    </w:pPr>
    <w:rPr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AA18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Estilo1">
    <w:name w:val="Estilo1"/>
    <w:basedOn w:val="Fuentedeprrafopredeter"/>
    <w:uiPriority w:val="1"/>
    <w:rsid w:val="00C011B1"/>
    <w:rPr>
      <w:b/>
    </w:rPr>
  </w:style>
  <w:style w:type="character" w:customStyle="1" w:styleId="Estilo2">
    <w:name w:val="Estilo2"/>
    <w:basedOn w:val="Fuentedeprrafopredeter"/>
    <w:uiPriority w:val="1"/>
    <w:rsid w:val="00C011B1"/>
    <w:rPr>
      <w:b/>
    </w:rPr>
  </w:style>
  <w:style w:type="character" w:customStyle="1" w:styleId="Estilo3">
    <w:name w:val="Estilo3"/>
    <w:basedOn w:val="Fuentedeprrafopredeter"/>
    <w:uiPriority w:val="1"/>
    <w:rsid w:val="00C011B1"/>
    <w:rPr>
      <w:b/>
    </w:rPr>
  </w:style>
  <w:style w:type="character" w:customStyle="1" w:styleId="Estilo4">
    <w:name w:val="Estilo4"/>
    <w:basedOn w:val="Fuentedeprrafopredeter"/>
    <w:uiPriority w:val="1"/>
    <w:rsid w:val="00F416E2"/>
    <w:rPr>
      <w:rFonts w:ascii="Arial" w:hAnsi="Arial"/>
      <w:sz w:val="20"/>
    </w:rPr>
  </w:style>
  <w:style w:type="character" w:customStyle="1" w:styleId="Estilo5">
    <w:name w:val="Estilo5"/>
    <w:basedOn w:val="Fuentedeprrafopredeter"/>
    <w:uiPriority w:val="1"/>
    <w:rsid w:val="00F416E2"/>
    <w:rPr>
      <w:rFonts w:ascii="Arial" w:hAnsi="Arial"/>
      <w:b/>
      <w:sz w:val="24"/>
    </w:rPr>
  </w:style>
  <w:style w:type="character" w:customStyle="1" w:styleId="Estilo6">
    <w:name w:val="Estilo6"/>
    <w:basedOn w:val="Fuentedeprrafopredeter"/>
    <w:uiPriority w:val="1"/>
    <w:rsid w:val="00D411C6"/>
    <w:rPr>
      <w:rFonts w:ascii="Arial" w:hAnsi="Arial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CB074B"/>
    <w:pPr>
      <w:spacing w:before="100" w:beforeAutospacing="1" w:after="100" w:afterAutospacing="1"/>
    </w:pPr>
    <w:rPr>
      <w:lang w:val="es-CL" w:eastAsia="es-CL"/>
    </w:rPr>
  </w:style>
  <w:style w:type="character" w:styleId="Hipervnculo">
    <w:name w:val="Hyperlink"/>
    <w:basedOn w:val="Fuentedeprrafopredeter"/>
    <w:uiPriority w:val="99"/>
    <w:semiHidden/>
    <w:unhideWhenUsed/>
    <w:rsid w:val="00CB074B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F34449"/>
    <w:rPr>
      <w:rFonts w:asciiTheme="minorHAnsi" w:eastAsiaTheme="minorHAnsi" w:hAnsiTheme="minorHAnsi" w:cstheme="minorBidi"/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unhideWhenUsed/>
    <w:rsid w:val="007D7617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7D7617"/>
  </w:style>
  <w:style w:type="character" w:styleId="Refdenotaalpie">
    <w:name w:val="footnote reference"/>
    <w:basedOn w:val="Fuentedeprrafopredeter"/>
    <w:semiHidden/>
    <w:unhideWhenUsed/>
    <w:rsid w:val="007D7617"/>
    <w:rPr>
      <w:vertAlign w:val="superscript"/>
    </w:rPr>
  </w:style>
  <w:style w:type="character" w:customStyle="1" w:styleId="Ttulo2Car">
    <w:name w:val="Título 2 Car"/>
    <w:basedOn w:val="Fuentedeprrafopredeter"/>
    <w:link w:val="Ttulo2"/>
    <w:semiHidden/>
    <w:rsid w:val="00DB4FA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lvarado_not\AppData\Roaming\Microsoft\Plantillas\VehicBillSa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D43D4-DA38-4B99-9E3C-69443D091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469EB6-3E98-4D01-BE68-D0EAB1759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VehicBillSale</Template>
  <TotalTime>57</TotalTime>
  <Pages>7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aalvarado_not</dc:creator>
  <cp:lastModifiedBy>Patricia Beas Aguilar (patricia.beas)</cp:lastModifiedBy>
  <cp:revision>4</cp:revision>
  <cp:lastPrinted>2002-04-08T22:35:00Z</cp:lastPrinted>
  <dcterms:created xsi:type="dcterms:W3CDTF">2026-06-24T15:39:00Z</dcterms:created>
  <dcterms:modified xsi:type="dcterms:W3CDTF">2026-08-06T18:03:00Z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TC060904743082</vt:lpwstr>
  </property>
</Properties>
</file>