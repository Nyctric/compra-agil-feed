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3F33" w14:textId="77777777" w:rsidR="00415C0D" w:rsidRDefault="00415C0D">
      <w:pPr>
        <w:rPr>
          <w:rFonts w:ascii="Verdana" w:hAnsi="Verdana"/>
        </w:rPr>
      </w:pPr>
    </w:p>
    <w:p w14:paraId="22DD75C0" w14:textId="13C36F96" w:rsidR="00415C0D" w:rsidRPr="00A86871" w:rsidRDefault="006F7F14">
      <w:pPr>
        <w:rPr>
          <w:rFonts w:ascii="Verdana" w:hAnsi="Verdana"/>
        </w:rPr>
      </w:pPr>
      <w:r w:rsidRPr="00A86871">
        <w:rPr>
          <w:rFonts w:ascii="Verdana" w:hAnsi="Verdana"/>
          <w:noProof/>
          <w:color w:val="000000"/>
          <w:lang w:val="es-CL" w:eastAsia="es-CL"/>
        </w:rPr>
        <w:drawing>
          <wp:inline distT="0" distB="0" distL="0" distR="0" wp14:anchorId="59D8E26C" wp14:editId="4DB78057">
            <wp:extent cx="1420495" cy="1060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01A5" w14:textId="77777777" w:rsidR="00112A57" w:rsidRPr="00A86871" w:rsidRDefault="00112A57" w:rsidP="00B82709">
      <w:pPr>
        <w:jc w:val="center"/>
        <w:rPr>
          <w:rFonts w:ascii="Verdana" w:hAnsi="Verdana"/>
          <w:b/>
        </w:rPr>
      </w:pPr>
    </w:p>
    <w:p w14:paraId="4C7AE7F0" w14:textId="77777777" w:rsidR="00112A57" w:rsidRPr="00A86871" w:rsidRDefault="00112A57" w:rsidP="00B82709">
      <w:pPr>
        <w:jc w:val="center"/>
        <w:rPr>
          <w:rFonts w:ascii="Verdana" w:hAnsi="Verdana"/>
          <w:b/>
        </w:rPr>
      </w:pPr>
    </w:p>
    <w:p w14:paraId="2220C997" w14:textId="77777777" w:rsidR="00081702" w:rsidRPr="00A86871" w:rsidRDefault="008B05EC" w:rsidP="00B82709">
      <w:pPr>
        <w:jc w:val="center"/>
        <w:rPr>
          <w:rFonts w:ascii="Verdana" w:hAnsi="Verdana"/>
          <w:b/>
        </w:rPr>
      </w:pPr>
      <w:r w:rsidRPr="00A86871">
        <w:rPr>
          <w:rFonts w:ascii="Verdana" w:hAnsi="Verdana"/>
          <w:b/>
        </w:rPr>
        <w:t>SOLICITUD</w:t>
      </w:r>
      <w:r w:rsidR="00081702" w:rsidRPr="00A86871">
        <w:rPr>
          <w:rFonts w:ascii="Verdana" w:hAnsi="Verdana"/>
          <w:b/>
        </w:rPr>
        <w:t xml:space="preserve"> </w:t>
      </w:r>
      <w:r w:rsidRPr="00A86871">
        <w:rPr>
          <w:rFonts w:ascii="Verdana" w:hAnsi="Verdana"/>
          <w:b/>
        </w:rPr>
        <w:t>DE REQUERIMIENTO</w:t>
      </w:r>
      <w:r w:rsidR="00AC6EFC" w:rsidRPr="00A86871">
        <w:rPr>
          <w:rFonts w:ascii="Verdana" w:hAnsi="Verdana"/>
          <w:b/>
        </w:rPr>
        <w:t xml:space="preserve"> BI</w:t>
      </w:r>
      <w:r w:rsidR="00DE0FDE" w:rsidRPr="00A86871">
        <w:rPr>
          <w:rFonts w:ascii="Verdana" w:hAnsi="Verdana"/>
          <w:b/>
        </w:rPr>
        <w:t>E</w:t>
      </w:r>
      <w:r w:rsidR="00AC6EFC" w:rsidRPr="00A86871">
        <w:rPr>
          <w:rFonts w:ascii="Verdana" w:hAnsi="Verdana"/>
          <w:b/>
        </w:rPr>
        <w:t>NES Y/O SERVICIOS</w:t>
      </w:r>
    </w:p>
    <w:p w14:paraId="5EE272CE" w14:textId="77777777" w:rsidR="00B82709" w:rsidRPr="00A86871" w:rsidRDefault="00B82709" w:rsidP="00B82709">
      <w:pPr>
        <w:jc w:val="both"/>
        <w:outlineLvl w:val="0"/>
        <w:rPr>
          <w:rFonts w:ascii="Verdana" w:hAnsi="Verdana"/>
          <w:b/>
          <w:sz w:val="16"/>
          <w:szCs w:val="16"/>
        </w:rPr>
      </w:pPr>
    </w:p>
    <w:p w14:paraId="753B060F" w14:textId="77777777" w:rsidR="00756359" w:rsidRPr="00A86871" w:rsidRDefault="00756359">
      <w:pPr>
        <w:jc w:val="both"/>
        <w:rPr>
          <w:rFonts w:ascii="Verdana" w:hAnsi="Verdana"/>
        </w:rPr>
      </w:pPr>
    </w:p>
    <w:p w14:paraId="7464663B" w14:textId="77777777" w:rsidR="00387BEF" w:rsidRPr="00A86871" w:rsidRDefault="00387BEF">
      <w:pPr>
        <w:jc w:val="both"/>
        <w:rPr>
          <w:rFonts w:ascii="Verdana" w:hAnsi="Verdana"/>
          <w:b/>
        </w:rPr>
      </w:pPr>
      <w:r w:rsidRPr="00A86871">
        <w:rPr>
          <w:rFonts w:ascii="Verdana" w:hAnsi="Verdana"/>
          <w:b/>
        </w:rPr>
        <w:t>1.- AN</w:t>
      </w:r>
      <w:r w:rsidR="003B7827" w:rsidRPr="00A86871">
        <w:rPr>
          <w:rFonts w:ascii="Verdana" w:hAnsi="Verdana"/>
          <w:b/>
        </w:rPr>
        <w:t>TECEDENTES:</w:t>
      </w:r>
    </w:p>
    <w:p w14:paraId="4AB2DE25" w14:textId="77777777" w:rsidR="00387BEF" w:rsidRPr="00A86871" w:rsidRDefault="00387BEF">
      <w:pPr>
        <w:jc w:val="both"/>
        <w:rPr>
          <w:rFonts w:ascii="Verdana" w:hAnsi="Verdana"/>
          <w:b/>
        </w:rPr>
      </w:pPr>
    </w:p>
    <w:p w14:paraId="4B00FCE5" w14:textId="77777777" w:rsidR="00756359" w:rsidRPr="00A86871" w:rsidRDefault="00756359">
      <w:pPr>
        <w:jc w:val="both"/>
        <w:rPr>
          <w:rFonts w:ascii="Verdana" w:hAnsi="Verdana"/>
        </w:rPr>
      </w:pPr>
      <w:r w:rsidRPr="00A86871">
        <w:rPr>
          <w:rFonts w:ascii="Verdana" w:hAnsi="Verdana"/>
          <w:b/>
        </w:rPr>
        <w:t xml:space="preserve">NOMBRE </w:t>
      </w:r>
      <w:r w:rsidR="00AC6EFC" w:rsidRPr="00A86871">
        <w:rPr>
          <w:rFonts w:ascii="Verdana" w:hAnsi="Verdana"/>
          <w:b/>
        </w:rPr>
        <w:t>SERVICIO SOLICITANTE</w:t>
      </w:r>
      <w:r w:rsidR="005B7822" w:rsidRPr="00A86871">
        <w:rPr>
          <w:rFonts w:ascii="Verdana" w:hAnsi="Verdana"/>
          <w:b/>
        </w:rPr>
        <w:t>:</w:t>
      </w:r>
      <w:r w:rsidR="005B7822" w:rsidRPr="00A86871">
        <w:rPr>
          <w:rFonts w:ascii="Verdana" w:hAnsi="Verdana"/>
          <w:vertAlign w:val="superscript"/>
        </w:rPr>
        <w:t xml:space="preserve"> </w:t>
      </w:r>
      <w:r w:rsidR="00D84C88" w:rsidRPr="00A86871">
        <w:rPr>
          <w:rFonts w:ascii="Verdana" w:hAnsi="Verdana"/>
        </w:rPr>
        <w:t xml:space="preserve"> </w:t>
      </w:r>
      <w:r w:rsidR="00D84C88" w:rsidRPr="00A86871">
        <w:rPr>
          <w:rFonts w:ascii="Verdana" w:hAnsi="Verdana"/>
          <w:sz w:val="24"/>
          <w:szCs w:val="24"/>
        </w:rPr>
        <w:t>Unidad de Farmacia</w:t>
      </w:r>
    </w:p>
    <w:p w14:paraId="7FF2B3A8" w14:textId="77777777" w:rsidR="00AC6EFC" w:rsidRPr="00A86871" w:rsidRDefault="00AC6EFC">
      <w:pPr>
        <w:jc w:val="both"/>
        <w:rPr>
          <w:rFonts w:ascii="Verdana" w:hAnsi="Verdana"/>
        </w:rPr>
      </w:pPr>
    </w:p>
    <w:p w14:paraId="1CE32566" w14:textId="77777777" w:rsidR="00FE21D3" w:rsidRPr="00A86871" w:rsidRDefault="00FE21D3">
      <w:pPr>
        <w:jc w:val="both"/>
        <w:rPr>
          <w:rFonts w:ascii="Verdana" w:hAnsi="Verdana"/>
        </w:rPr>
      </w:pPr>
    </w:p>
    <w:p w14:paraId="511E8D26" w14:textId="77777777" w:rsidR="00672C37" w:rsidRPr="00A86871" w:rsidRDefault="005B7822">
      <w:pPr>
        <w:jc w:val="both"/>
        <w:rPr>
          <w:rFonts w:ascii="Verdana" w:hAnsi="Verdana"/>
          <w:b/>
        </w:rPr>
      </w:pPr>
      <w:r w:rsidRPr="00A86871">
        <w:rPr>
          <w:rFonts w:ascii="Verdana" w:hAnsi="Verdana"/>
          <w:b/>
        </w:rPr>
        <w:t>INDICACION DE USO</w:t>
      </w:r>
      <w:r w:rsidR="00672C37" w:rsidRPr="00A86871">
        <w:rPr>
          <w:rFonts w:ascii="Verdana" w:hAnsi="Verdana"/>
          <w:b/>
        </w:rPr>
        <w:t>:</w:t>
      </w:r>
      <w:r w:rsidRPr="00A86871">
        <w:rPr>
          <w:rFonts w:ascii="Verdana" w:hAnsi="Verdana"/>
          <w:b/>
        </w:rPr>
        <w:t xml:space="preserve"> </w:t>
      </w:r>
      <w:r w:rsidR="00D84C88" w:rsidRPr="00A86871">
        <w:rPr>
          <w:rFonts w:ascii="Verdana" w:hAnsi="Verdana"/>
          <w:bCs/>
          <w:sz w:val="24"/>
          <w:szCs w:val="24"/>
        </w:rPr>
        <w:t>Mejoramiento de la seguridad y control de acceso a área restringida de la Unidad de Farmacia para resguardo de medicamentos e insumos sujetos a control sanitario.</w:t>
      </w:r>
    </w:p>
    <w:p w14:paraId="1C19D581" w14:textId="77777777" w:rsidR="00FE21D3" w:rsidRPr="00A86871" w:rsidRDefault="00FE21D3">
      <w:pPr>
        <w:jc w:val="both"/>
        <w:rPr>
          <w:rFonts w:ascii="Verdana" w:hAnsi="Verdana"/>
          <w:b/>
        </w:rPr>
      </w:pPr>
    </w:p>
    <w:p w14:paraId="26208284" w14:textId="77777777" w:rsidR="00FE21D3" w:rsidRPr="00A86871" w:rsidRDefault="00FE21D3">
      <w:pPr>
        <w:jc w:val="both"/>
        <w:rPr>
          <w:rFonts w:ascii="Verdana" w:hAnsi="Verdana"/>
        </w:rPr>
      </w:pPr>
    </w:p>
    <w:p w14:paraId="483BD4D3" w14:textId="77777777" w:rsidR="00672C37" w:rsidRPr="00A86871" w:rsidRDefault="00672C37">
      <w:pPr>
        <w:jc w:val="both"/>
        <w:rPr>
          <w:rFonts w:ascii="Verdana" w:hAnsi="Verdana"/>
        </w:rPr>
      </w:pPr>
    </w:p>
    <w:tbl>
      <w:tblPr>
        <w:tblW w:w="6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7"/>
        <w:gridCol w:w="1483"/>
      </w:tblGrid>
      <w:tr w:rsidR="008659AC" w:rsidRPr="00A86871" w14:paraId="2D132F1D" w14:textId="77777777" w:rsidTr="008659AC">
        <w:trPr>
          <w:trHeight w:val="300"/>
          <w:jc w:val="center"/>
        </w:trPr>
        <w:tc>
          <w:tcPr>
            <w:tcW w:w="5297" w:type="dxa"/>
            <w:tcBorders>
              <w:bottom w:val="single" w:sz="4" w:space="0" w:color="auto"/>
            </w:tcBorders>
            <w:noWrap/>
            <w:vAlign w:val="bottom"/>
          </w:tcPr>
          <w:p w14:paraId="3A607872" w14:textId="77777777" w:rsidR="008659AC" w:rsidRPr="00A86871" w:rsidRDefault="008659AC" w:rsidP="008866BD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 DESCRIPCION </w:t>
            </w:r>
          </w:p>
        </w:tc>
        <w:tc>
          <w:tcPr>
            <w:tcW w:w="1483" w:type="dxa"/>
          </w:tcPr>
          <w:p w14:paraId="21F9866E" w14:textId="77777777" w:rsidR="008659AC" w:rsidRPr="00A86871" w:rsidRDefault="008659AC" w:rsidP="008866BD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UNIDADES REQUERIDAS</w:t>
            </w:r>
          </w:p>
        </w:tc>
      </w:tr>
      <w:tr w:rsidR="008659AC" w:rsidRPr="00A86871" w14:paraId="3F7F5257" w14:textId="77777777" w:rsidTr="008659AC">
        <w:trPr>
          <w:trHeight w:val="940"/>
          <w:jc w:val="center"/>
        </w:trPr>
        <w:tc>
          <w:tcPr>
            <w:tcW w:w="5297" w:type="dxa"/>
            <w:noWrap/>
            <w:vAlign w:val="bottom"/>
          </w:tcPr>
          <w:p w14:paraId="540335CA" w14:textId="002EAF98" w:rsidR="008659AC" w:rsidRPr="00A86871" w:rsidRDefault="008659AC" w:rsidP="000B74CB">
            <w:pPr>
              <w:jc w:val="both"/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  <w:t>Confección</w:t>
            </w:r>
            <w:r w:rsidRPr="00A86871"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  <w:t xml:space="preserve"> e instalación de ventana corredera en aluminio color mate de 1,08 mt de ancho x 1,55 mt de alto, </w:t>
            </w:r>
          </w:p>
          <w:p w14:paraId="1A336073" w14:textId="77777777" w:rsidR="008659AC" w:rsidRPr="00A86871" w:rsidRDefault="008659AC" w:rsidP="00FE21D3">
            <w:pPr>
              <w:jc w:val="both"/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  <w:t>la mitad de la parte superior fija, línea 42 y la mitad inferior corredera línea 20.</w:t>
            </w:r>
          </w:p>
        </w:tc>
        <w:tc>
          <w:tcPr>
            <w:tcW w:w="1483" w:type="dxa"/>
          </w:tcPr>
          <w:p w14:paraId="4007DBFE" w14:textId="77777777" w:rsidR="008659AC" w:rsidRPr="00A86871" w:rsidRDefault="008659AC" w:rsidP="000B74CB">
            <w:pPr>
              <w:jc w:val="center"/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  <w:t>1</w:t>
            </w:r>
          </w:p>
        </w:tc>
      </w:tr>
      <w:tr w:rsidR="008659AC" w:rsidRPr="00A86871" w14:paraId="4D875AF0" w14:textId="77777777" w:rsidTr="008659AC">
        <w:trPr>
          <w:trHeight w:val="1124"/>
          <w:jc w:val="center"/>
        </w:trPr>
        <w:tc>
          <w:tcPr>
            <w:tcW w:w="5297" w:type="dxa"/>
            <w:tcBorders>
              <w:bottom w:val="single" w:sz="4" w:space="0" w:color="auto"/>
            </w:tcBorders>
            <w:noWrap/>
            <w:vAlign w:val="bottom"/>
          </w:tcPr>
          <w:p w14:paraId="1286AE7F" w14:textId="77777777" w:rsidR="008659AC" w:rsidRPr="00A86871" w:rsidRDefault="008659AC" w:rsidP="00FE21D3">
            <w:pPr>
              <w:jc w:val="both"/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  <w:t>Creación e instalación de mampara de aluminio color mate de 162,5 mt x 212,5 mt, cristal 5 mm incoloro, dos hojas abatibles en línea 35, chapa digital que posea apertura con tarjeta, huella y clave, además esta debe tener cierre de seguridad.</w:t>
            </w:r>
          </w:p>
        </w:tc>
        <w:tc>
          <w:tcPr>
            <w:tcW w:w="1483" w:type="dxa"/>
          </w:tcPr>
          <w:p w14:paraId="53E109BD" w14:textId="77777777" w:rsidR="008659AC" w:rsidRPr="00A86871" w:rsidRDefault="008659AC" w:rsidP="000B74CB">
            <w:pPr>
              <w:jc w:val="center"/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8"/>
                <w:szCs w:val="18"/>
                <w:lang w:val="es-CL" w:eastAsia="es-CL"/>
              </w:rPr>
              <w:t>1</w:t>
            </w:r>
          </w:p>
        </w:tc>
      </w:tr>
    </w:tbl>
    <w:p w14:paraId="5CB87D08" w14:textId="77777777" w:rsidR="001637E8" w:rsidRPr="00A86871" w:rsidRDefault="001637E8">
      <w:pPr>
        <w:jc w:val="both"/>
        <w:rPr>
          <w:rFonts w:ascii="Verdana" w:hAnsi="Verdana"/>
        </w:rPr>
      </w:pPr>
    </w:p>
    <w:p w14:paraId="2CA17F90" w14:textId="77777777" w:rsidR="001637E8" w:rsidRPr="00A86871" w:rsidRDefault="001637E8">
      <w:pPr>
        <w:jc w:val="both"/>
        <w:rPr>
          <w:rFonts w:ascii="Verdana" w:hAnsi="Verdana"/>
        </w:rPr>
      </w:pPr>
    </w:p>
    <w:p w14:paraId="134AD151" w14:textId="77777777" w:rsidR="009A598E" w:rsidRPr="00A86871" w:rsidRDefault="00DF5A40">
      <w:pPr>
        <w:jc w:val="both"/>
        <w:rPr>
          <w:rFonts w:ascii="Verdana" w:hAnsi="Verdana"/>
          <w:b/>
          <w:color w:val="FF0000"/>
        </w:rPr>
      </w:pPr>
      <w:r w:rsidRPr="00A86871">
        <w:rPr>
          <w:rFonts w:ascii="Verdana" w:hAnsi="Verdana"/>
          <w:b/>
          <w:color w:val="FF0000"/>
        </w:rPr>
        <w:t>Completar con características del equipo de acuerdo a requerimiento.</w:t>
      </w:r>
    </w:p>
    <w:p w14:paraId="384CDA02" w14:textId="77777777" w:rsidR="00FE21D3" w:rsidRPr="00A86871" w:rsidRDefault="00FE21D3">
      <w:pPr>
        <w:jc w:val="both"/>
        <w:rPr>
          <w:rFonts w:ascii="Verdana" w:hAnsi="Verdana"/>
          <w:b/>
          <w:color w:val="FF0000"/>
        </w:rPr>
      </w:pPr>
    </w:p>
    <w:p w14:paraId="77544070" w14:textId="77777777" w:rsidR="00CC50F4" w:rsidRPr="00A86871" w:rsidRDefault="00CC50F4">
      <w:pPr>
        <w:jc w:val="both"/>
        <w:rPr>
          <w:rFonts w:ascii="Verdana" w:hAnsi="Verdana"/>
          <w:b/>
        </w:rPr>
      </w:pPr>
    </w:p>
    <w:p w14:paraId="7638EDFD" w14:textId="77777777" w:rsidR="00D8123A" w:rsidRPr="00A86871" w:rsidRDefault="00D8123A">
      <w:pPr>
        <w:jc w:val="both"/>
        <w:rPr>
          <w:rFonts w:ascii="Verdana" w:hAnsi="Verdana"/>
          <w:b/>
        </w:rPr>
      </w:pPr>
    </w:p>
    <w:tbl>
      <w:tblPr>
        <w:tblW w:w="529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"/>
        <w:gridCol w:w="3566"/>
        <w:gridCol w:w="1435"/>
        <w:gridCol w:w="897"/>
        <w:gridCol w:w="1304"/>
        <w:gridCol w:w="1143"/>
        <w:gridCol w:w="1454"/>
      </w:tblGrid>
      <w:tr w:rsidR="00D8123A" w:rsidRPr="00A86871" w14:paraId="619CF201" w14:textId="77777777">
        <w:trPr>
          <w:trHeight w:val="315"/>
          <w:jc w:val="center"/>
        </w:trPr>
        <w:tc>
          <w:tcPr>
            <w:tcW w:w="227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000000" w:fill="8EA9DB"/>
            <w:noWrap/>
            <w:vAlign w:val="center"/>
            <w:hideMark/>
          </w:tcPr>
          <w:p w14:paraId="010EF2EF" w14:textId="77777777" w:rsidR="00D8123A" w:rsidRPr="00A86871" w:rsidRDefault="00D8123A">
            <w:pPr>
              <w:jc w:val="center"/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  <w:t>ÍTEM</w:t>
            </w:r>
          </w:p>
          <w:p w14:paraId="358A5D38" w14:textId="77777777" w:rsidR="00D8123A" w:rsidRPr="00A86871" w:rsidRDefault="00D8123A">
            <w:pPr>
              <w:jc w:val="center"/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</w:pPr>
          </w:p>
        </w:tc>
        <w:tc>
          <w:tcPr>
            <w:tcW w:w="2227" w:type="pct"/>
            <w:vMerge w:val="restart"/>
            <w:tcBorders>
              <w:top w:val="single" w:sz="4" w:space="0" w:color="002060"/>
              <w:left w:val="nil"/>
              <w:right w:val="single" w:sz="4" w:space="0" w:color="002060"/>
            </w:tcBorders>
            <w:shd w:val="clear" w:color="000000" w:fill="8EA9DB"/>
            <w:vAlign w:val="center"/>
            <w:hideMark/>
          </w:tcPr>
          <w:p w14:paraId="1826EF22" w14:textId="77777777" w:rsidR="00D8123A" w:rsidRPr="00A86871" w:rsidRDefault="00D8123A">
            <w:pPr>
              <w:jc w:val="center"/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  <w:t>ESPECIFICACIONES TÉCNICAS</w:t>
            </w:r>
          </w:p>
        </w:tc>
        <w:tc>
          <w:tcPr>
            <w:tcW w:w="696" w:type="pct"/>
            <w:vMerge w:val="restart"/>
            <w:tcBorders>
              <w:top w:val="single" w:sz="4" w:space="0" w:color="002060"/>
              <w:left w:val="nil"/>
              <w:right w:val="single" w:sz="4" w:space="0" w:color="002060"/>
            </w:tcBorders>
            <w:shd w:val="clear" w:color="000000" w:fill="8EA9DB"/>
            <w:noWrap/>
            <w:vAlign w:val="center"/>
            <w:hideMark/>
          </w:tcPr>
          <w:p w14:paraId="28B0BCBA" w14:textId="77777777" w:rsidR="00D8123A" w:rsidRPr="00A86871" w:rsidRDefault="00D8123A">
            <w:pPr>
              <w:jc w:val="center"/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  <w:t>CARÁCTER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4E917" w14:textId="77777777" w:rsidR="00D8123A" w:rsidRPr="00A86871" w:rsidRDefault="00D8123A">
            <w:pPr>
              <w:jc w:val="center"/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</w:pP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bottom"/>
            <w:hideMark/>
          </w:tcPr>
          <w:p w14:paraId="31AECFB4" w14:textId="77777777" w:rsidR="00D8123A" w:rsidRPr="00A86871" w:rsidRDefault="00D8123A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N° de página y catálogo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F6A6" w14:textId="77777777" w:rsidR="00D8123A" w:rsidRPr="00A86871" w:rsidRDefault="00D8123A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</w:p>
        </w:tc>
      </w:tr>
      <w:tr w:rsidR="00D8123A" w:rsidRPr="00A86871" w14:paraId="5401FBD6" w14:textId="77777777">
        <w:trPr>
          <w:trHeight w:val="945"/>
          <w:jc w:val="center"/>
        </w:trPr>
        <w:tc>
          <w:tcPr>
            <w:tcW w:w="227" w:type="pct"/>
            <w:vMerge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000000" w:fill="8EA9DB"/>
            <w:noWrap/>
            <w:vAlign w:val="center"/>
            <w:hideMark/>
          </w:tcPr>
          <w:p w14:paraId="5CFCF6F0" w14:textId="77777777" w:rsidR="00D8123A" w:rsidRPr="00A86871" w:rsidRDefault="00D8123A">
            <w:pPr>
              <w:jc w:val="center"/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</w:pPr>
          </w:p>
        </w:tc>
        <w:tc>
          <w:tcPr>
            <w:tcW w:w="2227" w:type="pct"/>
            <w:vMerge/>
            <w:tcBorders>
              <w:left w:val="nil"/>
              <w:bottom w:val="single" w:sz="4" w:space="0" w:color="002060"/>
              <w:right w:val="single" w:sz="4" w:space="0" w:color="002060"/>
            </w:tcBorders>
            <w:shd w:val="clear" w:color="000000" w:fill="8EA9DB"/>
            <w:noWrap/>
            <w:vAlign w:val="center"/>
          </w:tcPr>
          <w:p w14:paraId="6F9A4893" w14:textId="77777777" w:rsidR="00D8123A" w:rsidRPr="00A86871" w:rsidRDefault="00D8123A">
            <w:pPr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</w:pPr>
          </w:p>
        </w:tc>
        <w:tc>
          <w:tcPr>
            <w:tcW w:w="696" w:type="pct"/>
            <w:vMerge/>
            <w:tcBorders>
              <w:left w:val="nil"/>
              <w:bottom w:val="single" w:sz="4" w:space="0" w:color="002060"/>
              <w:right w:val="single" w:sz="4" w:space="0" w:color="002060"/>
            </w:tcBorders>
            <w:shd w:val="clear" w:color="000000" w:fill="8EA9DB"/>
            <w:vAlign w:val="center"/>
          </w:tcPr>
          <w:p w14:paraId="0CDF251E" w14:textId="77777777" w:rsidR="00D8123A" w:rsidRPr="00A86871" w:rsidRDefault="00D8123A">
            <w:pPr>
              <w:rPr>
                <w:rFonts w:ascii="Verdana" w:hAnsi="Verdana" w:cs="Calibri"/>
                <w:b/>
                <w:bCs/>
                <w:sz w:val="16"/>
                <w:szCs w:val="16"/>
                <w:lang w:val="es-CL" w:eastAsia="es-C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bottom"/>
            <w:hideMark/>
          </w:tcPr>
          <w:p w14:paraId="679FB129" w14:textId="77777777" w:rsidR="00D8123A" w:rsidRPr="00A86871" w:rsidRDefault="00D8123A">
            <w:pP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Cumple (SI/NO)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45C53BF" w14:textId="77777777" w:rsidR="00D8123A" w:rsidRPr="00A86871" w:rsidRDefault="00D8123A">
            <w:pP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N° de página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bottom"/>
            <w:hideMark/>
          </w:tcPr>
          <w:p w14:paraId="1505CF22" w14:textId="77777777" w:rsidR="00D8123A" w:rsidRPr="00A86871" w:rsidRDefault="00D8123A">
            <w:pP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Nombre archivo o documento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AE811DD" w14:textId="77777777" w:rsidR="00D8123A" w:rsidRPr="00A86871" w:rsidRDefault="00D8123A">
            <w:pP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Observaciones</w:t>
            </w:r>
          </w:p>
        </w:tc>
      </w:tr>
      <w:tr w:rsidR="00CC50F4" w:rsidRPr="00A86871" w14:paraId="7F23810D" w14:textId="77777777" w:rsidTr="00D8123A">
        <w:trPr>
          <w:trHeight w:val="630"/>
          <w:jc w:val="center"/>
        </w:trPr>
        <w:tc>
          <w:tcPr>
            <w:tcW w:w="227" w:type="pct"/>
            <w:tcBorders>
              <w:top w:val="nil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noWrap/>
            <w:vAlign w:val="center"/>
            <w:hideMark/>
          </w:tcPr>
          <w:p w14:paraId="6B27358E" w14:textId="77777777" w:rsidR="00CC50F4" w:rsidRPr="00A86871" w:rsidRDefault="00CC50F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1.1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002060"/>
              <w:right w:val="single" w:sz="4" w:space="0" w:color="002060"/>
            </w:tcBorders>
            <w:vAlign w:val="center"/>
          </w:tcPr>
          <w:p w14:paraId="5A3E693E" w14:textId="77777777" w:rsidR="00CC50F4" w:rsidRPr="00A86871" w:rsidRDefault="00BB5E06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Cotización con EETT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2060"/>
              <w:right w:val="nil"/>
            </w:tcBorders>
            <w:noWrap/>
            <w:vAlign w:val="center"/>
            <w:hideMark/>
          </w:tcPr>
          <w:p w14:paraId="275855A7" w14:textId="77777777" w:rsidR="00CC50F4" w:rsidRPr="00A86871" w:rsidRDefault="00CC50F4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AB140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EA5F7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1B3AD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6AE25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CC50F4" w:rsidRPr="00A86871" w14:paraId="524E684C" w14:textId="77777777" w:rsidTr="00D8123A">
        <w:trPr>
          <w:trHeight w:val="630"/>
          <w:jc w:val="center"/>
        </w:trPr>
        <w:tc>
          <w:tcPr>
            <w:tcW w:w="227" w:type="pct"/>
            <w:tcBorders>
              <w:top w:val="nil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noWrap/>
            <w:vAlign w:val="center"/>
            <w:hideMark/>
          </w:tcPr>
          <w:p w14:paraId="101AD818" w14:textId="77777777" w:rsidR="00CC50F4" w:rsidRPr="00A86871" w:rsidRDefault="00CC50F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1.2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002060"/>
              <w:right w:val="single" w:sz="4" w:space="0" w:color="002060"/>
            </w:tcBorders>
            <w:vAlign w:val="center"/>
          </w:tcPr>
          <w:p w14:paraId="70E0DAAC" w14:textId="77777777" w:rsidR="00CC50F4" w:rsidRPr="00A86871" w:rsidRDefault="00BB5E06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Bosquejo de lo solicitado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2060"/>
              <w:right w:val="nil"/>
            </w:tcBorders>
            <w:noWrap/>
            <w:vAlign w:val="center"/>
            <w:hideMark/>
          </w:tcPr>
          <w:p w14:paraId="7D31DD09" w14:textId="77777777" w:rsidR="00CC50F4" w:rsidRPr="00A86871" w:rsidRDefault="00CC50F4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9997A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DD3A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0AFF2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AA165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CC50F4" w:rsidRPr="00A86871" w14:paraId="3CC17D75" w14:textId="77777777" w:rsidTr="00D8123A">
        <w:trPr>
          <w:trHeight w:val="315"/>
          <w:jc w:val="center"/>
        </w:trPr>
        <w:tc>
          <w:tcPr>
            <w:tcW w:w="227" w:type="pct"/>
            <w:tcBorders>
              <w:top w:val="nil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noWrap/>
            <w:vAlign w:val="center"/>
            <w:hideMark/>
          </w:tcPr>
          <w:p w14:paraId="250405D3" w14:textId="77777777" w:rsidR="00CC50F4" w:rsidRPr="00A86871" w:rsidRDefault="00CC50F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1.3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002060"/>
              <w:right w:val="single" w:sz="4" w:space="0" w:color="002060"/>
            </w:tcBorders>
            <w:vAlign w:val="center"/>
          </w:tcPr>
          <w:p w14:paraId="26603DCE" w14:textId="77777777" w:rsidR="00CC50F4" w:rsidRPr="00A86871" w:rsidRDefault="001B64AF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Ficha técnica de la cerradura digital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2060"/>
              <w:right w:val="nil"/>
            </w:tcBorders>
            <w:noWrap/>
            <w:vAlign w:val="center"/>
            <w:hideMark/>
          </w:tcPr>
          <w:p w14:paraId="552FCC9F" w14:textId="77777777" w:rsidR="00CC50F4" w:rsidRPr="00A86871" w:rsidRDefault="00CC50F4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OBLIGATORIO</w:t>
            </w:r>
          </w:p>
        </w:tc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9BFDD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23B6E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C300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BC13F" w14:textId="77777777" w:rsidR="00CC50F4" w:rsidRPr="00A86871" w:rsidRDefault="00CC50F4">
            <w:pPr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</w:pPr>
            <w:r w:rsidRPr="00A86871">
              <w:rPr>
                <w:rFonts w:ascii="Verdana" w:hAnsi="Verdana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</w:tbl>
    <w:p w14:paraId="65F6B6D0" w14:textId="77777777" w:rsidR="00CC50F4" w:rsidRPr="00A86871" w:rsidRDefault="00CC50F4">
      <w:pPr>
        <w:jc w:val="both"/>
        <w:rPr>
          <w:rFonts w:ascii="Verdana" w:hAnsi="Verdana"/>
          <w:b/>
        </w:rPr>
      </w:pPr>
    </w:p>
    <w:p w14:paraId="44D02413" w14:textId="77777777" w:rsidR="00196C1A" w:rsidRPr="00A86871" w:rsidRDefault="00196C1A" w:rsidP="00196C1A">
      <w:pPr>
        <w:pStyle w:val="Default"/>
        <w:ind w:left="720"/>
        <w:rPr>
          <w:rFonts w:ascii="Verdana" w:hAnsi="Verdana"/>
          <w:sz w:val="20"/>
          <w:szCs w:val="20"/>
        </w:rPr>
      </w:pPr>
    </w:p>
    <w:p w14:paraId="3633A6CA" w14:textId="7A1F2566" w:rsidR="00AC6EFC" w:rsidRPr="00DE0FDE" w:rsidRDefault="00205961" w:rsidP="00AA45D5">
      <w:pPr>
        <w:pStyle w:val="Default"/>
        <w:rPr>
          <w:rFonts w:ascii="Verdana" w:hAnsi="Verdana"/>
          <w:b/>
          <w:highlight w:val="yellow"/>
        </w:rPr>
      </w:pPr>
      <w:r w:rsidRPr="00A86871">
        <w:rPr>
          <w:rFonts w:ascii="Verdana" w:hAnsi="Verdana"/>
          <w:b/>
          <w:bCs/>
          <w:sz w:val="20"/>
          <w:szCs w:val="20"/>
        </w:rPr>
        <w:t>PLAZO DE ENTREGA EN DIAS HABILES</w:t>
      </w:r>
      <w:r w:rsidR="00DC6C21" w:rsidRPr="00A86871">
        <w:rPr>
          <w:rFonts w:ascii="Verdana" w:hAnsi="Verdana"/>
          <w:b/>
          <w:bCs/>
          <w:sz w:val="20"/>
          <w:szCs w:val="20"/>
        </w:rPr>
        <w:t xml:space="preserve">: </w:t>
      </w:r>
      <w:r w:rsidR="008659AC">
        <w:rPr>
          <w:rFonts w:ascii="Verdana" w:hAnsi="Verdana"/>
          <w:b/>
          <w:bCs/>
          <w:sz w:val="20"/>
          <w:szCs w:val="20"/>
        </w:rPr>
        <w:t>____</w:t>
      </w:r>
    </w:p>
    <w:p w14:paraId="7692522B" w14:textId="77777777" w:rsidR="00AC6EFC" w:rsidRPr="00DE0FDE" w:rsidRDefault="00AC6EFC" w:rsidP="00756359">
      <w:pPr>
        <w:jc w:val="both"/>
        <w:rPr>
          <w:rFonts w:ascii="Verdana" w:hAnsi="Verdana"/>
          <w:b/>
          <w:highlight w:val="yellow"/>
        </w:rPr>
      </w:pPr>
    </w:p>
    <w:sectPr w:rsidR="00AC6EFC" w:rsidRPr="00DE0FDE" w:rsidSect="00756359">
      <w:footerReference w:type="default" r:id="rId9"/>
      <w:pgSz w:w="12242" w:h="15842" w:code="1"/>
      <w:pgMar w:top="709" w:right="1276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83E9F" w14:textId="77777777" w:rsidR="00F41E0C" w:rsidRDefault="00F41E0C" w:rsidP="002B50A3">
      <w:r>
        <w:separator/>
      </w:r>
    </w:p>
  </w:endnote>
  <w:endnote w:type="continuationSeparator" w:id="0">
    <w:p w14:paraId="289C6DA7" w14:textId="77777777" w:rsidR="00F41E0C" w:rsidRDefault="00F41E0C" w:rsidP="002B5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59E6" w14:textId="77777777" w:rsidR="002B50A3" w:rsidRDefault="005D7014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B7827">
      <w:rPr>
        <w:noProof/>
      </w:rPr>
      <w:t>1</w:t>
    </w:r>
    <w:r>
      <w:fldChar w:fldCharType="end"/>
    </w:r>
  </w:p>
  <w:p w14:paraId="04279145" w14:textId="77777777" w:rsidR="002B50A3" w:rsidRDefault="002B50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BC14" w14:textId="77777777" w:rsidR="00F41E0C" w:rsidRDefault="00F41E0C" w:rsidP="002B50A3">
      <w:r>
        <w:separator/>
      </w:r>
    </w:p>
  </w:footnote>
  <w:footnote w:type="continuationSeparator" w:id="0">
    <w:p w14:paraId="79C7C4B4" w14:textId="77777777" w:rsidR="00F41E0C" w:rsidRDefault="00F41E0C" w:rsidP="002B50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39B1"/>
    <w:multiLevelType w:val="hybridMultilevel"/>
    <w:tmpl w:val="7FE2703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661515"/>
    <w:multiLevelType w:val="hybridMultilevel"/>
    <w:tmpl w:val="BADCF834"/>
    <w:lvl w:ilvl="0" w:tplc="75D4C36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76B7B"/>
    <w:multiLevelType w:val="hybridMultilevel"/>
    <w:tmpl w:val="6F3831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1740A"/>
    <w:multiLevelType w:val="hybridMultilevel"/>
    <w:tmpl w:val="E25C83B2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83605"/>
    <w:multiLevelType w:val="hybridMultilevel"/>
    <w:tmpl w:val="513E313A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F51715D"/>
    <w:multiLevelType w:val="hybridMultilevel"/>
    <w:tmpl w:val="D4B8472A"/>
    <w:lvl w:ilvl="0" w:tplc="340A0017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F3359"/>
    <w:multiLevelType w:val="hybridMultilevel"/>
    <w:tmpl w:val="39141A78"/>
    <w:lvl w:ilvl="0" w:tplc="3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85819"/>
    <w:multiLevelType w:val="hybridMultilevel"/>
    <w:tmpl w:val="F16C7302"/>
    <w:lvl w:ilvl="0" w:tplc="02F4ACE2">
      <w:start w:val="1"/>
      <w:numFmt w:val="decimal"/>
      <w:lvlText w:val="%1."/>
      <w:lvlJc w:val="left"/>
      <w:pPr>
        <w:ind w:left="405" w:hanging="360"/>
      </w:pPr>
      <w:rPr>
        <w:rFonts w:hint="default"/>
        <w:i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6DF52EE6"/>
    <w:multiLevelType w:val="hybridMultilevel"/>
    <w:tmpl w:val="4F76BDD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A90B1A"/>
    <w:multiLevelType w:val="hybridMultilevel"/>
    <w:tmpl w:val="8F0C3912"/>
    <w:lvl w:ilvl="0" w:tplc="3E908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9609D6"/>
    <w:multiLevelType w:val="hybridMultilevel"/>
    <w:tmpl w:val="FDEC14B0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68652">
    <w:abstractNumId w:val="2"/>
  </w:num>
  <w:num w:numId="2" w16cid:durableId="1870336684">
    <w:abstractNumId w:val="8"/>
  </w:num>
  <w:num w:numId="3" w16cid:durableId="2066102756">
    <w:abstractNumId w:val="6"/>
  </w:num>
  <w:num w:numId="4" w16cid:durableId="408625524">
    <w:abstractNumId w:val="5"/>
  </w:num>
  <w:num w:numId="5" w16cid:durableId="418719046">
    <w:abstractNumId w:val="10"/>
  </w:num>
  <w:num w:numId="6" w16cid:durableId="608970650">
    <w:abstractNumId w:val="7"/>
  </w:num>
  <w:num w:numId="7" w16cid:durableId="1968579485">
    <w:abstractNumId w:val="9"/>
  </w:num>
  <w:num w:numId="8" w16cid:durableId="1808283998">
    <w:abstractNumId w:val="3"/>
  </w:num>
  <w:num w:numId="9" w16cid:durableId="416680064">
    <w:abstractNumId w:val="4"/>
  </w:num>
  <w:num w:numId="10" w16cid:durableId="1429158254">
    <w:abstractNumId w:val="0"/>
  </w:num>
  <w:num w:numId="11" w16cid:durableId="164223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EF"/>
    <w:rsid w:val="00076ECE"/>
    <w:rsid w:val="00081702"/>
    <w:rsid w:val="00087D59"/>
    <w:rsid w:val="000A1A56"/>
    <w:rsid w:val="000B2533"/>
    <w:rsid w:val="000B74CB"/>
    <w:rsid w:val="000C22CA"/>
    <w:rsid w:val="000E6140"/>
    <w:rsid w:val="000F35A7"/>
    <w:rsid w:val="00107AF3"/>
    <w:rsid w:val="00112A57"/>
    <w:rsid w:val="001637E8"/>
    <w:rsid w:val="00166B3A"/>
    <w:rsid w:val="0018741D"/>
    <w:rsid w:val="00196C1A"/>
    <w:rsid w:val="001B64AF"/>
    <w:rsid w:val="001C5699"/>
    <w:rsid w:val="00201242"/>
    <w:rsid w:val="00201B2B"/>
    <w:rsid w:val="00205961"/>
    <w:rsid w:val="002455F1"/>
    <w:rsid w:val="00246ECD"/>
    <w:rsid w:val="00251DE0"/>
    <w:rsid w:val="00264A9D"/>
    <w:rsid w:val="002B50A3"/>
    <w:rsid w:val="002F2B36"/>
    <w:rsid w:val="00361344"/>
    <w:rsid w:val="00381B98"/>
    <w:rsid w:val="00387BEF"/>
    <w:rsid w:val="003B6905"/>
    <w:rsid w:val="003B7827"/>
    <w:rsid w:val="003C065A"/>
    <w:rsid w:val="003F376B"/>
    <w:rsid w:val="00415C0D"/>
    <w:rsid w:val="00437063"/>
    <w:rsid w:val="0047328A"/>
    <w:rsid w:val="00483FC8"/>
    <w:rsid w:val="0052405B"/>
    <w:rsid w:val="0053280C"/>
    <w:rsid w:val="00581524"/>
    <w:rsid w:val="00594A58"/>
    <w:rsid w:val="005B7822"/>
    <w:rsid w:val="005D7014"/>
    <w:rsid w:val="00612010"/>
    <w:rsid w:val="00672C37"/>
    <w:rsid w:val="00686D0A"/>
    <w:rsid w:val="006F7F14"/>
    <w:rsid w:val="00733D97"/>
    <w:rsid w:val="00756359"/>
    <w:rsid w:val="00776EA5"/>
    <w:rsid w:val="008069B2"/>
    <w:rsid w:val="00826885"/>
    <w:rsid w:val="008659AC"/>
    <w:rsid w:val="008866BD"/>
    <w:rsid w:val="008979C2"/>
    <w:rsid w:val="008A5F24"/>
    <w:rsid w:val="008B05EC"/>
    <w:rsid w:val="008F005F"/>
    <w:rsid w:val="00907B79"/>
    <w:rsid w:val="00920BD6"/>
    <w:rsid w:val="009A598E"/>
    <w:rsid w:val="009E5ADC"/>
    <w:rsid w:val="009F0E7F"/>
    <w:rsid w:val="00A86871"/>
    <w:rsid w:val="00AA45D5"/>
    <w:rsid w:val="00AC6EFC"/>
    <w:rsid w:val="00AE6601"/>
    <w:rsid w:val="00B15985"/>
    <w:rsid w:val="00B82709"/>
    <w:rsid w:val="00B848CE"/>
    <w:rsid w:val="00B91FB3"/>
    <w:rsid w:val="00B93A6E"/>
    <w:rsid w:val="00BB5E06"/>
    <w:rsid w:val="00BC238B"/>
    <w:rsid w:val="00BD7286"/>
    <w:rsid w:val="00C759CA"/>
    <w:rsid w:val="00C77F12"/>
    <w:rsid w:val="00CA54F3"/>
    <w:rsid w:val="00CC50F4"/>
    <w:rsid w:val="00CD21EE"/>
    <w:rsid w:val="00CF1129"/>
    <w:rsid w:val="00D8123A"/>
    <w:rsid w:val="00D8182F"/>
    <w:rsid w:val="00D84C88"/>
    <w:rsid w:val="00DC17AD"/>
    <w:rsid w:val="00DC227A"/>
    <w:rsid w:val="00DC50B5"/>
    <w:rsid w:val="00DC6C21"/>
    <w:rsid w:val="00DD4EFF"/>
    <w:rsid w:val="00DE0FDE"/>
    <w:rsid w:val="00DF5A40"/>
    <w:rsid w:val="00E52739"/>
    <w:rsid w:val="00E9624A"/>
    <w:rsid w:val="00EC6B93"/>
    <w:rsid w:val="00ED5900"/>
    <w:rsid w:val="00EF4894"/>
    <w:rsid w:val="00F00FA2"/>
    <w:rsid w:val="00F11BA5"/>
    <w:rsid w:val="00F35C83"/>
    <w:rsid w:val="00F41E0C"/>
    <w:rsid w:val="00F55FDD"/>
    <w:rsid w:val="00FA6F71"/>
    <w:rsid w:val="00FB0A36"/>
    <w:rsid w:val="00FB1991"/>
    <w:rsid w:val="00FD4374"/>
    <w:rsid w:val="00FE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9B6BF9"/>
  <w15:chartTrackingRefBased/>
  <w15:docId w15:val="{804E9546-77FA-466C-94F5-9CA171E8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1991"/>
    <w:rPr>
      <w:lang w:val="es-ES" w:eastAsia="es-ES"/>
    </w:rPr>
  </w:style>
  <w:style w:type="paragraph" w:styleId="Ttulo1">
    <w:name w:val="heading 1"/>
    <w:basedOn w:val="Normal"/>
    <w:next w:val="Normal"/>
    <w:qFormat/>
    <w:rsid w:val="00FB1991"/>
    <w:pPr>
      <w:keepNext/>
      <w:jc w:val="center"/>
      <w:outlineLvl w:val="0"/>
    </w:pPr>
    <w:rPr>
      <w:rFonts w:ascii="Verdana" w:hAnsi="Verdana"/>
      <w:b/>
      <w:i/>
      <w:sz w:val="24"/>
    </w:rPr>
  </w:style>
  <w:style w:type="paragraph" w:styleId="Ttulo2">
    <w:name w:val="heading 2"/>
    <w:basedOn w:val="Normal"/>
    <w:next w:val="Normal"/>
    <w:qFormat/>
    <w:rsid w:val="00FB1991"/>
    <w:pPr>
      <w:keepNext/>
      <w:jc w:val="center"/>
      <w:outlineLvl w:val="1"/>
    </w:pPr>
    <w:rPr>
      <w:rFonts w:ascii="Verdana" w:hAnsi="Verdana"/>
      <w:b/>
      <w:i/>
      <w:sz w:val="24"/>
      <w:u w:val="single"/>
    </w:rPr>
  </w:style>
  <w:style w:type="paragraph" w:styleId="Ttulo3">
    <w:name w:val="heading 3"/>
    <w:basedOn w:val="Normal"/>
    <w:next w:val="Normal"/>
    <w:qFormat/>
    <w:rsid w:val="00FB1991"/>
    <w:pPr>
      <w:keepNext/>
      <w:jc w:val="both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rsid w:val="00FB1991"/>
    <w:pPr>
      <w:keepNext/>
      <w:jc w:val="right"/>
      <w:outlineLvl w:val="3"/>
    </w:pPr>
    <w:rPr>
      <w:rFonts w:ascii="Verdana" w:hAnsi="Verdana"/>
      <w:b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72C3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72C37"/>
    <w:pPr>
      <w:ind w:left="708"/>
    </w:pPr>
  </w:style>
  <w:style w:type="paragraph" w:styleId="Encabezado">
    <w:name w:val="header"/>
    <w:basedOn w:val="Normal"/>
    <w:link w:val="EncabezadoCar"/>
    <w:rsid w:val="002B50A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2B50A3"/>
    <w:rPr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2B50A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B50A3"/>
    <w:rPr>
      <w:lang w:val="es-ES" w:eastAsia="es-ES"/>
    </w:rPr>
  </w:style>
  <w:style w:type="paragraph" w:styleId="Textodeglobo">
    <w:name w:val="Balloon Text"/>
    <w:basedOn w:val="Normal"/>
    <w:semiHidden/>
    <w:rsid w:val="001C569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20124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Refdecomentario">
    <w:name w:val="annotation reference"/>
    <w:rsid w:val="00DF5A4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F5A40"/>
  </w:style>
  <w:style w:type="character" w:customStyle="1" w:styleId="TextocomentarioCar">
    <w:name w:val="Texto comentario Car"/>
    <w:link w:val="Textocomentario"/>
    <w:rsid w:val="00DF5A40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F5A40"/>
    <w:rPr>
      <w:b/>
      <w:bCs/>
    </w:rPr>
  </w:style>
  <w:style w:type="character" w:customStyle="1" w:styleId="AsuntodelcomentarioCar">
    <w:name w:val="Asunto del comentario Car"/>
    <w:link w:val="Asuntodelcomentario"/>
    <w:rsid w:val="00DF5A40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7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5C91D-E90A-4522-943D-A1FA42E56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~wd07.tmp</Template>
  <TotalTime>2</TotalTime>
  <Pages>2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HDS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DEL SALVADOR</dc:creator>
  <cp:keywords/>
  <cp:lastModifiedBy>Cynthia E. Millapi</cp:lastModifiedBy>
  <cp:revision>2</cp:revision>
  <cp:lastPrinted>2026-06-25T19:47:00Z</cp:lastPrinted>
  <dcterms:created xsi:type="dcterms:W3CDTF">2026-06-30T16:16:00Z</dcterms:created>
  <dcterms:modified xsi:type="dcterms:W3CDTF">2026-06-30T16:16:00Z</dcterms:modified>
</cp:coreProperties>
</file>