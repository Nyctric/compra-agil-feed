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C692" w14:textId="01CB0BA1" w:rsidR="00932541" w:rsidRDefault="00932541" w:rsidP="00932541">
      <w:pPr>
        <w:pStyle w:val="Ttulo1"/>
        <w:tabs>
          <w:tab w:val="left" w:pos="3119"/>
        </w:tabs>
        <w:jc w:val="center"/>
        <w:rPr>
          <w:rFonts w:ascii="Arial" w:hAnsi="Arial" w:cs="Arial"/>
          <w:b/>
          <w:bCs/>
          <w:sz w:val="22"/>
          <w:szCs w:val="22"/>
          <w:u w:val="none"/>
        </w:rPr>
      </w:pPr>
      <w:r w:rsidRPr="00684C33">
        <w:rPr>
          <w:rFonts w:ascii="Arial" w:hAnsi="Arial" w:cs="Arial"/>
          <w:b/>
          <w:bCs/>
          <w:sz w:val="22"/>
          <w:szCs w:val="22"/>
          <w:u w:val="none"/>
        </w:rPr>
        <w:t xml:space="preserve">ANEXO </w:t>
      </w:r>
      <w:proofErr w:type="spellStart"/>
      <w:r w:rsidRPr="00684C33">
        <w:rPr>
          <w:rFonts w:ascii="Arial" w:hAnsi="Arial" w:cs="Arial"/>
          <w:b/>
          <w:bCs/>
          <w:sz w:val="22"/>
          <w:szCs w:val="22"/>
          <w:u w:val="none"/>
        </w:rPr>
        <w:t>N°</w:t>
      </w:r>
      <w:proofErr w:type="spellEnd"/>
      <w:r w:rsidRPr="00684C33">
        <w:rPr>
          <w:rFonts w:ascii="Arial" w:hAnsi="Arial" w:cs="Arial"/>
          <w:b/>
          <w:bCs/>
          <w:sz w:val="22"/>
          <w:szCs w:val="22"/>
          <w:u w:val="none"/>
        </w:rPr>
        <w:t xml:space="preserve"> 1: CARTA OFERTA</w:t>
      </w:r>
      <w:r w:rsidR="008D2CD2">
        <w:rPr>
          <w:rFonts w:ascii="Arial" w:hAnsi="Arial" w:cs="Arial"/>
          <w:b/>
          <w:bCs/>
          <w:sz w:val="22"/>
          <w:szCs w:val="22"/>
          <w:u w:val="none"/>
        </w:rPr>
        <w:t xml:space="preserve"> ECONOMICA</w:t>
      </w:r>
    </w:p>
    <w:p w14:paraId="5EEDF25D" w14:textId="4F791368" w:rsidR="005F7FBB" w:rsidRDefault="00FF2FDF" w:rsidP="00126747">
      <w:pPr>
        <w:jc w:val="center"/>
        <w:rPr>
          <w:rFonts w:ascii="Arial" w:hAnsi="Arial" w:cs="Arial"/>
          <w:b/>
          <w:color w:val="000000"/>
          <w:sz w:val="22"/>
          <w:szCs w:val="22"/>
          <w:lang w:val="es-CL"/>
        </w:rPr>
      </w:pPr>
      <w:bookmarkStart w:id="0" w:name="_Hlk231393752"/>
      <w:r>
        <w:rPr>
          <w:rFonts w:ascii="Arial" w:hAnsi="Arial" w:cs="Arial"/>
          <w:b/>
          <w:color w:val="000000"/>
          <w:sz w:val="22"/>
          <w:szCs w:val="22"/>
          <w:lang w:val="es-CL"/>
        </w:rPr>
        <w:t>“REPOSICIÓN LUMINARIAS</w:t>
      </w:r>
      <w:r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 xml:space="preserve"> PARA LA </w:t>
      </w:r>
      <w:r>
        <w:rPr>
          <w:rFonts w:ascii="Arial" w:hAnsi="Arial" w:cs="Arial"/>
          <w:b/>
          <w:color w:val="000000"/>
          <w:sz w:val="22"/>
          <w:szCs w:val="22"/>
          <w:lang w:val="es-CL"/>
        </w:rPr>
        <w:t>FISCALÍA REGIONAL DEL BIOBÍO</w:t>
      </w:r>
      <w:bookmarkEnd w:id="0"/>
      <w:r w:rsidR="00CC79E2"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>”.</w:t>
      </w:r>
    </w:p>
    <w:p w14:paraId="27CD76D0" w14:textId="77777777" w:rsidR="00CC79E2" w:rsidRPr="008D2CD2" w:rsidRDefault="00CC79E2" w:rsidP="00126747">
      <w:pPr>
        <w:jc w:val="center"/>
      </w:pPr>
    </w:p>
    <w:p w14:paraId="695BF668" w14:textId="77777777" w:rsidR="004F4938" w:rsidRPr="008D19C9" w:rsidRDefault="004F4938" w:rsidP="00A24F84">
      <w:pPr>
        <w:pStyle w:val="Textoindependiente"/>
        <w:numPr>
          <w:ilvl w:val="0"/>
          <w:numId w:val="12"/>
        </w:numPr>
        <w:tabs>
          <w:tab w:val="clear" w:pos="1065"/>
          <w:tab w:val="num" w:pos="567"/>
        </w:tabs>
        <w:ind w:left="567" w:hanging="567"/>
        <w:rPr>
          <w:rFonts w:ascii="Arial" w:hAnsi="Arial" w:cs="Arial"/>
          <w:sz w:val="22"/>
          <w:szCs w:val="22"/>
        </w:rPr>
      </w:pPr>
      <w:r w:rsidRPr="00FD1550">
        <w:rPr>
          <w:rFonts w:ascii="Arial" w:hAnsi="Arial" w:cs="Arial"/>
          <w:b/>
          <w:sz w:val="22"/>
          <w:szCs w:val="22"/>
        </w:rPr>
        <w:t>IDENTIFICACIÓN DEL PROPONENTE:</w:t>
      </w:r>
    </w:p>
    <w:p w14:paraId="0808D69E" w14:textId="77777777" w:rsidR="008D19C9" w:rsidRPr="00FD1550" w:rsidRDefault="008D19C9" w:rsidP="00EB551D">
      <w:pPr>
        <w:pStyle w:val="Textoindependiente"/>
        <w:ind w:left="567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81"/>
        <w:gridCol w:w="5095"/>
      </w:tblGrid>
      <w:tr w:rsidR="004F4938" w:rsidRPr="00660DD7" w14:paraId="58D01009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61E0EE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Razón Social del Oferente:</w:t>
            </w:r>
          </w:p>
        </w:tc>
        <w:tc>
          <w:tcPr>
            <w:tcW w:w="5095" w:type="dxa"/>
            <w:vAlign w:val="center"/>
          </w:tcPr>
          <w:p w14:paraId="5A2F0498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55155F4F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41041AC9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RUT del Oferente:</w:t>
            </w:r>
          </w:p>
        </w:tc>
        <w:tc>
          <w:tcPr>
            <w:tcW w:w="5095" w:type="dxa"/>
            <w:vAlign w:val="center"/>
          </w:tcPr>
          <w:p w14:paraId="558471F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179DFC5D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2FF62B39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Dirección del Oferente:</w:t>
            </w:r>
          </w:p>
        </w:tc>
        <w:tc>
          <w:tcPr>
            <w:tcW w:w="5095" w:type="dxa"/>
            <w:vAlign w:val="center"/>
          </w:tcPr>
          <w:p w14:paraId="11E4F52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3F980126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22E746C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Representante Legal:</w:t>
            </w:r>
          </w:p>
        </w:tc>
        <w:tc>
          <w:tcPr>
            <w:tcW w:w="5095" w:type="dxa"/>
            <w:vAlign w:val="center"/>
          </w:tcPr>
          <w:p w14:paraId="1D938668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640FFAA7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4570DF9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RUT del Representante Legal:</w:t>
            </w:r>
          </w:p>
        </w:tc>
        <w:tc>
          <w:tcPr>
            <w:tcW w:w="5095" w:type="dxa"/>
            <w:vAlign w:val="center"/>
          </w:tcPr>
          <w:p w14:paraId="163E034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5E8CE214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40FC64A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Nombre Persona de Contacto:</w:t>
            </w:r>
          </w:p>
        </w:tc>
        <w:tc>
          <w:tcPr>
            <w:tcW w:w="5095" w:type="dxa"/>
            <w:vAlign w:val="center"/>
          </w:tcPr>
          <w:p w14:paraId="7C36D4C1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2513188D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5DC9FDBE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Fono Persona de Contacto:</w:t>
            </w:r>
          </w:p>
        </w:tc>
        <w:tc>
          <w:tcPr>
            <w:tcW w:w="5095" w:type="dxa"/>
            <w:vAlign w:val="center"/>
          </w:tcPr>
          <w:p w14:paraId="2918521E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F4938" w:rsidRPr="00660DD7" w14:paraId="3FECF5B7" w14:textId="77777777" w:rsidTr="00FD1550">
        <w:trPr>
          <w:trHeight w:val="259"/>
        </w:trPr>
        <w:tc>
          <w:tcPr>
            <w:tcW w:w="3581" w:type="dxa"/>
            <w:vAlign w:val="center"/>
          </w:tcPr>
          <w:p w14:paraId="68A18FEB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  <w:r w:rsidRPr="00557E03">
              <w:rPr>
                <w:rFonts w:ascii="Arial" w:hAnsi="Arial" w:cs="Arial"/>
                <w:sz w:val="20"/>
                <w:szCs w:val="22"/>
              </w:rPr>
              <w:t>Email Persona de Contacto:</w:t>
            </w:r>
          </w:p>
        </w:tc>
        <w:tc>
          <w:tcPr>
            <w:tcW w:w="5095" w:type="dxa"/>
            <w:vAlign w:val="center"/>
          </w:tcPr>
          <w:p w14:paraId="191B1B24" w14:textId="77777777" w:rsidR="004F4938" w:rsidRPr="00557E03" w:rsidRDefault="004F4938" w:rsidP="00557E03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009B4BD2" w14:textId="77777777" w:rsidR="004F4938" w:rsidRDefault="004F4938" w:rsidP="00A24F84">
      <w:pPr>
        <w:rPr>
          <w:rFonts w:ascii="Arial" w:hAnsi="Arial" w:cs="Arial"/>
          <w:sz w:val="22"/>
          <w:szCs w:val="22"/>
        </w:rPr>
      </w:pPr>
    </w:p>
    <w:p w14:paraId="595D6A19" w14:textId="77777777" w:rsidR="00222110" w:rsidRPr="00660DD7" w:rsidRDefault="00222110" w:rsidP="00A24F84">
      <w:pPr>
        <w:rPr>
          <w:rFonts w:ascii="Arial" w:hAnsi="Arial" w:cs="Arial"/>
          <w:sz w:val="22"/>
          <w:szCs w:val="22"/>
        </w:rPr>
      </w:pPr>
    </w:p>
    <w:p w14:paraId="60B85EB3" w14:textId="77777777" w:rsidR="005245F6" w:rsidRDefault="004F4938" w:rsidP="0018744D">
      <w:pPr>
        <w:pStyle w:val="Textoindependiente"/>
        <w:numPr>
          <w:ilvl w:val="0"/>
          <w:numId w:val="12"/>
        </w:numPr>
        <w:tabs>
          <w:tab w:val="clear" w:pos="1065"/>
          <w:tab w:val="num" w:pos="567"/>
        </w:tabs>
        <w:ind w:left="567" w:hanging="567"/>
        <w:rPr>
          <w:rFonts w:ascii="Arial" w:hAnsi="Arial" w:cs="Arial"/>
          <w:b/>
          <w:sz w:val="22"/>
          <w:szCs w:val="22"/>
        </w:rPr>
      </w:pPr>
      <w:r w:rsidRPr="00FD1550">
        <w:rPr>
          <w:rFonts w:ascii="Arial" w:hAnsi="Arial" w:cs="Arial"/>
          <w:b/>
          <w:sz w:val="22"/>
          <w:szCs w:val="22"/>
        </w:rPr>
        <w:t>OFERTA</w:t>
      </w:r>
      <w:r w:rsidR="0018744D" w:rsidRPr="00FD1550">
        <w:rPr>
          <w:rFonts w:ascii="Arial" w:hAnsi="Arial" w:cs="Arial"/>
          <w:b/>
          <w:sz w:val="22"/>
          <w:szCs w:val="22"/>
        </w:rPr>
        <w:t xml:space="preserve"> ECONÓMICA</w:t>
      </w:r>
      <w:r w:rsidRPr="00FD1550">
        <w:rPr>
          <w:rFonts w:ascii="Arial" w:hAnsi="Arial" w:cs="Arial"/>
          <w:b/>
          <w:sz w:val="22"/>
          <w:szCs w:val="22"/>
        </w:rPr>
        <w:t>:</w:t>
      </w:r>
    </w:p>
    <w:p w14:paraId="1C15E7B3" w14:textId="7DAD4C0A" w:rsidR="00F36C95" w:rsidRPr="00FD1550" w:rsidRDefault="00F36C95" w:rsidP="00F36C95">
      <w:pPr>
        <w:pStyle w:val="Textoindependiente"/>
        <w:ind w:left="567"/>
        <w:rPr>
          <w:rFonts w:ascii="Arial" w:hAnsi="Arial" w:cs="Arial"/>
          <w:b/>
          <w:sz w:val="22"/>
          <w:szCs w:val="22"/>
        </w:rPr>
      </w:pPr>
    </w:p>
    <w:tbl>
      <w:tblPr>
        <w:tblW w:w="9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"/>
        <w:gridCol w:w="3540"/>
        <w:gridCol w:w="851"/>
        <w:gridCol w:w="940"/>
        <w:gridCol w:w="1753"/>
        <w:gridCol w:w="1932"/>
      </w:tblGrid>
      <w:tr w:rsidR="00F259FA" w14:paraId="05EDBCE4" w14:textId="77777777" w:rsidTr="00F259FA">
        <w:trPr>
          <w:trHeight w:val="315"/>
        </w:trPr>
        <w:tc>
          <w:tcPr>
            <w:tcW w:w="94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noWrap/>
            <w:vAlign w:val="bottom"/>
          </w:tcPr>
          <w:p w14:paraId="0A129513" w14:textId="77777777" w:rsidR="00F259FA" w:rsidRDefault="00F259FA" w:rsidP="0031247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FORMATO PRESUPUESTO DESGLOSAD0</w:t>
            </w:r>
          </w:p>
        </w:tc>
      </w:tr>
      <w:tr w:rsidR="00F259FA" w14:paraId="1A1D2873" w14:textId="77777777" w:rsidTr="00F259FA">
        <w:trPr>
          <w:trHeight w:val="6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743925" w14:textId="77777777" w:rsidR="00F259FA" w:rsidRDefault="00F259FA" w:rsidP="0031247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0EA66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ED4078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F0745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56CD70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426B1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</w:tr>
      <w:tr w:rsidR="00F259FA" w14:paraId="45C2EB73" w14:textId="77777777" w:rsidTr="00F259FA">
        <w:trPr>
          <w:trHeight w:val="330"/>
        </w:trPr>
        <w:tc>
          <w:tcPr>
            <w:tcW w:w="9490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9BC2E6"/>
            <w:noWrap/>
            <w:vAlign w:val="bottom"/>
          </w:tcPr>
          <w:p w14:paraId="6BA57694" w14:textId="72BC4D9F" w:rsidR="00F259FA" w:rsidRDefault="00FF2FDF" w:rsidP="003124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s-CL"/>
              </w:rPr>
              <w:t>REPOSICIÓN LUMINARIAS</w:t>
            </w:r>
            <w:r w:rsidRPr="009154FE">
              <w:rPr>
                <w:rFonts w:ascii="Arial" w:hAnsi="Arial" w:cs="Arial"/>
                <w:b/>
                <w:color w:val="000000"/>
                <w:sz w:val="22"/>
                <w:szCs w:val="22"/>
                <w:lang w:val="es-CL"/>
              </w:rPr>
              <w:t xml:space="preserve"> PARA LA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s-CL"/>
              </w:rPr>
              <w:t>FISCALÍA REGIONAL DEL BIOBÍO</w:t>
            </w:r>
          </w:p>
        </w:tc>
      </w:tr>
      <w:tr w:rsidR="00F259FA" w14:paraId="356F987B" w14:textId="77777777" w:rsidTr="00F259FA">
        <w:trPr>
          <w:trHeight w:val="9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F72F7" w14:textId="77777777" w:rsidR="00F259FA" w:rsidRDefault="00F259FA" w:rsidP="003124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A65EA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4A955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10E4E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E7372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EF9D3A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</w:tr>
      <w:tr w:rsidR="00F259FA" w14:paraId="52F881D5" w14:textId="77777777" w:rsidTr="00F259FA">
        <w:trPr>
          <w:trHeight w:val="315"/>
        </w:trPr>
        <w:tc>
          <w:tcPr>
            <w:tcW w:w="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15397B6E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</w:tcPr>
          <w:p w14:paraId="5940EF25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Ítem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</w:tcPr>
          <w:p w14:paraId="2B234385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Unidad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</w:tcPr>
          <w:p w14:paraId="02E2206F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Cantidad</w:t>
            </w:r>
          </w:p>
        </w:tc>
        <w:tc>
          <w:tcPr>
            <w:tcW w:w="1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</w:tcPr>
          <w:p w14:paraId="3802F101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 unitario</w:t>
            </w:r>
          </w:p>
        </w:tc>
        <w:tc>
          <w:tcPr>
            <w:tcW w:w="19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</w:tcPr>
          <w:p w14:paraId="63E4936C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</w:tr>
      <w:tr w:rsidR="00F259FA" w14:paraId="0B7E54A8" w14:textId="77777777" w:rsidTr="00F259FA">
        <w:trPr>
          <w:trHeight w:val="300"/>
        </w:trPr>
        <w:tc>
          <w:tcPr>
            <w:tcW w:w="4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15DDD5" w14:textId="0F91FF91" w:rsidR="00F259FA" w:rsidRPr="00F259FA" w:rsidRDefault="00F259FA" w:rsidP="003124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259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3</w:t>
            </w:r>
          </w:p>
        </w:tc>
        <w:tc>
          <w:tcPr>
            <w:tcW w:w="3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EBE588" w14:textId="42489B71" w:rsidR="00F259FA" w:rsidRPr="00F259FA" w:rsidRDefault="00F259FA" w:rsidP="0031247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259F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SERVICIO REQUERIDO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1723E" w14:textId="308234D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87437" w14:textId="591E3F02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F2498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9BA10E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259FA" w14:paraId="04821723" w14:textId="77777777" w:rsidTr="00F259FA">
        <w:trPr>
          <w:trHeight w:val="300"/>
        </w:trPr>
        <w:tc>
          <w:tcPr>
            <w:tcW w:w="47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88257D9" w14:textId="20C245B2" w:rsidR="00F259FA" w:rsidRPr="00F259FA" w:rsidRDefault="00F259FA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259FA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="00FF2FDF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70D6C2" w14:textId="1246F47F" w:rsidR="00F259FA" w:rsidRPr="00F259FA" w:rsidRDefault="00FF2FDF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LUMINARIAS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B896D" w14:textId="471E7079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3CFE0" w14:textId="75CD9E9B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A7D79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BC652D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259FA" w14:paraId="584EC5B6" w14:textId="77777777" w:rsidTr="00F259FA">
        <w:trPr>
          <w:trHeight w:val="300"/>
        </w:trPr>
        <w:tc>
          <w:tcPr>
            <w:tcW w:w="47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DBE5E81" w14:textId="3626DBA1" w:rsidR="00F259FA" w:rsidRPr="00F259FA" w:rsidRDefault="00FF2FDF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3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B3C2499" w14:textId="00DED4DB" w:rsidR="00F259FA" w:rsidRDefault="00FF2FDF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Panel Led Cuadrado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4E217" w14:textId="0CA1F257" w:rsidR="00F259FA" w:rsidRDefault="00FF2FDF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26466" w14:textId="30B154D6" w:rsidR="00F259FA" w:rsidRDefault="002D596F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260F1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CDC6C2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259FA" w14:paraId="6D705332" w14:textId="77777777" w:rsidTr="00F259FA">
        <w:trPr>
          <w:trHeight w:val="300"/>
        </w:trPr>
        <w:tc>
          <w:tcPr>
            <w:tcW w:w="47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6103AAA9" w14:textId="6821817F" w:rsidR="00F259FA" w:rsidRPr="00F259FA" w:rsidRDefault="00FF2FDF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35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B7038A" w14:textId="22120FEB" w:rsidR="00F259FA" w:rsidRPr="00F259FA" w:rsidRDefault="00FF2FDF" w:rsidP="00F259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Focos Redondos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F9F6C" w14:textId="1E5A1540" w:rsidR="00F259FA" w:rsidRDefault="00FF2FDF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3C75A" w14:textId="7767D298" w:rsidR="00F259FA" w:rsidRDefault="002D596F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3AEB9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B2BFAF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259FA" w14:paraId="42490264" w14:textId="77777777" w:rsidTr="00F259FA">
        <w:trPr>
          <w:trHeight w:val="315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286CAE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DE1F29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E3A77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5C783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AF3D617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Subtotal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769009A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259FA" w14:paraId="02A377C0" w14:textId="77777777" w:rsidTr="00F259FA">
        <w:trPr>
          <w:trHeight w:val="315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ED8621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3F64A0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04104A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1A945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6F7935C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 IVA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2DCFB59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259FA" w14:paraId="3CAD6513" w14:textId="77777777" w:rsidTr="00F259FA">
        <w:trPr>
          <w:trHeight w:val="33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35C23D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96E90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C350F8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061EF3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DE167D" w14:textId="77777777" w:rsidR="00F259FA" w:rsidRDefault="00F259FA" w:rsidP="0031247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4117474" w14:textId="77777777" w:rsidR="00F259FA" w:rsidRDefault="00F259FA" w:rsidP="0031247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F259FA" w14:paraId="757170C4" w14:textId="77777777" w:rsidTr="00F259FA">
        <w:trPr>
          <w:trHeight w:val="195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B690F" w14:textId="77777777" w:rsidR="00F259FA" w:rsidRDefault="00F259FA" w:rsidP="0031247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CA5883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B2814B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16DCB5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DEA04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76244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</w:tr>
      <w:tr w:rsidR="00F259FA" w14:paraId="43A012DA" w14:textId="77777777" w:rsidTr="00F259FA">
        <w:trPr>
          <w:trHeight w:val="30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FFF389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E8AA3" w14:textId="5D7C8052" w:rsidR="00F259FA" w:rsidRDefault="00F259FA" w:rsidP="0031247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Plazo de Ejecución:    días</w:t>
            </w:r>
            <w:r w:rsidR="006261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hábiles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896E13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50A718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27158A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23676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</w:tr>
      <w:tr w:rsidR="00F259FA" w14:paraId="799784D5" w14:textId="77777777" w:rsidTr="00F259FA">
        <w:trPr>
          <w:trHeight w:val="300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0001B2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DF4F5" w14:textId="77777777" w:rsidR="00F259FA" w:rsidRDefault="00F259FA" w:rsidP="0031247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Garantía de reparación:   meses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BB5F67" w14:textId="77777777" w:rsidR="00F259FA" w:rsidRDefault="00F259FA" w:rsidP="0031247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47CAC3" w14:textId="77777777" w:rsidR="00F259FA" w:rsidRDefault="00F259FA" w:rsidP="003124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A543C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BE60E2" w14:textId="77777777" w:rsidR="00F259FA" w:rsidRDefault="00F259FA" w:rsidP="0031247E">
            <w:pPr>
              <w:rPr>
                <w:sz w:val="20"/>
                <w:szCs w:val="20"/>
              </w:rPr>
            </w:pPr>
          </w:p>
        </w:tc>
      </w:tr>
    </w:tbl>
    <w:p w14:paraId="6FC7412B" w14:textId="77777777" w:rsidR="00126747" w:rsidRDefault="00126747" w:rsidP="00952B56">
      <w:pPr>
        <w:rPr>
          <w:rFonts w:ascii="Arial" w:hAnsi="Arial" w:cs="Arial"/>
          <w:sz w:val="22"/>
          <w:szCs w:val="22"/>
        </w:rPr>
      </w:pPr>
    </w:p>
    <w:p w14:paraId="32155EF4" w14:textId="77777777" w:rsidR="00126747" w:rsidRDefault="00126747" w:rsidP="00952B56">
      <w:pPr>
        <w:rPr>
          <w:rFonts w:ascii="Arial" w:hAnsi="Arial" w:cs="Arial"/>
          <w:sz w:val="22"/>
          <w:szCs w:val="22"/>
        </w:rPr>
      </w:pPr>
    </w:p>
    <w:p w14:paraId="29D73E90" w14:textId="1F9BA4F6" w:rsidR="008D2CD2" w:rsidRPr="00D020FA" w:rsidRDefault="00113281" w:rsidP="00D020FA">
      <w:pPr>
        <w:pStyle w:val="Prrafodelista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020FA">
        <w:rPr>
          <w:rFonts w:ascii="Arial" w:eastAsia="Verdana" w:hAnsi="Arial" w:cs="Arial"/>
          <w:color w:val="000000"/>
          <w:sz w:val="22"/>
          <w:szCs w:val="22"/>
        </w:rPr>
        <w:t xml:space="preserve">La </w:t>
      </w:r>
      <w:r w:rsidR="00F259FA">
        <w:rPr>
          <w:rFonts w:ascii="Arial" w:eastAsia="Verdana" w:hAnsi="Arial" w:cs="Arial"/>
          <w:color w:val="000000"/>
          <w:sz w:val="22"/>
          <w:szCs w:val="22"/>
        </w:rPr>
        <w:t xml:space="preserve">empresa </w:t>
      </w:r>
      <w:r w:rsidRPr="00D020FA">
        <w:rPr>
          <w:rFonts w:ascii="Arial" w:eastAsia="Verdana" w:hAnsi="Arial" w:cs="Arial"/>
          <w:color w:val="000000"/>
          <w:sz w:val="22"/>
          <w:szCs w:val="22"/>
        </w:rPr>
        <w:t>proponente oferta</w:t>
      </w:r>
      <w:r w:rsidR="00126747" w:rsidRPr="00D020FA">
        <w:rPr>
          <w:rFonts w:ascii="Arial" w:hAnsi="Arial" w:cs="Arial"/>
          <w:sz w:val="22"/>
          <w:szCs w:val="22"/>
        </w:rPr>
        <w:t xml:space="preserve"> una garantía mínima de 12 meses</w:t>
      </w:r>
      <w:r w:rsidR="00A2517A" w:rsidRPr="00D020FA">
        <w:rPr>
          <w:rFonts w:ascii="Arial" w:hAnsi="Arial" w:cs="Arial"/>
          <w:sz w:val="22"/>
          <w:szCs w:val="22"/>
        </w:rPr>
        <w:t>.</w:t>
      </w:r>
    </w:p>
    <w:p w14:paraId="24215E02" w14:textId="77777777" w:rsidR="00222110" w:rsidRDefault="00222110" w:rsidP="00952B56">
      <w:pPr>
        <w:rPr>
          <w:rFonts w:ascii="Arial" w:hAnsi="Arial" w:cs="Arial"/>
          <w:sz w:val="22"/>
          <w:szCs w:val="22"/>
        </w:rPr>
      </w:pPr>
    </w:p>
    <w:p w14:paraId="03CD37DF" w14:textId="77777777" w:rsidR="00222110" w:rsidRDefault="00222110" w:rsidP="00952B56">
      <w:pPr>
        <w:rPr>
          <w:rFonts w:ascii="Arial" w:hAnsi="Arial" w:cs="Arial"/>
          <w:sz w:val="22"/>
          <w:szCs w:val="22"/>
        </w:rPr>
      </w:pPr>
    </w:p>
    <w:p w14:paraId="5303CDED" w14:textId="77777777" w:rsidR="00734398" w:rsidRDefault="00734398" w:rsidP="0018744D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2770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18744D" w:rsidRPr="00660DD7" w14:paraId="1AC59144" w14:textId="77777777" w:rsidTr="00B266B2">
        <w:tc>
          <w:tcPr>
            <w:tcW w:w="5400" w:type="dxa"/>
          </w:tcPr>
          <w:p w14:paraId="53FFE373" w14:textId="77777777" w:rsidR="0018744D" w:rsidRPr="00660DD7" w:rsidRDefault="00FD1550" w:rsidP="00B266B2">
            <w:pPr>
              <w:pStyle w:val="Ttulo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none"/>
              </w:rPr>
              <w:t>F</w:t>
            </w:r>
            <w:r w:rsidR="0018744D" w:rsidRPr="00660DD7">
              <w:rPr>
                <w:rFonts w:ascii="Arial" w:hAnsi="Arial" w:cs="Arial"/>
                <w:sz w:val="22"/>
                <w:szCs w:val="22"/>
                <w:u w:val="none"/>
              </w:rPr>
              <w:t>IRMA OFERENTE</w:t>
            </w:r>
          </w:p>
        </w:tc>
      </w:tr>
    </w:tbl>
    <w:p w14:paraId="79BC82BD" w14:textId="4F9859CE" w:rsidR="00CE484D" w:rsidRPr="00EB551D" w:rsidRDefault="00CE484D" w:rsidP="001148D2">
      <w:pPr>
        <w:pStyle w:val="Ttulo1"/>
        <w:rPr>
          <w:rFonts w:ascii="Arial" w:hAnsi="Arial" w:cs="Arial"/>
          <w:sz w:val="22"/>
          <w:szCs w:val="22"/>
        </w:rPr>
      </w:pPr>
    </w:p>
    <w:sectPr w:rsidR="00CE484D" w:rsidRPr="00EB551D" w:rsidSect="00282BFA">
      <w:headerReference w:type="default" r:id="rId8"/>
      <w:footerReference w:type="default" r:id="rId9"/>
      <w:pgSz w:w="12242" w:h="15842" w:code="1"/>
      <w:pgMar w:top="1702" w:right="1469" w:bottom="1418" w:left="1701" w:header="568" w:footer="405" w:gutter="0"/>
      <w:paperSrc w:first="260" w:other="26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41BF" w14:textId="77777777" w:rsidR="005963D6" w:rsidRDefault="005963D6" w:rsidP="0018744D">
      <w:r>
        <w:separator/>
      </w:r>
    </w:p>
  </w:endnote>
  <w:endnote w:type="continuationSeparator" w:id="0">
    <w:p w14:paraId="40988F49" w14:textId="77777777" w:rsidR="005963D6" w:rsidRDefault="005963D6" w:rsidP="00187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CD9B1" w14:textId="541769E3" w:rsidR="00D04B06" w:rsidRDefault="00D04B06">
    <w:pPr>
      <w:pStyle w:val="Piedepgina"/>
      <w:jc w:val="right"/>
    </w:pPr>
  </w:p>
  <w:p w14:paraId="71184001" w14:textId="77777777" w:rsidR="00D04B06" w:rsidRDefault="00D0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640A" w14:textId="77777777" w:rsidR="005963D6" w:rsidRDefault="005963D6" w:rsidP="0018744D">
      <w:r>
        <w:separator/>
      </w:r>
    </w:p>
  </w:footnote>
  <w:footnote w:type="continuationSeparator" w:id="0">
    <w:p w14:paraId="0E1A5158" w14:textId="77777777" w:rsidR="005963D6" w:rsidRDefault="005963D6" w:rsidP="00187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D068" w14:textId="76FCF7F9" w:rsidR="005245F6" w:rsidRDefault="00A06CCE">
    <w:pPr>
      <w:pStyle w:val="Encabezado"/>
    </w:pPr>
    <w:r w:rsidRPr="006A6503">
      <w:rPr>
        <w:noProof/>
        <w:lang w:val="es-CL" w:eastAsia="es-CL"/>
      </w:rPr>
      <w:drawing>
        <wp:inline distT="0" distB="0" distL="0" distR="0" wp14:anchorId="1250343A" wp14:editId="769CC34A">
          <wp:extent cx="895350" cy="628650"/>
          <wp:effectExtent l="0" t="0" r="0" b="0"/>
          <wp:docPr id="326121357" name="Imagen 326121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748"/>
    <w:multiLevelType w:val="hybridMultilevel"/>
    <w:tmpl w:val="86726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A4607F"/>
    <w:multiLevelType w:val="multilevel"/>
    <w:tmpl w:val="14AEBF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1E22FA"/>
    <w:multiLevelType w:val="hybridMultilevel"/>
    <w:tmpl w:val="F53A39A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322DF"/>
    <w:multiLevelType w:val="hybridMultilevel"/>
    <w:tmpl w:val="D93EA452"/>
    <w:lvl w:ilvl="0" w:tplc="054443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329CA"/>
    <w:multiLevelType w:val="multilevel"/>
    <w:tmpl w:val="A08EE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B06CD9"/>
    <w:multiLevelType w:val="hybridMultilevel"/>
    <w:tmpl w:val="9FC0078E"/>
    <w:lvl w:ilvl="0" w:tplc="73DC63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B7020"/>
    <w:multiLevelType w:val="hybridMultilevel"/>
    <w:tmpl w:val="A15CE3A8"/>
    <w:lvl w:ilvl="0" w:tplc="E062C5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367A1"/>
    <w:multiLevelType w:val="hybridMultilevel"/>
    <w:tmpl w:val="8B4EC092"/>
    <w:lvl w:ilvl="0" w:tplc="6A92EE1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6799A"/>
    <w:multiLevelType w:val="hybridMultilevel"/>
    <w:tmpl w:val="0F7EA6E4"/>
    <w:lvl w:ilvl="0" w:tplc="FBCEC7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0216E"/>
    <w:multiLevelType w:val="hybridMultilevel"/>
    <w:tmpl w:val="52D047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C3329"/>
    <w:multiLevelType w:val="hybridMultilevel"/>
    <w:tmpl w:val="09DA35F4"/>
    <w:lvl w:ilvl="0" w:tplc="0C0A000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157033"/>
    <w:multiLevelType w:val="hybridMultilevel"/>
    <w:tmpl w:val="ACC242BC"/>
    <w:lvl w:ilvl="0" w:tplc="0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35AB1A96"/>
    <w:multiLevelType w:val="hybridMultilevel"/>
    <w:tmpl w:val="30627858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6296FC1"/>
    <w:multiLevelType w:val="hybridMultilevel"/>
    <w:tmpl w:val="F9282F60"/>
    <w:lvl w:ilvl="0" w:tplc="30CC5DDA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65F2279"/>
    <w:multiLevelType w:val="hybridMultilevel"/>
    <w:tmpl w:val="5164D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722D1"/>
    <w:multiLevelType w:val="hybridMultilevel"/>
    <w:tmpl w:val="C29428A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7707A7A"/>
    <w:multiLevelType w:val="hybridMultilevel"/>
    <w:tmpl w:val="824063DC"/>
    <w:lvl w:ilvl="0" w:tplc="7FC8A26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92446"/>
    <w:multiLevelType w:val="hybridMultilevel"/>
    <w:tmpl w:val="B7BC2A56"/>
    <w:lvl w:ilvl="0" w:tplc="B6E2ADBC">
      <w:numFmt w:val="bullet"/>
      <w:lvlText w:val="-"/>
      <w:lvlJc w:val="left"/>
      <w:pPr>
        <w:ind w:left="720" w:hanging="360"/>
      </w:pPr>
      <w:rPr>
        <w:rFonts w:ascii="Arial" w:eastAsia="Verdana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411E8"/>
    <w:multiLevelType w:val="hybridMultilevel"/>
    <w:tmpl w:val="3C68F470"/>
    <w:lvl w:ilvl="0" w:tplc="400C744C">
      <w:start w:val="2"/>
      <w:numFmt w:val="bullet"/>
      <w:lvlText w:val="-"/>
      <w:lvlJc w:val="left"/>
      <w:pPr>
        <w:ind w:left="436" w:hanging="360"/>
      </w:pPr>
      <w:rPr>
        <w:rFonts w:ascii="Arial" w:eastAsia="Times New Roman" w:hAnsi="Arial" w:cs="Arial" w:hint="default"/>
      </w:rPr>
    </w:lvl>
    <w:lvl w:ilvl="1" w:tplc="34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40FF27A5"/>
    <w:multiLevelType w:val="hybridMultilevel"/>
    <w:tmpl w:val="7ECCE646"/>
    <w:lvl w:ilvl="0" w:tplc="0C0A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4F24B3A"/>
    <w:multiLevelType w:val="multilevel"/>
    <w:tmpl w:val="5C4C54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u w:val="none"/>
      </w:rPr>
    </w:lvl>
  </w:abstractNum>
  <w:abstractNum w:abstractNumId="21" w15:restartNumberingAfterBreak="0">
    <w:nsid w:val="467833B0"/>
    <w:multiLevelType w:val="hybridMultilevel"/>
    <w:tmpl w:val="475CEB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9B5ABC"/>
    <w:multiLevelType w:val="hybridMultilevel"/>
    <w:tmpl w:val="B7606BA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B262E40"/>
    <w:multiLevelType w:val="hybridMultilevel"/>
    <w:tmpl w:val="386E3172"/>
    <w:lvl w:ilvl="0" w:tplc="2E74A286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CDB265C"/>
    <w:multiLevelType w:val="multilevel"/>
    <w:tmpl w:val="A45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80620E"/>
    <w:multiLevelType w:val="hybridMultilevel"/>
    <w:tmpl w:val="F550AE46"/>
    <w:lvl w:ilvl="0" w:tplc="64E8A71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87D5B"/>
    <w:multiLevelType w:val="hybridMultilevel"/>
    <w:tmpl w:val="66845B2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D35F55"/>
    <w:multiLevelType w:val="hybridMultilevel"/>
    <w:tmpl w:val="F8E87286"/>
    <w:lvl w:ilvl="0" w:tplc="4022D77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620A5D84"/>
    <w:multiLevelType w:val="hybridMultilevel"/>
    <w:tmpl w:val="CB6EEAF4"/>
    <w:lvl w:ilvl="0" w:tplc="A2F86E5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33AAE"/>
    <w:multiLevelType w:val="hybridMultilevel"/>
    <w:tmpl w:val="855C8AD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sz w:val="24"/>
        <w:szCs w:val="24"/>
      </w:rPr>
    </w:lvl>
    <w:lvl w:ilvl="4" w:tplc="340A0019">
      <w:start w:val="1"/>
      <w:numFmt w:val="lowerLetter"/>
      <w:lvlText w:val="%5."/>
      <w:lvlJc w:val="left"/>
      <w:pPr>
        <w:ind w:left="4320" w:hanging="360"/>
      </w:pPr>
    </w:lvl>
    <w:lvl w:ilvl="5" w:tplc="340A001B">
      <w:start w:val="1"/>
      <w:numFmt w:val="lowerRoman"/>
      <w:lvlText w:val="%6."/>
      <w:lvlJc w:val="right"/>
      <w:pPr>
        <w:ind w:left="5040" w:hanging="180"/>
      </w:pPr>
    </w:lvl>
    <w:lvl w:ilvl="6" w:tplc="340A000F">
      <w:start w:val="1"/>
      <w:numFmt w:val="decimal"/>
      <w:lvlText w:val="%7."/>
      <w:lvlJc w:val="left"/>
      <w:pPr>
        <w:ind w:left="5760" w:hanging="360"/>
      </w:pPr>
    </w:lvl>
    <w:lvl w:ilvl="7" w:tplc="340A0019">
      <w:start w:val="1"/>
      <w:numFmt w:val="lowerLetter"/>
      <w:lvlText w:val="%8."/>
      <w:lvlJc w:val="left"/>
      <w:pPr>
        <w:ind w:left="6480" w:hanging="360"/>
      </w:pPr>
    </w:lvl>
    <w:lvl w:ilvl="8" w:tplc="340A001B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E0756CB"/>
    <w:multiLevelType w:val="hybridMultilevel"/>
    <w:tmpl w:val="AA0C1820"/>
    <w:lvl w:ilvl="0" w:tplc="5A9CAE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1F2FBF"/>
    <w:multiLevelType w:val="hybridMultilevel"/>
    <w:tmpl w:val="9B942832"/>
    <w:lvl w:ilvl="0" w:tplc="3912CB6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D7E0A"/>
    <w:multiLevelType w:val="hybridMultilevel"/>
    <w:tmpl w:val="34D08EC2"/>
    <w:lvl w:ilvl="0" w:tplc="054443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67542D"/>
    <w:multiLevelType w:val="multilevel"/>
    <w:tmpl w:val="EF10D2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num w:numId="1" w16cid:durableId="1988244347">
    <w:abstractNumId w:val="13"/>
  </w:num>
  <w:num w:numId="2" w16cid:durableId="717244151">
    <w:abstractNumId w:val="9"/>
  </w:num>
  <w:num w:numId="3" w16cid:durableId="118454798">
    <w:abstractNumId w:val="11"/>
  </w:num>
  <w:num w:numId="4" w16cid:durableId="483356506">
    <w:abstractNumId w:val="19"/>
  </w:num>
  <w:num w:numId="5" w16cid:durableId="1843877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9469777">
    <w:abstractNumId w:val="3"/>
  </w:num>
  <w:num w:numId="7" w16cid:durableId="305167419">
    <w:abstractNumId w:val="14"/>
  </w:num>
  <w:num w:numId="8" w16cid:durableId="45568586">
    <w:abstractNumId w:val="33"/>
  </w:num>
  <w:num w:numId="9" w16cid:durableId="250505855">
    <w:abstractNumId w:val="27"/>
  </w:num>
  <w:num w:numId="10" w16cid:durableId="676999948">
    <w:abstractNumId w:val="0"/>
  </w:num>
  <w:num w:numId="11" w16cid:durableId="539822211">
    <w:abstractNumId w:val="12"/>
  </w:num>
  <w:num w:numId="12" w16cid:durableId="1596396328">
    <w:abstractNumId w:val="23"/>
  </w:num>
  <w:num w:numId="13" w16cid:durableId="2114786117">
    <w:abstractNumId w:val="2"/>
  </w:num>
  <w:num w:numId="14" w16cid:durableId="1078794304">
    <w:abstractNumId w:val="34"/>
  </w:num>
  <w:num w:numId="15" w16cid:durableId="1915118003">
    <w:abstractNumId w:val="8"/>
  </w:num>
  <w:num w:numId="16" w16cid:durableId="494802639">
    <w:abstractNumId w:val="20"/>
  </w:num>
  <w:num w:numId="17" w16cid:durableId="59669311">
    <w:abstractNumId w:val="29"/>
  </w:num>
  <w:num w:numId="18" w16cid:durableId="785199990">
    <w:abstractNumId w:val="15"/>
  </w:num>
  <w:num w:numId="19" w16cid:durableId="780605993">
    <w:abstractNumId w:val="25"/>
  </w:num>
  <w:num w:numId="20" w16cid:durableId="1793673408">
    <w:abstractNumId w:val="32"/>
  </w:num>
  <w:num w:numId="21" w16cid:durableId="580603657">
    <w:abstractNumId w:val="6"/>
  </w:num>
  <w:num w:numId="22" w16cid:durableId="1503862265">
    <w:abstractNumId w:val="16"/>
  </w:num>
  <w:num w:numId="23" w16cid:durableId="80370787">
    <w:abstractNumId w:val="24"/>
  </w:num>
  <w:num w:numId="24" w16cid:durableId="1650161104">
    <w:abstractNumId w:val="7"/>
  </w:num>
  <w:num w:numId="25" w16cid:durableId="238949538">
    <w:abstractNumId w:val="28"/>
  </w:num>
  <w:num w:numId="26" w16cid:durableId="724180701">
    <w:abstractNumId w:val="4"/>
  </w:num>
  <w:num w:numId="27" w16cid:durableId="787929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9773658">
    <w:abstractNumId w:val="10"/>
  </w:num>
  <w:num w:numId="29" w16cid:durableId="582615805">
    <w:abstractNumId w:val="1"/>
  </w:num>
  <w:num w:numId="30" w16cid:durableId="165294576">
    <w:abstractNumId w:val="18"/>
  </w:num>
  <w:num w:numId="31" w16cid:durableId="11795435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85088176">
    <w:abstractNumId w:val="5"/>
  </w:num>
  <w:num w:numId="33" w16cid:durableId="303968793">
    <w:abstractNumId w:val="31"/>
  </w:num>
  <w:num w:numId="34" w16cid:durableId="875855591">
    <w:abstractNumId w:val="21"/>
  </w:num>
  <w:num w:numId="35" w16cid:durableId="267084157">
    <w:abstractNumId w:val="26"/>
  </w:num>
  <w:num w:numId="36" w16cid:durableId="7876243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9C"/>
    <w:rsid w:val="00005CAD"/>
    <w:rsid w:val="00005E28"/>
    <w:rsid w:val="000067AB"/>
    <w:rsid w:val="00007984"/>
    <w:rsid w:val="00012A3D"/>
    <w:rsid w:val="0001509C"/>
    <w:rsid w:val="00021F31"/>
    <w:rsid w:val="00031241"/>
    <w:rsid w:val="00031666"/>
    <w:rsid w:val="000367E8"/>
    <w:rsid w:val="00037301"/>
    <w:rsid w:val="00044254"/>
    <w:rsid w:val="00055988"/>
    <w:rsid w:val="00056A8B"/>
    <w:rsid w:val="000573BD"/>
    <w:rsid w:val="000850E5"/>
    <w:rsid w:val="00091588"/>
    <w:rsid w:val="0009344F"/>
    <w:rsid w:val="00096C25"/>
    <w:rsid w:val="000A3FA3"/>
    <w:rsid w:val="000B07F2"/>
    <w:rsid w:val="000B612F"/>
    <w:rsid w:val="000C1AF8"/>
    <w:rsid w:val="000D3420"/>
    <w:rsid w:val="000E1CB4"/>
    <w:rsid w:val="000F228B"/>
    <w:rsid w:val="000F31AA"/>
    <w:rsid w:val="000F6086"/>
    <w:rsid w:val="001004F6"/>
    <w:rsid w:val="00105087"/>
    <w:rsid w:val="00107D65"/>
    <w:rsid w:val="00111E65"/>
    <w:rsid w:val="00113281"/>
    <w:rsid w:val="001148D2"/>
    <w:rsid w:val="0012035B"/>
    <w:rsid w:val="0012615B"/>
    <w:rsid w:val="00126747"/>
    <w:rsid w:val="00133173"/>
    <w:rsid w:val="001344D5"/>
    <w:rsid w:val="00152A04"/>
    <w:rsid w:val="0015405E"/>
    <w:rsid w:val="0016669B"/>
    <w:rsid w:val="00180B8B"/>
    <w:rsid w:val="0018744D"/>
    <w:rsid w:val="00190022"/>
    <w:rsid w:val="001942E8"/>
    <w:rsid w:val="00194EF9"/>
    <w:rsid w:val="001953B4"/>
    <w:rsid w:val="00196F2A"/>
    <w:rsid w:val="00197D1D"/>
    <w:rsid w:val="001A5644"/>
    <w:rsid w:val="001B64C6"/>
    <w:rsid w:val="001C5E59"/>
    <w:rsid w:val="001C645A"/>
    <w:rsid w:val="001D6292"/>
    <w:rsid w:val="001F3487"/>
    <w:rsid w:val="00204E22"/>
    <w:rsid w:val="002177D5"/>
    <w:rsid w:val="00217AEF"/>
    <w:rsid w:val="002208AF"/>
    <w:rsid w:val="00222110"/>
    <w:rsid w:val="002259DD"/>
    <w:rsid w:val="00230216"/>
    <w:rsid w:val="00234750"/>
    <w:rsid w:val="002457D4"/>
    <w:rsid w:val="002534FB"/>
    <w:rsid w:val="00263363"/>
    <w:rsid w:val="00264579"/>
    <w:rsid w:val="00271963"/>
    <w:rsid w:val="00282BFA"/>
    <w:rsid w:val="00294C1D"/>
    <w:rsid w:val="002A23E4"/>
    <w:rsid w:val="002B029A"/>
    <w:rsid w:val="002B0E92"/>
    <w:rsid w:val="002B5949"/>
    <w:rsid w:val="002B5E35"/>
    <w:rsid w:val="002C0362"/>
    <w:rsid w:val="002C2FB2"/>
    <w:rsid w:val="002D0BBD"/>
    <w:rsid w:val="002D237D"/>
    <w:rsid w:val="002D38F4"/>
    <w:rsid w:val="002D596F"/>
    <w:rsid w:val="002D6F15"/>
    <w:rsid w:val="002D78CE"/>
    <w:rsid w:val="002E679C"/>
    <w:rsid w:val="002F13B6"/>
    <w:rsid w:val="002F4E39"/>
    <w:rsid w:val="002F5373"/>
    <w:rsid w:val="00303974"/>
    <w:rsid w:val="0030658E"/>
    <w:rsid w:val="00310405"/>
    <w:rsid w:val="00310412"/>
    <w:rsid w:val="00310ED6"/>
    <w:rsid w:val="0031436D"/>
    <w:rsid w:val="0032713D"/>
    <w:rsid w:val="0032752F"/>
    <w:rsid w:val="00345D92"/>
    <w:rsid w:val="00354270"/>
    <w:rsid w:val="00360C67"/>
    <w:rsid w:val="00367975"/>
    <w:rsid w:val="0037445E"/>
    <w:rsid w:val="00384B79"/>
    <w:rsid w:val="003929B4"/>
    <w:rsid w:val="003A34CC"/>
    <w:rsid w:val="003A7EE9"/>
    <w:rsid w:val="003B070E"/>
    <w:rsid w:val="003B33B7"/>
    <w:rsid w:val="003C20BB"/>
    <w:rsid w:val="003C421A"/>
    <w:rsid w:val="003C77CE"/>
    <w:rsid w:val="003D2EF3"/>
    <w:rsid w:val="003D4C12"/>
    <w:rsid w:val="003D4CCF"/>
    <w:rsid w:val="003D66EE"/>
    <w:rsid w:val="003E1545"/>
    <w:rsid w:val="003F27CD"/>
    <w:rsid w:val="003F4955"/>
    <w:rsid w:val="004032C2"/>
    <w:rsid w:val="00413008"/>
    <w:rsid w:val="00426896"/>
    <w:rsid w:val="00433ABA"/>
    <w:rsid w:val="004379F4"/>
    <w:rsid w:val="00446323"/>
    <w:rsid w:val="004512AB"/>
    <w:rsid w:val="00454B6C"/>
    <w:rsid w:val="00461762"/>
    <w:rsid w:val="00465C86"/>
    <w:rsid w:val="00465FE5"/>
    <w:rsid w:val="004728E1"/>
    <w:rsid w:val="00483693"/>
    <w:rsid w:val="00497BC7"/>
    <w:rsid w:val="004A4D56"/>
    <w:rsid w:val="004B389F"/>
    <w:rsid w:val="004B3CA9"/>
    <w:rsid w:val="004C1851"/>
    <w:rsid w:val="004D098A"/>
    <w:rsid w:val="004D335F"/>
    <w:rsid w:val="004E58AE"/>
    <w:rsid w:val="004E6E24"/>
    <w:rsid w:val="004F259D"/>
    <w:rsid w:val="004F4938"/>
    <w:rsid w:val="005067DD"/>
    <w:rsid w:val="0051347D"/>
    <w:rsid w:val="00514362"/>
    <w:rsid w:val="00517C10"/>
    <w:rsid w:val="00520E39"/>
    <w:rsid w:val="00522433"/>
    <w:rsid w:val="005245F6"/>
    <w:rsid w:val="0053083B"/>
    <w:rsid w:val="00534286"/>
    <w:rsid w:val="0053493A"/>
    <w:rsid w:val="00546F27"/>
    <w:rsid w:val="00547206"/>
    <w:rsid w:val="005475BB"/>
    <w:rsid w:val="005479C3"/>
    <w:rsid w:val="00551CC3"/>
    <w:rsid w:val="00552FB1"/>
    <w:rsid w:val="00557E03"/>
    <w:rsid w:val="00561307"/>
    <w:rsid w:val="005627E8"/>
    <w:rsid w:val="005740BA"/>
    <w:rsid w:val="00574950"/>
    <w:rsid w:val="00580C0B"/>
    <w:rsid w:val="005937E2"/>
    <w:rsid w:val="005963D6"/>
    <w:rsid w:val="00596BC0"/>
    <w:rsid w:val="005A25B9"/>
    <w:rsid w:val="005B66A3"/>
    <w:rsid w:val="005E0D96"/>
    <w:rsid w:val="005F0CD3"/>
    <w:rsid w:val="005F4146"/>
    <w:rsid w:val="005F6F2A"/>
    <w:rsid w:val="005F7FBB"/>
    <w:rsid w:val="0061029E"/>
    <w:rsid w:val="00622BE7"/>
    <w:rsid w:val="00622C6C"/>
    <w:rsid w:val="0062616B"/>
    <w:rsid w:val="00631CC7"/>
    <w:rsid w:val="00637198"/>
    <w:rsid w:val="00640954"/>
    <w:rsid w:val="00652EA4"/>
    <w:rsid w:val="00660DD7"/>
    <w:rsid w:val="00661FBC"/>
    <w:rsid w:val="006652A1"/>
    <w:rsid w:val="00680B2C"/>
    <w:rsid w:val="00681970"/>
    <w:rsid w:val="006830F3"/>
    <w:rsid w:val="00685472"/>
    <w:rsid w:val="006964C1"/>
    <w:rsid w:val="006A0A17"/>
    <w:rsid w:val="006A2CF2"/>
    <w:rsid w:val="006A6503"/>
    <w:rsid w:val="006B1F41"/>
    <w:rsid w:val="006B324B"/>
    <w:rsid w:val="006B636B"/>
    <w:rsid w:val="006C6F36"/>
    <w:rsid w:val="006C7CE7"/>
    <w:rsid w:val="006D2BB7"/>
    <w:rsid w:val="006E573A"/>
    <w:rsid w:val="006F58B2"/>
    <w:rsid w:val="00713284"/>
    <w:rsid w:val="00716571"/>
    <w:rsid w:val="0071666E"/>
    <w:rsid w:val="00722B10"/>
    <w:rsid w:val="00734398"/>
    <w:rsid w:val="00734988"/>
    <w:rsid w:val="0075356F"/>
    <w:rsid w:val="00761C68"/>
    <w:rsid w:val="007630B9"/>
    <w:rsid w:val="00764376"/>
    <w:rsid w:val="00766B48"/>
    <w:rsid w:val="00775C0D"/>
    <w:rsid w:val="007776ED"/>
    <w:rsid w:val="007860C7"/>
    <w:rsid w:val="007871F4"/>
    <w:rsid w:val="00796133"/>
    <w:rsid w:val="007D02EE"/>
    <w:rsid w:val="007D20BA"/>
    <w:rsid w:val="007E75DD"/>
    <w:rsid w:val="007F2A39"/>
    <w:rsid w:val="007F2D7A"/>
    <w:rsid w:val="007F6A46"/>
    <w:rsid w:val="0080454E"/>
    <w:rsid w:val="008072AC"/>
    <w:rsid w:val="0081006C"/>
    <w:rsid w:val="0081176F"/>
    <w:rsid w:val="00812943"/>
    <w:rsid w:val="00814902"/>
    <w:rsid w:val="00814FEC"/>
    <w:rsid w:val="00822DDD"/>
    <w:rsid w:val="00835A80"/>
    <w:rsid w:val="008407EA"/>
    <w:rsid w:val="0085020B"/>
    <w:rsid w:val="008504CB"/>
    <w:rsid w:val="00853031"/>
    <w:rsid w:val="00854E44"/>
    <w:rsid w:val="00854E8A"/>
    <w:rsid w:val="008551DE"/>
    <w:rsid w:val="00856D91"/>
    <w:rsid w:val="008726EA"/>
    <w:rsid w:val="00884885"/>
    <w:rsid w:val="0088518B"/>
    <w:rsid w:val="00892D09"/>
    <w:rsid w:val="00894F8A"/>
    <w:rsid w:val="008B1E85"/>
    <w:rsid w:val="008B2C2A"/>
    <w:rsid w:val="008B3861"/>
    <w:rsid w:val="008C15B7"/>
    <w:rsid w:val="008C19A7"/>
    <w:rsid w:val="008C2C01"/>
    <w:rsid w:val="008C5AB1"/>
    <w:rsid w:val="008D19C9"/>
    <w:rsid w:val="008D2CD2"/>
    <w:rsid w:val="008D3102"/>
    <w:rsid w:val="008E7211"/>
    <w:rsid w:val="008F0D85"/>
    <w:rsid w:val="00916252"/>
    <w:rsid w:val="00916E61"/>
    <w:rsid w:val="009201BB"/>
    <w:rsid w:val="009207B2"/>
    <w:rsid w:val="00923CFD"/>
    <w:rsid w:val="00925EBF"/>
    <w:rsid w:val="009260D2"/>
    <w:rsid w:val="00932541"/>
    <w:rsid w:val="00940C88"/>
    <w:rsid w:val="00952B56"/>
    <w:rsid w:val="009552FD"/>
    <w:rsid w:val="0096054A"/>
    <w:rsid w:val="009674EB"/>
    <w:rsid w:val="00975FA4"/>
    <w:rsid w:val="00981AAB"/>
    <w:rsid w:val="0099218A"/>
    <w:rsid w:val="009A269F"/>
    <w:rsid w:val="009B00AC"/>
    <w:rsid w:val="009D10ED"/>
    <w:rsid w:val="009D1A10"/>
    <w:rsid w:val="009D4C3F"/>
    <w:rsid w:val="009E1E28"/>
    <w:rsid w:val="009E3FF0"/>
    <w:rsid w:val="009E7C9D"/>
    <w:rsid w:val="009F0FDF"/>
    <w:rsid w:val="009F4364"/>
    <w:rsid w:val="009F7CA1"/>
    <w:rsid w:val="00A042EF"/>
    <w:rsid w:val="00A055C0"/>
    <w:rsid w:val="00A06CCE"/>
    <w:rsid w:val="00A14572"/>
    <w:rsid w:val="00A15936"/>
    <w:rsid w:val="00A24F84"/>
    <w:rsid w:val="00A2517A"/>
    <w:rsid w:val="00A25184"/>
    <w:rsid w:val="00A26D8B"/>
    <w:rsid w:val="00A33826"/>
    <w:rsid w:val="00A36460"/>
    <w:rsid w:val="00A455A1"/>
    <w:rsid w:val="00A505F8"/>
    <w:rsid w:val="00A5278C"/>
    <w:rsid w:val="00A556B6"/>
    <w:rsid w:val="00A74585"/>
    <w:rsid w:val="00A7626C"/>
    <w:rsid w:val="00A80C25"/>
    <w:rsid w:val="00A81665"/>
    <w:rsid w:val="00A82AAD"/>
    <w:rsid w:val="00A83E77"/>
    <w:rsid w:val="00A84142"/>
    <w:rsid w:val="00A8540D"/>
    <w:rsid w:val="00A915FA"/>
    <w:rsid w:val="00AA5D77"/>
    <w:rsid w:val="00AA6855"/>
    <w:rsid w:val="00AA7FEB"/>
    <w:rsid w:val="00AB062C"/>
    <w:rsid w:val="00AC07ED"/>
    <w:rsid w:val="00AC6888"/>
    <w:rsid w:val="00AD1026"/>
    <w:rsid w:val="00AD264B"/>
    <w:rsid w:val="00AF111B"/>
    <w:rsid w:val="00AF6472"/>
    <w:rsid w:val="00AF72FE"/>
    <w:rsid w:val="00B034A1"/>
    <w:rsid w:val="00B149A6"/>
    <w:rsid w:val="00B16052"/>
    <w:rsid w:val="00B176B2"/>
    <w:rsid w:val="00B26520"/>
    <w:rsid w:val="00B266B2"/>
    <w:rsid w:val="00B30008"/>
    <w:rsid w:val="00B514EE"/>
    <w:rsid w:val="00B532AA"/>
    <w:rsid w:val="00B65029"/>
    <w:rsid w:val="00B65D1E"/>
    <w:rsid w:val="00B758EC"/>
    <w:rsid w:val="00B76A45"/>
    <w:rsid w:val="00B8387B"/>
    <w:rsid w:val="00B84DB8"/>
    <w:rsid w:val="00B87B1C"/>
    <w:rsid w:val="00B94BF2"/>
    <w:rsid w:val="00B95337"/>
    <w:rsid w:val="00B97E93"/>
    <w:rsid w:val="00BA0400"/>
    <w:rsid w:val="00BA47B3"/>
    <w:rsid w:val="00BA5727"/>
    <w:rsid w:val="00BC05CF"/>
    <w:rsid w:val="00BC3555"/>
    <w:rsid w:val="00BC6BA7"/>
    <w:rsid w:val="00BD01EC"/>
    <w:rsid w:val="00BD4F98"/>
    <w:rsid w:val="00BE0C3E"/>
    <w:rsid w:val="00BE25F1"/>
    <w:rsid w:val="00BE4E09"/>
    <w:rsid w:val="00C13CF3"/>
    <w:rsid w:val="00C16057"/>
    <w:rsid w:val="00C34460"/>
    <w:rsid w:val="00C46A23"/>
    <w:rsid w:val="00C566FA"/>
    <w:rsid w:val="00C61D72"/>
    <w:rsid w:val="00C638AB"/>
    <w:rsid w:val="00C66ACB"/>
    <w:rsid w:val="00C76C7A"/>
    <w:rsid w:val="00CA1A5A"/>
    <w:rsid w:val="00CA22DD"/>
    <w:rsid w:val="00CA5EA0"/>
    <w:rsid w:val="00CC2F5D"/>
    <w:rsid w:val="00CC79E2"/>
    <w:rsid w:val="00CE484D"/>
    <w:rsid w:val="00CF468C"/>
    <w:rsid w:val="00D001E2"/>
    <w:rsid w:val="00D00A8A"/>
    <w:rsid w:val="00D020FA"/>
    <w:rsid w:val="00D04029"/>
    <w:rsid w:val="00D04B06"/>
    <w:rsid w:val="00D142FF"/>
    <w:rsid w:val="00D16C4D"/>
    <w:rsid w:val="00D3015B"/>
    <w:rsid w:val="00D31982"/>
    <w:rsid w:val="00D509E6"/>
    <w:rsid w:val="00D55A0E"/>
    <w:rsid w:val="00D56940"/>
    <w:rsid w:val="00D6298C"/>
    <w:rsid w:val="00D649EF"/>
    <w:rsid w:val="00D6611B"/>
    <w:rsid w:val="00D66324"/>
    <w:rsid w:val="00D70D69"/>
    <w:rsid w:val="00D74EFF"/>
    <w:rsid w:val="00D7642E"/>
    <w:rsid w:val="00D82318"/>
    <w:rsid w:val="00D86A33"/>
    <w:rsid w:val="00D94AB5"/>
    <w:rsid w:val="00D966EA"/>
    <w:rsid w:val="00D97F66"/>
    <w:rsid w:val="00DA04FD"/>
    <w:rsid w:val="00DB03BD"/>
    <w:rsid w:val="00DC6582"/>
    <w:rsid w:val="00DD647B"/>
    <w:rsid w:val="00DD6EEB"/>
    <w:rsid w:val="00DE4B2F"/>
    <w:rsid w:val="00DE695E"/>
    <w:rsid w:val="00E011D7"/>
    <w:rsid w:val="00E01B6F"/>
    <w:rsid w:val="00E108DB"/>
    <w:rsid w:val="00E12C78"/>
    <w:rsid w:val="00E22034"/>
    <w:rsid w:val="00E24FF0"/>
    <w:rsid w:val="00E324A7"/>
    <w:rsid w:val="00E339BB"/>
    <w:rsid w:val="00E42159"/>
    <w:rsid w:val="00E4313E"/>
    <w:rsid w:val="00E558F9"/>
    <w:rsid w:val="00E57E86"/>
    <w:rsid w:val="00E7097E"/>
    <w:rsid w:val="00E7590B"/>
    <w:rsid w:val="00E87049"/>
    <w:rsid w:val="00EA00E3"/>
    <w:rsid w:val="00EA6646"/>
    <w:rsid w:val="00EB551D"/>
    <w:rsid w:val="00EC799F"/>
    <w:rsid w:val="00ED26FE"/>
    <w:rsid w:val="00EE2F70"/>
    <w:rsid w:val="00EE4C25"/>
    <w:rsid w:val="00EF09DE"/>
    <w:rsid w:val="00EF0C75"/>
    <w:rsid w:val="00F00762"/>
    <w:rsid w:val="00F0654C"/>
    <w:rsid w:val="00F10081"/>
    <w:rsid w:val="00F125EB"/>
    <w:rsid w:val="00F14797"/>
    <w:rsid w:val="00F166DF"/>
    <w:rsid w:val="00F259FA"/>
    <w:rsid w:val="00F268AD"/>
    <w:rsid w:val="00F3481C"/>
    <w:rsid w:val="00F358D3"/>
    <w:rsid w:val="00F36C95"/>
    <w:rsid w:val="00F63063"/>
    <w:rsid w:val="00F63DE2"/>
    <w:rsid w:val="00F823A6"/>
    <w:rsid w:val="00F86D9E"/>
    <w:rsid w:val="00F92D04"/>
    <w:rsid w:val="00FA2E11"/>
    <w:rsid w:val="00FA6241"/>
    <w:rsid w:val="00FA6278"/>
    <w:rsid w:val="00FB17FE"/>
    <w:rsid w:val="00FB246F"/>
    <w:rsid w:val="00FB585D"/>
    <w:rsid w:val="00FB590E"/>
    <w:rsid w:val="00FC1B5E"/>
    <w:rsid w:val="00FC24B7"/>
    <w:rsid w:val="00FC4D23"/>
    <w:rsid w:val="00FD0677"/>
    <w:rsid w:val="00FD1550"/>
    <w:rsid w:val="00FD1756"/>
    <w:rsid w:val="00FD197E"/>
    <w:rsid w:val="00FD1B5F"/>
    <w:rsid w:val="00FD3A1C"/>
    <w:rsid w:val="00FD6E50"/>
    <w:rsid w:val="00FD78F0"/>
    <w:rsid w:val="00FD7C9D"/>
    <w:rsid w:val="00FE161A"/>
    <w:rsid w:val="00FF25EF"/>
    <w:rsid w:val="00FF2FDF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AF189F"/>
  <w15:chartTrackingRefBased/>
  <w15:docId w15:val="{3FAB84B5-4429-4E5E-B338-004E6367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F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A24F84"/>
    <w:pPr>
      <w:keepNext/>
      <w:outlineLvl w:val="0"/>
    </w:pPr>
    <w:rPr>
      <w:u w:val="single"/>
    </w:rPr>
  </w:style>
  <w:style w:type="paragraph" w:styleId="Ttulo2">
    <w:name w:val="heading 2"/>
    <w:basedOn w:val="Normal"/>
    <w:next w:val="Normal"/>
    <w:link w:val="Ttulo2Car"/>
    <w:uiPriority w:val="99"/>
    <w:qFormat/>
    <w:rsid w:val="00A24F8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A24F84"/>
    <w:pPr>
      <w:keepNext/>
      <w:jc w:val="both"/>
      <w:outlineLvl w:val="2"/>
    </w:pPr>
    <w:rPr>
      <w:rFonts w:ascii="Century Gothic" w:hAnsi="Century Gothic"/>
      <w:b/>
      <w:bCs/>
      <w:u w:val="single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CE484D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locked/>
    <w:rsid w:val="00D509E6"/>
    <w:rPr>
      <w:rFonts w:ascii="Cambria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uiPriority w:val="99"/>
    <w:semiHidden/>
    <w:locked/>
    <w:rsid w:val="00D509E6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9"/>
    <w:semiHidden/>
    <w:locked/>
    <w:rsid w:val="00D509E6"/>
    <w:rPr>
      <w:rFonts w:ascii="Cambria" w:hAnsi="Cambria" w:cs="Times New Roman"/>
      <w:b/>
      <w:bCs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rsid w:val="00A24F84"/>
    <w:pPr>
      <w:jc w:val="both"/>
    </w:pPr>
    <w:rPr>
      <w:rFonts w:ascii="Century Gothic" w:hAnsi="Century Gothic"/>
    </w:rPr>
  </w:style>
  <w:style w:type="character" w:customStyle="1" w:styleId="TextoindependienteCar">
    <w:name w:val="Texto independiente Car"/>
    <w:link w:val="Textoindependiente"/>
    <w:locked/>
    <w:rsid w:val="00A24F84"/>
    <w:rPr>
      <w:rFonts w:ascii="Century Gothic" w:hAnsi="Century Gothic" w:cs="Times New Roman"/>
      <w:sz w:val="24"/>
      <w:szCs w:val="24"/>
      <w:lang w:val="es-ES" w:eastAsia="es-ES" w:bidi="ar-SA"/>
    </w:rPr>
  </w:style>
  <w:style w:type="paragraph" w:styleId="Encabezado">
    <w:name w:val="header"/>
    <w:basedOn w:val="Normal"/>
    <w:link w:val="EncabezadoCar"/>
    <w:uiPriority w:val="99"/>
    <w:rsid w:val="00A24F8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semiHidden/>
    <w:locked/>
    <w:rsid w:val="00D509E6"/>
    <w:rPr>
      <w:rFonts w:cs="Times New Roman"/>
      <w:sz w:val="24"/>
      <w:szCs w:val="24"/>
      <w:lang w:val="es-ES" w:eastAsia="es-ES"/>
    </w:rPr>
  </w:style>
  <w:style w:type="character" w:styleId="Hipervnculo">
    <w:name w:val="Hyperlink"/>
    <w:uiPriority w:val="99"/>
    <w:rsid w:val="00A24F84"/>
    <w:rPr>
      <w:rFonts w:cs="Times New Roman"/>
      <w:color w:val="0000FF"/>
      <w:u w:val="single"/>
    </w:rPr>
  </w:style>
  <w:style w:type="paragraph" w:styleId="Piedepgina">
    <w:name w:val="footer"/>
    <w:basedOn w:val="Normal"/>
    <w:link w:val="PiedepginaCar"/>
    <w:uiPriority w:val="99"/>
    <w:rsid w:val="00A24F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locked/>
    <w:rsid w:val="00A24F84"/>
    <w:rPr>
      <w:rFonts w:cs="Times New Roman"/>
      <w:sz w:val="24"/>
      <w:szCs w:val="24"/>
      <w:lang w:val="es-ES" w:eastAsia="es-ES" w:bidi="ar-SA"/>
    </w:rPr>
  </w:style>
  <w:style w:type="paragraph" w:styleId="Textodeglobo">
    <w:name w:val="Balloon Text"/>
    <w:basedOn w:val="Normal"/>
    <w:link w:val="TextodegloboCar"/>
    <w:uiPriority w:val="99"/>
    <w:rsid w:val="00E558F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locked/>
    <w:rsid w:val="00E558F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A80C25"/>
    <w:pPr>
      <w:ind w:left="708"/>
    </w:pPr>
  </w:style>
  <w:style w:type="character" w:styleId="Refdecomentario">
    <w:name w:val="annotation reference"/>
    <w:uiPriority w:val="99"/>
    <w:rsid w:val="00096C25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096C2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locked/>
    <w:rsid w:val="00096C25"/>
    <w:rPr>
      <w:rFonts w:cs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096C2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locked/>
    <w:rsid w:val="00096C25"/>
    <w:rPr>
      <w:rFonts w:cs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096C25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FB585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cinsinresolver">
    <w:name w:val="Unresolved Mention"/>
    <w:uiPriority w:val="99"/>
    <w:semiHidden/>
    <w:unhideWhenUsed/>
    <w:rsid w:val="00D74EFF"/>
    <w:rPr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1666E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71666E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rsid w:val="0071666E"/>
    <w:pPr>
      <w:tabs>
        <w:tab w:val="left" w:pos="851"/>
      </w:tabs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szCs w:val="20"/>
      <w:lang w:val="es-ES_tradnl"/>
    </w:rPr>
  </w:style>
  <w:style w:type="character" w:customStyle="1" w:styleId="TextonotapieCar">
    <w:name w:val="Texto nota pie Car"/>
    <w:link w:val="Textonotapie"/>
    <w:semiHidden/>
    <w:rsid w:val="0071666E"/>
    <w:rPr>
      <w:rFonts w:ascii="Arial" w:hAnsi="Arial"/>
      <w:sz w:val="24"/>
      <w:lang w:val="es-ES_tradnl" w:eastAsia="es-ES"/>
    </w:rPr>
  </w:style>
  <w:style w:type="character" w:customStyle="1" w:styleId="Ttulo9Car">
    <w:name w:val="Título 9 Car"/>
    <w:link w:val="Ttulo9"/>
    <w:semiHidden/>
    <w:rsid w:val="00CE484D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customStyle="1" w:styleId="Textoindependiente31">
    <w:name w:val="Texto independiente 31"/>
    <w:basedOn w:val="Normal"/>
    <w:rsid w:val="004B389F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customStyle="1" w:styleId="Textoindependiente24">
    <w:name w:val="Texto independiente 24"/>
    <w:basedOn w:val="Normal"/>
    <w:rsid w:val="00D66324"/>
    <w:pPr>
      <w:overflowPunct w:val="0"/>
      <w:autoSpaceDE w:val="0"/>
      <w:autoSpaceDN w:val="0"/>
      <w:adjustRightInd w:val="0"/>
      <w:ind w:left="705"/>
      <w:jc w:val="both"/>
    </w:pPr>
    <w:rPr>
      <w:rFonts w:ascii="Arial" w:hAnsi="Arial"/>
      <w:szCs w:val="20"/>
    </w:rPr>
  </w:style>
  <w:style w:type="paragraph" w:customStyle="1" w:styleId="Textoindependiente33">
    <w:name w:val="Texto independiente 33"/>
    <w:basedOn w:val="Normal"/>
    <w:rsid w:val="00BE4E09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customStyle="1" w:styleId="Textoindependiente32">
    <w:name w:val="Texto independiente 32"/>
    <w:basedOn w:val="Normal"/>
    <w:rsid w:val="00BA47B3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rgonzalez\Desktop\DEN%20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3070-FCB0-4260-9F2C-34FB4AAE9E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DEN N</Template>
  <TotalTime>32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DEN N° xxx</vt:lpstr>
    </vt:vector>
  </TitlesOfParts>
  <Company>Ministerio Público</Company>
  <LinksUpToDate>false</LinksUpToDate>
  <CharactersWithSpaces>843</CharactersWithSpaces>
  <SharedDoc>false</SharedDoc>
  <HLinks>
    <vt:vector size="30" baseType="variant">
      <vt:variant>
        <vt:i4>2490392</vt:i4>
      </vt:variant>
      <vt:variant>
        <vt:i4>12</vt:i4>
      </vt:variant>
      <vt:variant>
        <vt:i4>0</vt:i4>
      </vt:variant>
      <vt:variant>
        <vt:i4>5</vt:i4>
      </vt:variant>
      <vt:variant>
        <vt:lpwstr>mailto:facturasfroctava@minpublico.cl</vt:lpwstr>
      </vt:variant>
      <vt:variant>
        <vt:lpwstr/>
      </vt:variant>
      <vt:variant>
        <vt:i4>2818064</vt:i4>
      </vt:variant>
      <vt:variant>
        <vt:i4>9</vt:i4>
      </vt:variant>
      <vt:variant>
        <vt:i4>0</vt:i4>
      </vt:variant>
      <vt:variant>
        <vt:i4>5</vt:i4>
      </vt:variant>
      <vt:variant>
        <vt:lpwstr>mailto:vvera@minpublico.cl</vt:lpwstr>
      </vt:variant>
      <vt:variant>
        <vt:lpwstr/>
      </vt:variant>
      <vt:variant>
        <vt:i4>4128776</vt:i4>
      </vt:variant>
      <vt:variant>
        <vt:i4>6</vt:i4>
      </vt:variant>
      <vt:variant>
        <vt:i4>0</vt:i4>
      </vt:variant>
      <vt:variant>
        <vt:i4>5</vt:i4>
      </vt:variant>
      <vt:variant>
        <vt:lpwstr>mailto:hharrison@minpublico.cl</vt:lpwstr>
      </vt:variant>
      <vt:variant>
        <vt:lpwstr/>
      </vt:variant>
      <vt:variant>
        <vt:i4>4128776</vt:i4>
      </vt:variant>
      <vt:variant>
        <vt:i4>3</vt:i4>
      </vt:variant>
      <vt:variant>
        <vt:i4>0</vt:i4>
      </vt:variant>
      <vt:variant>
        <vt:i4>5</vt:i4>
      </vt:variant>
      <vt:variant>
        <vt:lpwstr>mailto:hharrison@minpublico.cl</vt:lpwstr>
      </vt:variant>
      <vt:variant>
        <vt:lpwstr/>
      </vt:variant>
      <vt:variant>
        <vt:i4>2818064</vt:i4>
      </vt:variant>
      <vt:variant>
        <vt:i4>0</vt:i4>
      </vt:variant>
      <vt:variant>
        <vt:i4>0</vt:i4>
      </vt:variant>
      <vt:variant>
        <vt:i4>5</vt:i4>
      </vt:variant>
      <vt:variant>
        <vt:lpwstr>mailto:vvera@minpublico.cl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 N° xxx</dc:title>
  <dc:subject/>
  <dc:creator>soporte</dc:creator>
  <cp:keywords/>
  <cp:lastModifiedBy>HUGO ALBERTO   HARRISON CANALES</cp:lastModifiedBy>
  <cp:revision>11</cp:revision>
  <cp:lastPrinted>2024-08-08T20:11:00Z</cp:lastPrinted>
  <dcterms:created xsi:type="dcterms:W3CDTF">2025-10-23T18:11:00Z</dcterms:created>
  <dcterms:modified xsi:type="dcterms:W3CDTF">2026-07-03T20:35:00Z</dcterms:modified>
</cp:coreProperties>
</file>