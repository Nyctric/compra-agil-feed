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0D835D" w14:textId="77777777" w:rsidR="00161D3A" w:rsidRDefault="00161D3A" w:rsidP="008A3F77">
      <w:pPr>
        <w:jc w:val="center"/>
        <w:rPr>
          <w:rFonts w:ascii="Calibri" w:hAnsi="Calibri"/>
          <w:b/>
          <w:sz w:val="28"/>
          <w:u w:val="single"/>
          <w:lang w:val="es-MX"/>
        </w:rPr>
      </w:pPr>
      <w:bookmarkStart w:id="0" w:name="_GoBack"/>
      <w:bookmarkEnd w:id="0"/>
    </w:p>
    <w:p w14:paraId="5F056DD4" w14:textId="7DC11AAE" w:rsidR="008A3F77" w:rsidRPr="00AE599A" w:rsidRDefault="00A60067" w:rsidP="008A3F77">
      <w:pPr>
        <w:jc w:val="center"/>
        <w:rPr>
          <w:rFonts w:ascii="Calibri" w:hAnsi="Calibri"/>
          <w:b/>
          <w:sz w:val="28"/>
          <w:u w:val="single"/>
          <w:lang w:val="es-MX"/>
        </w:rPr>
      </w:pPr>
      <w:r w:rsidRPr="00AE599A">
        <w:rPr>
          <w:rFonts w:ascii="Calibri" w:hAnsi="Calibri"/>
          <w:b/>
          <w:sz w:val="28"/>
          <w:u w:val="single"/>
          <w:lang w:val="es-MX"/>
        </w:rPr>
        <w:t>A</w:t>
      </w:r>
      <w:r w:rsidR="008A3F77" w:rsidRPr="00AE599A">
        <w:rPr>
          <w:rFonts w:ascii="Calibri" w:hAnsi="Calibri"/>
          <w:b/>
          <w:sz w:val="28"/>
          <w:u w:val="single"/>
          <w:lang w:val="es-MX"/>
        </w:rPr>
        <w:t xml:space="preserve">NEXO </w:t>
      </w:r>
      <w:r w:rsidR="00F048AA">
        <w:rPr>
          <w:rFonts w:ascii="Calibri" w:hAnsi="Calibri"/>
          <w:b/>
          <w:sz w:val="28"/>
          <w:u w:val="single"/>
          <w:lang w:val="es-MX"/>
        </w:rPr>
        <w:t>OFERTA TÉCNICO</w:t>
      </w:r>
      <w:r w:rsidR="00AE599A" w:rsidRPr="00AE599A">
        <w:rPr>
          <w:rFonts w:ascii="Calibri" w:hAnsi="Calibri"/>
          <w:b/>
          <w:sz w:val="28"/>
          <w:u w:val="single"/>
          <w:lang w:val="es-MX"/>
        </w:rPr>
        <w:t xml:space="preserve"> ECONÓ</w:t>
      </w:r>
      <w:r w:rsidR="008A3F77" w:rsidRPr="00AE599A">
        <w:rPr>
          <w:rFonts w:ascii="Calibri" w:hAnsi="Calibri"/>
          <w:b/>
          <w:sz w:val="28"/>
          <w:u w:val="single"/>
          <w:lang w:val="es-MX"/>
        </w:rPr>
        <w:t>MIC</w:t>
      </w:r>
      <w:r w:rsidR="00AE599A" w:rsidRPr="00AE599A">
        <w:rPr>
          <w:rFonts w:ascii="Calibri" w:hAnsi="Calibri"/>
          <w:b/>
          <w:sz w:val="28"/>
          <w:u w:val="single"/>
          <w:lang w:val="es-MX"/>
        </w:rPr>
        <w:t>A</w:t>
      </w:r>
    </w:p>
    <w:p w14:paraId="6ECAA2C5" w14:textId="77777777" w:rsidR="00C77DC4" w:rsidRDefault="00C77DC4" w:rsidP="008A3F77">
      <w:pPr>
        <w:spacing w:line="360" w:lineRule="auto"/>
        <w:jc w:val="center"/>
        <w:rPr>
          <w:rFonts w:ascii="Calibri" w:hAnsi="Calibri" w:cs="Calibri"/>
          <w:sz w:val="20"/>
        </w:rPr>
      </w:pPr>
    </w:p>
    <w:p w14:paraId="58ED1933" w14:textId="1BFBB65D" w:rsidR="00FA2854" w:rsidRDefault="00161D3A" w:rsidP="00BA010B">
      <w:pPr>
        <w:jc w:val="center"/>
        <w:rPr>
          <w:rFonts w:ascii="Calibri" w:hAnsi="Calibri" w:cs="Calibri"/>
          <w:b/>
          <w:bCs/>
        </w:rPr>
      </w:pPr>
      <w:r w:rsidRPr="00FA2854">
        <w:rPr>
          <w:rFonts w:ascii="Calibri" w:hAnsi="Calibri" w:cs="Calibri"/>
          <w:b/>
          <w:bCs/>
        </w:rPr>
        <w:t xml:space="preserve"> </w:t>
      </w:r>
      <w:r w:rsidR="00FA2854" w:rsidRPr="00FA2854">
        <w:rPr>
          <w:rFonts w:ascii="Calibri" w:hAnsi="Calibri" w:cs="Calibri"/>
          <w:b/>
          <w:bCs/>
        </w:rPr>
        <w:t>“</w:t>
      </w:r>
      <w:r w:rsidR="0026278E" w:rsidRPr="006666D6">
        <w:rPr>
          <w:rFonts w:asciiTheme="minorHAnsi" w:hAnsiTheme="minorHAnsi" w:cstheme="minorHAnsi"/>
          <w:b/>
          <w:sz w:val="22"/>
          <w:szCs w:val="20"/>
        </w:rPr>
        <w:t>ADQUISICION DE MANTELES Y O</w:t>
      </w:r>
      <w:r w:rsidR="0026278E">
        <w:rPr>
          <w:rFonts w:asciiTheme="minorHAnsi" w:hAnsiTheme="minorHAnsi" w:cstheme="minorHAnsi"/>
          <w:b/>
          <w:sz w:val="22"/>
          <w:szCs w:val="20"/>
        </w:rPr>
        <w:t>TROS PARA DIREC</w:t>
      </w:r>
      <w:r w:rsidR="00F0423F">
        <w:rPr>
          <w:rFonts w:asciiTheme="minorHAnsi" w:hAnsiTheme="minorHAnsi" w:cstheme="minorHAnsi"/>
          <w:b/>
          <w:sz w:val="22"/>
          <w:szCs w:val="20"/>
        </w:rPr>
        <w:t>C</w:t>
      </w:r>
      <w:r w:rsidR="0026278E">
        <w:rPr>
          <w:rFonts w:asciiTheme="minorHAnsi" w:hAnsiTheme="minorHAnsi" w:cstheme="minorHAnsi"/>
          <w:b/>
          <w:sz w:val="22"/>
          <w:szCs w:val="20"/>
        </w:rPr>
        <w:t xml:space="preserve">ION DE </w:t>
      </w:r>
      <w:r w:rsidR="00DD295C">
        <w:rPr>
          <w:rFonts w:asciiTheme="minorHAnsi" w:hAnsiTheme="minorHAnsi" w:cstheme="minorHAnsi"/>
          <w:b/>
          <w:sz w:val="22"/>
          <w:szCs w:val="20"/>
        </w:rPr>
        <w:t>SEGURIDAD</w:t>
      </w:r>
      <w:r w:rsidR="00DD295C" w:rsidRPr="006666D6">
        <w:rPr>
          <w:rFonts w:asciiTheme="minorHAnsi" w:hAnsiTheme="minorHAnsi" w:cstheme="minorHAnsi"/>
          <w:b/>
          <w:sz w:val="22"/>
          <w:szCs w:val="20"/>
        </w:rPr>
        <w:t>”</w:t>
      </w:r>
    </w:p>
    <w:p w14:paraId="14B8F997" w14:textId="77777777" w:rsidR="00777250" w:rsidRDefault="00777250" w:rsidP="00777250">
      <w:pPr>
        <w:jc w:val="center"/>
        <w:rPr>
          <w:rFonts w:ascii="Calibri" w:hAnsi="Calibri" w:cs="Calibr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8"/>
        <w:gridCol w:w="6743"/>
      </w:tblGrid>
      <w:tr w:rsidR="00161D3A" w14:paraId="46F8AF29" w14:textId="77777777" w:rsidTr="00161D3A">
        <w:tc>
          <w:tcPr>
            <w:tcW w:w="2518" w:type="dxa"/>
          </w:tcPr>
          <w:p w14:paraId="37351137" w14:textId="58524FAB" w:rsidR="00161D3A" w:rsidRDefault="00161D3A" w:rsidP="00161D3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NOMBRE OFERENTE</w:t>
            </w:r>
          </w:p>
        </w:tc>
        <w:tc>
          <w:tcPr>
            <w:tcW w:w="6743" w:type="dxa"/>
          </w:tcPr>
          <w:p w14:paraId="09E23ADC" w14:textId="77777777" w:rsidR="00161D3A" w:rsidRDefault="00161D3A" w:rsidP="00777250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161D3A" w14:paraId="7D6F1810" w14:textId="77777777" w:rsidTr="00161D3A">
        <w:tc>
          <w:tcPr>
            <w:tcW w:w="2518" w:type="dxa"/>
          </w:tcPr>
          <w:p w14:paraId="4D649C4C" w14:textId="7BF0FD55" w:rsidR="00161D3A" w:rsidRDefault="00161D3A" w:rsidP="00161D3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R.U.T </w:t>
            </w:r>
          </w:p>
        </w:tc>
        <w:tc>
          <w:tcPr>
            <w:tcW w:w="6743" w:type="dxa"/>
          </w:tcPr>
          <w:p w14:paraId="27CCF8BC" w14:textId="77777777" w:rsidR="00161D3A" w:rsidRDefault="00161D3A" w:rsidP="00777250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161D3A" w14:paraId="089AA9BC" w14:textId="77777777" w:rsidTr="00161D3A">
        <w:tc>
          <w:tcPr>
            <w:tcW w:w="2518" w:type="dxa"/>
          </w:tcPr>
          <w:p w14:paraId="29FB20DD" w14:textId="4125E8FD" w:rsidR="00161D3A" w:rsidRDefault="00161D3A" w:rsidP="00161D3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FONO</w:t>
            </w:r>
          </w:p>
        </w:tc>
        <w:tc>
          <w:tcPr>
            <w:tcW w:w="6743" w:type="dxa"/>
          </w:tcPr>
          <w:p w14:paraId="22288C4A" w14:textId="77777777" w:rsidR="00161D3A" w:rsidRDefault="00161D3A" w:rsidP="00777250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161D3A" w14:paraId="15446346" w14:textId="77777777" w:rsidTr="00161D3A">
        <w:tc>
          <w:tcPr>
            <w:tcW w:w="2518" w:type="dxa"/>
          </w:tcPr>
          <w:p w14:paraId="5B5EE03B" w14:textId="3B1F4D46" w:rsidR="00161D3A" w:rsidRDefault="00161D3A" w:rsidP="00161D3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CORREO</w:t>
            </w:r>
          </w:p>
        </w:tc>
        <w:tc>
          <w:tcPr>
            <w:tcW w:w="6743" w:type="dxa"/>
          </w:tcPr>
          <w:p w14:paraId="61CD1FA8" w14:textId="77777777" w:rsidR="00161D3A" w:rsidRDefault="00161D3A" w:rsidP="00777250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</w:tbl>
    <w:p w14:paraId="6D59B266" w14:textId="77777777" w:rsidR="00161D3A" w:rsidRPr="00FA2854" w:rsidRDefault="00161D3A" w:rsidP="00777250">
      <w:pPr>
        <w:jc w:val="center"/>
        <w:rPr>
          <w:rFonts w:ascii="Calibri" w:hAnsi="Calibri" w:cs="Calibri"/>
          <w:b/>
          <w:bCs/>
        </w:rPr>
      </w:pPr>
    </w:p>
    <w:tbl>
      <w:tblPr>
        <w:tblW w:w="10487" w:type="dxa"/>
        <w:tblInd w:w="-6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2"/>
        <w:gridCol w:w="710"/>
        <w:gridCol w:w="3118"/>
        <w:gridCol w:w="3119"/>
        <w:gridCol w:w="1417"/>
        <w:gridCol w:w="1701"/>
      </w:tblGrid>
      <w:tr w:rsidR="00DD295C" w:rsidRPr="00DD295C" w14:paraId="4827778F" w14:textId="7A5A4E58" w:rsidTr="008A1EC2">
        <w:trPr>
          <w:trHeight w:val="657"/>
        </w:trPr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4A72C496" w14:textId="3755B255" w:rsidR="00DD295C" w:rsidRPr="00DD295C" w:rsidRDefault="00DD295C" w:rsidP="00A6006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2"/>
              </w:rPr>
            </w:pPr>
            <w:r w:rsidRPr="00DD295C">
              <w:rPr>
                <w:rFonts w:asciiTheme="minorHAnsi" w:hAnsiTheme="minorHAnsi" w:cstheme="minorHAnsi"/>
                <w:sz w:val="20"/>
                <w:szCs w:val="22"/>
              </w:rPr>
              <w:t>N°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32AC1341" w14:textId="414008FC" w:rsidR="00DD295C" w:rsidRPr="00DD295C" w:rsidRDefault="00DD295C" w:rsidP="00A6006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2"/>
              </w:rPr>
            </w:pPr>
            <w:r w:rsidRPr="00DD295C">
              <w:rPr>
                <w:rFonts w:asciiTheme="minorHAnsi" w:hAnsiTheme="minorHAnsi" w:cstheme="minorHAnsi"/>
                <w:sz w:val="20"/>
                <w:szCs w:val="22"/>
              </w:rPr>
              <w:t xml:space="preserve">CANT.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4C270217" w14:textId="29244BCF" w:rsidR="00DD295C" w:rsidRPr="00DD295C" w:rsidRDefault="00DD295C" w:rsidP="00A6006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DD295C">
              <w:rPr>
                <w:rFonts w:asciiTheme="minorHAnsi" w:hAnsiTheme="minorHAnsi" w:cstheme="minorHAnsi"/>
                <w:sz w:val="22"/>
                <w:szCs w:val="22"/>
              </w:rPr>
              <w:t>CARACTERISTICAS DEL REQUERIMIENTO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F9946E3" w14:textId="08A33214" w:rsidR="00DD295C" w:rsidRPr="00DD295C" w:rsidRDefault="00DD295C" w:rsidP="00A6006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DD295C">
              <w:rPr>
                <w:rFonts w:asciiTheme="minorHAnsi" w:hAnsiTheme="minorHAnsi" w:cstheme="minorHAnsi"/>
                <w:sz w:val="22"/>
                <w:szCs w:val="22"/>
              </w:rPr>
              <w:t>Descripción  del articulo ofertado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</w:tcPr>
          <w:p w14:paraId="75047C74" w14:textId="17BAF7AD" w:rsidR="00DD295C" w:rsidRPr="00DD295C" w:rsidRDefault="00DD295C" w:rsidP="00A6006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DD295C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s-CL"/>
              </w:rPr>
              <w:t xml:space="preserve">Precio Unitario NETO   </w:t>
            </w:r>
            <w:r w:rsidRPr="00DD295C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s-CL"/>
              </w:rPr>
              <w:br/>
              <w:t>$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757C7AC7" w14:textId="26E2F282" w:rsidR="00DD295C" w:rsidRPr="00DD295C" w:rsidRDefault="00DD295C" w:rsidP="00A6006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DD295C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s-CL"/>
              </w:rPr>
              <w:t xml:space="preserve">Precio Total NETO   </w:t>
            </w:r>
            <w:r w:rsidRPr="00DD295C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s-CL"/>
              </w:rPr>
              <w:br/>
              <w:t>$</w:t>
            </w:r>
          </w:p>
        </w:tc>
      </w:tr>
      <w:tr w:rsidR="00DD295C" w14:paraId="634B2CBF" w14:textId="437F2B64" w:rsidTr="008A1EC2">
        <w:trPr>
          <w:trHeight w:val="241"/>
        </w:trPr>
        <w:tc>
          <w:tcPr>
            <w:tcW w:w="422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2A29FF6D" w14:textId="77777777" w:rsidR="00DD295C" w:rsidRDefault="00DD295C" w:rsidP="00777250">
            <w:pPr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  <w:p w14:paraId="23339427" w14:textId="726EA90F" w:rsidR="00DD295C" w:rsidRPr="00A60067" w:rsidRDefault="00DD295C" w:rsidP="00777250">
            <w:pPr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sz w:val="18"/>
                <w:szCs w:val="20"/>
                <w:lang w:val="es-CL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0C3C843" w14:textId="049F6816" w:rsidR="00DD295C" w:rsidRPr="00A60067" w:rsidRDefault="00DD295C" w:rsidP="00DD295C">
            <w:pPr>
              <w:jc w:val="center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sz w:val="18"/>
                <w:szCs w:val="20"/>
                <w:lang w:val="es-CL"/>
              </w:rPr>
              <w:t>10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68E37F1" w14:textId="77777777" w:rsidR="00DD295C" w:rsidRPr="00DD295C" w:rsidRDefault="00DD295C" w:rsidP="00DD295C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DD295C">
              <w:rPr>
                <w:rFonts w:asciiTheme="minorHAnsi" w:hAnsiTheme="minorHAnsi" w:cstheme="minorHAnsi"/>
                <w:b/>
              </w:rPr>
              <w:t xml:space="preserve">MANTELES </w:t>
            </w:r>
          </w:p>
          <w:p w14:paraId="2904EB20" w14:textId="77777777" w:rsidR="00DD295C" w:rsidRPr="00DD295C" w:rsidRDefault="00DD295C" w:rsidP="00DD295C">
            <w:pPr>
              <w:jc w:val="both"/>
              <w:rPr>
                <w:rFonts w:asciiTheme="minorHAnsi" w:hAnsiTheme="minorHAnsi" w:cstheme="minorHAnsi"/>
              </w:rPr>
            </w:pPr>
            <w:r w:rsidRPr="00DD295C">
              <w:rPr>
                <w:rFonts w:asciiTheme="minorHAnsi" w:hAnsiTheme="minorHAnsi" w:cstheme="minorHAnsi"/>
              </w:rPr>
              <w:t>Se requiere la adquisición de manteles para mesa de 180x75x74</w:t>
            </w:r>
          </w:p>
          <w:p w14:paraId="3CBCE48C" w14:textId="77777777" w:rsidR="00DD295C" w:rsidRPr="00DD295C" w:rsidRDefault="00DD295C" w:rsidP="00DD295C">
            <w:pPr>
              <w:jc w:val="both"/>
              <w:rPr>
                <w:rFonts w:asciiTheme="minorHAnsi" w:hAnsiTheme="minorHAnsi" w:cstheme="minorHAnsi"/>
              </w:rPr>
            </w:pPr>
            <w:r w:rsidRPr="00DD295C">
              <w:rPr>
                <w:rFonts w:asciiTheme="minorHAnsi" w:hAnsiTheme="minorHAnsi" w:cstheme="minorHAnsi"/>
              </w:rPr>
              <w:t xml:space="preserve">Material tela: Poliéster anti-arrugas </w:t>
            </w:r>
          </w:p>
          <w:p w14:paraId="359891FF" w14:textId="77777777" w:rsidR="00DD295C" w:rsidRPr="00DD295C" w:rsidRDefault="00DD295C" w:rsidP="00DD295C">
            <w:pPr>
              <w:jc w:val="both"/>
              <w:rPr>
                <w:rFonts w:asciiTheme="minorHAnsi" w:hAnsiTheme="minorHAnsi" w:cstheme="minorHAnsi"/>
                <w:color w:val="FF0000"/>
              </w:rPr>
            </w:pPr>
            <w:r w:rsidRPr="00DD295C">
              <w:rPr>
                <w:rFonts w:asciiTheme="minorHAnsi" w:hAnsiTheme="minorHAnsi" w:cstheme="minorHAnsi"/>
              </w:rPr>
              <w:t xml:space="preserve">Color tela:  </w:t>
            </w:r>
            <w:r w:rsidRPr="00DD295C">
              <w:rPr>
                <w:rFonts w:asciiTheme="minorHAnsi" w:hAnsiTheme="minorHAnsi" w:cstheme="minorHAnsi"/>
                <w:color w:val="000000" w:themeColor="text1"/>
              </w:rPr>
              <w:t>Negro</w:t>
            </w:r>
          </w:p>
          <w:p w14:paraId="3925B3E3" w14:textId="77777777" w:rsidR="00DD295C" w:rsidRPr="00DD295C" w:rsidRDefault="00DD295C" w:rsidP="00DD295C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DD295C">
              <w:rPr>
                <w:rFonts w:asciiTheme="minorHAnsi" w:hAnsiTheme="minorHAnsi" w:cstheme="minorHAnsi"/>
                <w:color w:val="000000"/>
              </w:rPr>
              <w:t xml:space="preserve">Medidas mínimas mantel: </w:t>
            </w:r>
          </w:p>
          <w:p w14:paraId="7672D38B" w14:textId="77777777" w:rsidR="00DD295C" w:rsidRPr="00DD295C" w:rsidRDefault="00DD295C" w:rsidP="00DD295C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DD295C">
              <w:rPr>
                <w:rFonts w:asciiTheme="minorHAnsi" w:hAnsiTheme="minorHAnsi" w:cstheme="minorHAnsi"/>
                <w:color w:val="000000"/>
              </w:rPr>
              <w:t>Largo: 300 cm</w:t>
            </w:r>
          </w:p>
          <w:p w14:paraId="2E2A71A9" w14:textId="77777777" w:rsidR="00DD295C" w:rsidRDefault="00DD295C" w:rsidP="00DD295C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DD295C">
              <w:rPr>
                <w:rFonts w:asciiTheme="minorHAnsi" w:hAnsiTheme="minorHAnsi" w:cstheme="minorHAnsi"/>
                <w:color w:val="000000"/>
              </w:rPr>
              <w:t>Ancho: 195 cm</w:t>
            </w:r>
          </w:p>
          <w:p w14:paraId="5E7E34A5" w14:textId="77777777" w:rsidR="008A1EC2" w:rsidRPr="008A1EC2" w:rsidRDefault="008A1EC2" w:rsidP="008A1EC2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8A1EC2">
              <w:rPr>
                <w:rFonts w:asciiTheme="minorHAnsi" w:hAnsiTheme="minorHAnsi" w:cstheme="minorHAnsi"/>
                <w:color w:val="000000"/>
              </w:rPr>
              <w:t xml:space="preserve">Otros: </w:t>
            </w:r>
          </w:p>
          <w:p w14:paraId="2AB69561" w14:textId="77777777" w:rsidR="008A1EC2" w:rsidRPr="008A1EC2" w:rsidRDefault="008A1EC2" w:rsidP="008A1EC2">
            <w:pPr>
              <w:numPr>
                <w:ilvl w:val="0"/>
                <w:numId w:val="18"/>
              </w:numPr>
              <w:spacing w:line="276" w:lineRule="auto"/>
              <w:ind w:left="356" w:hanging="284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A1EC2">
              <w:rPr>
                <w:rFonts w:asciiTheme="minorHAnsi" w:hAnsiTheme="minorHAnsi" w:cstheme="minorHAnsi"/>
                <w:color w:val="000000"/>
              </w:rPr>
              <w:t>Se le debe incorporar un velcro en las 4 puntas del mantel para adherir a las mesas cuando se trabaje en terreno.</w:t>
            </w:r>
          </w:p>
          <w:p w14:paraId="398D723F" w14:textId="77777777" w:rsidR="008A1EC2" w:rsidRPr="008A1EC2" w:rsidRDefault="008A1EC2" w:rsidP="008A1EC2">
            <w:pPr>
              <w:numPr>
                <w:ilvl w:val="0"/>
                <w:numId w:val="18"/>
              </w:numPr>
              <w:spacing w:line="276" w:lineRule="auto"/>
              <w:ind w:left="356" w:hanging="284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A1EC2">
              <w:rPr>
                <w:rFonts w:asciiTheme="minorHAnsi" w:hAnsiTheme="minorHAnsi" w:cstheme="minorHAnsi"/>
                <w:color w:val="000000"/>
              </w:rPr>
              <w:t xml:space="preserve">Dobladillo doble a fin de evitar que se deshilache el género con el uso. </w:t>
            </w:r>
          </w:p>
          <w:p w14:paraId="3A8013A3" w14:textId="77777777" w:rsidR="008A1EC2" w:rsidRPr="00DD295C" w:rsidRDefault="008A1EC2" w:rsidP="00DD295C">
            <w:pPr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033745F1" w14:textId="6B2FDA49" w:rsidR="00DD295C" w:rsidRPr="00DD295C" w:rsidRDefault="00DD295C" w:rsidP="00DD295C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DD295C">
              <w:rPr>
                <w:rFonts w:asciiTheme="minorHAnsi" w:hAnsiTheme="minorHAnsi" w:cstheme="minorHAnsi"/>
                <w:b/>
                <w:color w:val="000000"/>
              </w:rPr>
              <w:t xml:space="preserve">IMPRESIÓN </w:t>
            </w:r>
          </w:p>
          <w:p w14:paraId="7A82ECD0" w14:textId="77777777" w:rsidR="00DD295C" w:rsidRPr="00DD295C" w:rsidRDefault="00DD295C" w:rsidP="00DD295C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DD295C">
              <w:rPr>
                <w:rFonts w:asciiTheme="minorHAnsi" w:hAnsiTheme="minorHAnsi" w:cstheme="minorHAnsi"/>
                <w:color w:val="000000"/>
              </w:rPr>
              <w:t xml:space="preserve">Sublimación full color </w:t>
            </w:r>
          </w:p>
          <w:p w14:paraId="0BC3E599" w14:textId="77777777" w:rsidR="00DD295C" w:rsidRPr="00DD295C" w:rsidRDefault="00DD295C" w:rsidP="00DD295C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DD295C">
              <w:rPr>
                <w:rFonts w:asciiTheme="minorHAnsi" w:hAnsiTheme="minorHAnsi" w:cstheme="minorHAnsi"/>
                <w:color w:val="000000"/>
              </w:rPr>
              <w:t>Escudo Municipal</w:t>
            </w:r>
          </w:p>
          <w:p w14:paraId="754BD6B3" w14:textId="77777777" w:rsidR="00DD295C" w:rsidRPr="00DD295C" w:rsidRDefault="00DD295C" w:rsidP="00DD295C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DD295C">
              <w:rPr>
                <w:rFonts w:asciiTheme="minorHAnsi" w:hAnsiTheme="minorHAnsi" w:cstheme="minorHAnsi"/>
                <w:color w:val="000000"/>
              </w:rPr>
              <w:t>Medidas aproximadas: 30x20</w:t>
            </w:r>
          </w:p>
          <w:p w14:paraId="4D1990B4" w14:textId="7978931A" w:rsidR="00DD295C" w:rsidRPr="00FC5D67" w:rsidRDefault="00DD295C" w:rsidP="00DD295C">
            <w:pPr>
              <w:rPr>
                <w:rFonts w:ascii="Calibri" w:hAnsi="Calibri" w:cs="Calibri"/>
                <w:sz w:val="20"/>
                <w:lang w:val="es-CL"/>
              </w:rPr>
            </w:pPr>
            <w:r w:rsidRPr="00DD295C">
              <w:rPr>
                <w:rFonts w:asciiTheme="minorHAnsi" w:hAnsiTheme="minorHAnsi" w:cstheme="minorHAnsi"/>
                <w:color w:val="000000"/>
              </w:rPr>
              <w:t>Frase bajo escudo “DIRECCION DE SEGURIDAD PUBLICA”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8D127A6" w14:textId="77777777" w:rsidR="00DD295C" w:rsidRPr="00FC5D67" w:rsidRDefault="00DD295C" w:rsidP="00E90700">
            <w:pPr>
              <w:rPr>
                <w:rFonts w:ascii="Calibri" w:hAnsi="Calibri" w:cs="Calibri"/>
                <w:sz w:val="20"/>
                <w:lang w:val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AEAF87A" w14:textId="77777777" w:rsidR="00DD295C" w:rsidRPr="00FC5D67" w:rsidRDefault="00DD295C" w:rsidP="00E90700">
            <w:pPr>
              <w:rPr>
                <w:rFonts w:ascii="Calibri" w:hAnsi="Calibri" w:cs="Calibri"/>
                <w:sz w:val="20"/>
                <w:lang w:val="es-C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0B061FD" w14:textId="77777777" w:rsidR="00DD295C" w:rsidRPr="00FC5D67" w:rsidRDefault="00DD295C" w:rsidP="00E90700">
            <w:pPr>
              <w:rPr>
                <w:rFonts w:ascii="Calibri" w:hAnsi="Calibri" w:cs="Calibri"/>
                <w:sz w:val="20"/>
                <w:lang w:val="es-CL"/>
              </w:rPr>
            </w:pPr>
          </w:p>
        </w:tc>
      </w:tr>
      <w:tr w:rsidR="00DD295C" w:rsidRPr="00966327" w14:paraId="62E500BC" w14:textId="09ABE567" w:rsidTr="008A1EC2">
        <w:trPr>
          <w:trHeight w:val="20"/>
        </w:trPr>
        <w:tc>
          <w:tcPr>
            <w:tcW w:w="4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82A96" w14:textId="77777777" w:rsidR="00DD295C" w:rsidRDefault="00DD295C" w:rsidP="00777250">
            <w:pPr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  <w:p w14:paraId="57A8A332" w14:textId="531977DD" w:rsidR="00DD295C" w:rsidRPr="00A60067" w:rsidRDefault="00DD295C" w:rsidP="00777250">
            <w:pPr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sz w:val="18"/>
                <w:szCs w:val="20"/>
                <w:lang w:val="es-CL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071A2" w14:textId="50FA3A2B" w:rsidR="00DD295C" w:rsidRPr="00A60067" w:rsidRDefault="00DD295C" w:rsidP="00777250">
            <w:pPr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sz w:val="18"/>
                <w:szCs w:val="20"/>
                <w:lang w:val="es-CL"/>
              </w:rPr>
              <w:t>10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5D35FF" w14:textId="0C40756F" w:rsidR="00DD295C" w:rsidRPr="00DD295C" w:rsidRDefault="00DD295C" w:rsidP="00DD295C">
            <w:pPr>
              <w:rPr>
                <w:rFonts w:ascii="Calibri" w:hAnsi="Calibri" w:cs="Calibri"/>
                <w:b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b/>
                <w:color w:val="000000" w:themeColor="text1"/>
                <w:szCs w:val="18"/>
                <w:lang w:val="es-CL"/>
              </w:rPr>
              <w:t>PASILLO</w:t>
            </w:r>
            <w:r>
              <w:rPr>
                <w:rFonts w:ascii="Calibri" w:hAnsi="Calibri" w:cs="Calibri"/>
                <w:b/>
                <w:color w:val="000000" w:themeColor="text1"/>
                <w:szCs w:val="18"/>
                <w:lang w:val="es-CL"/>
              </w:rPr>
              <w:t xml:space="preserve"> MESA</w:t>
            </w:r>
          </w:p>
          <w:p w14:paraId="21ED53CD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 xml:space="preserve">Se requiere la adquisición de pasillos para mesa de </w:t>
            </w: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lastRenderedPageBreak/>
              <w:t>180x75x74</w:t>
            </w:r>
          </w:p>
          <w:p w14:paraId="28B4A2FC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 xml:space="preserve">Material tela: Poliéster anti-arrugas </w:t>
            </w:r>
          </w:p>
          <w:p w14:paraId="34DD6A46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>Color tela:  Gris claro</w:t>
            </w:r>
          </w:p>
          <w:p w14:paraId="2D42D945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 xml:space="preserve">Medidas mínimas pasillo: </w:t>
            </w:r>
          </w:p>
          <w:p w14:paraId="7895FDBC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>Largo: 300 cm</w:t>
            </w:r>
          </w:p>
          <w:p w14:paraId="2D34150D" w14:textId="77777777" w:rsid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>Ancho: 35  cm</w:t>
            </w:r>
          </w:p>
          <w:p w14:paraId="7AC9D591" w14:textId="77777777" w:rsidR="008A1EC2" w:rsidRPr="008A1EC2" w:rsidRDefault="008A1EC2" w:rsidP="008A1EC2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8A1EC2">
              <w:rPr>
                <w:rFonts w:asciiTheme="minorHAnsi" w:hAnsiTheme="minorHAnsi" w:cstheme="minorHAnsi"/>
                <w:color w:val="000000"/>
              </w:rPr>
              <w:t xml:space="preserve">Otros: </w:t>
            </w:r>
          </w:p>
          <w:p w14:paraId="75326C45" w14:textId="77777777" w:rsidR="008A1EC2" w:rsidRPr="008A1EC2" w:rsidRDefault="008A1EC2" w:rsidP="008A1EC2">
            <w:pPr>
              <w:numPr>
                <w:ilvl w:val="0"/>
                <w:numId w:val="19"/>
              </w:numPr>
              <w:spacing w:line="276" w:lineRule="auto"/>
              <w:ind w:left="356" w:hanging="284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A1EC2">
              <w:rPr>
                <w:rFonts w:asciiTheme="minorHAnsi" w:hAnsiTheme="minorHAnsi" w:cstheme="minorHAnsi"/>
                <w:color w:val="000000"/>
              </w:rPr>
              <w:t xml:space="preserve">Dobladillo doble a fin de evitar que se deshilache el género con el uso. </w:t>
            </w:r>
          </w:p>
          <w:p w14:paraId="2AF45767" w14:textId="77777777" w:rsidR="008A1EC2" w:rsidRPr="00DD295C" w:rsidRDefault="008A1EC2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</w:p>
          <w:p w14:paraId="42186206" w14:textId="0F3556F1" w:rsidR="00DD295C" w:rsidRPr="008A1EC2" w:rsidRDefault="008A1EC2" w:rsidP="00DD295C">
            <w:pPr>
              <w:rPr>
                <w:rFonts w:ascii="Calibri" w:hAnsi="Calibri" w:cs="Calibri"/>
                <w:b/>
                <w:color w:val="000000" w:themeColor="text1"/>
                <w:szCs w:val="18"/>
                <w:lang w:val="es-CL"/>
              </w:rPr>
            </w:pPr>
            <w:r w:rsidRPr="008A1EC2">
              <w:rPr>
                <w:rFonts w:ascii="Calibri" w:hAnsi="Calibri" w:cs="Calibri"/>
                <w:b/>
                <w:color w:val="000000" w:themeColor="text1"/>
                <w:szCs w:val="18"/>
                <w:lang w:val="es-CL"/>
              </w:rPr>
              <w:t xml:space="preserve">IMPRESIÓN </w:t>
            </w:r>
          </w:p>
          <w:p w14:paraId="3C7552E7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 xml:space="preserve">Sublimación full color </w:t>
            </w:r>
          </w:p>
          <w:p w14:paraId="7BFA2FC5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>Escudo Municipal</w:t>
            </w:r>
          </w:p>
          <w:p w14:paraId="044EB233" w14:textId="4807A030" w:rsidR="00DD295C" w:rsidRPr="00966327" w:rsidRDefault="00DD295C" w:rsidP="00DD295C">
            <w:pPr>
              <w:rPr>
                <w:rFonts w:ascii="Calibri" w:hAnsi="Calibri" w:cs="Calibri"/>
                <w:color w:val="FF0000"/>
                <w:sz w:val="18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>Medidas aproximadas</w:t>
            </w:r>
            <w:r w:rsidRPr="00DD295C">
              <w:rPr>
                <w:rFonts w:ascii="Calibri" w:hAnsi="Calibri" w:cs="Calibri"/>
                <w:color w:val="000000" w:themeColor="text1"/>
                <w:sz w:val="18"/>
                <w:szCs w:val="18"/>
                <w:lang w:val="es-CL"/>
              </w:rPr>
              <w:t>: 30x20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170094" w14:textId="77777777" w:rsidR="00DD295C" w:rsidRPr="00966327" w:rsidRDefault="00DD295C" w:rsidP="00E90700">
            <w:pPr>
              <w:rPr>
                <w:rFonts w:ascii="Calibri" w:hAnsi="Calibri" w:cs="Calibri"/>
                <w:color w:val="FF0000"/>
                <w:sz w:val="18"/>
                <w:szCs w:val="18"/>
                <w:lang w:val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7E147E" w14:textId="77777777" w:rsidR="00DD295C" w:rsidRPr="00966327" w:rsidRDefault="00DD295C" w:rsidP="00E90700">
            <w:pPr>
              <w:rPr>
                <w:rFonts w:ascii="Calibri" w:hAnsi="Calibri" w:cs="Calibri"/>
                <w:color w:val="FF0000"/>
                <w:sz w:val="18"/>
                <w:szCs w:val="18"/>
                <w:lang w:val="es-C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8C66A1" w14:textId="77777777" w:rsidR="00DD295C" w:rsidRPr="00966327" w:rsidRDefault="00DD295C" w:rsidP="00E90700">
            <w:pPr>
              <w:rPr>
                <w:rFonts w:ascii="Calibri" w:hAnsi="Calibri" w:cs="Calibri"/>
                <w:color w:val="FF0000"/>
                <w:sz w:val="18"/>
                <w:szCs w:val="18"/>
                <w:lang w:val="es-CL"/>
              </w:rPr>
            </w:pPr>
          </w:p>
        </w:tc>
      </w:tr>
      <w:tr w:rsidR="00DD295C" w:rsidRPr="00966327" w14:paraId="25C27522" w14:textId="7F49F508" w:rsidTr="008A1EC2">
        <w:trPr>
          <w:trHeight w:val="792"/>
        </w:trPr>
        <w:tc>
          <w:tcPr>
            <w:tcW w:w="4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82976" w14:textId="77777777" w:rsidR="00DD295C" w:rsidRDefault="00DD295C" w:rsidP="00777250">
            <w:pPr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  <w:p w14:paraId="740803C1" w14:textId="77777777" w:rsidR="00DD295C" w:rsidRDefault="00DD295C" w:rsidP="00777250">
            <w:pPr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  <w:p w14:paraId="731C74C2" w14:textId="77777777" w:rsidR="00DD295C" w:rsidRDefault="00DD295C" w:rsidP="00777250">
            <w:pPr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  <w:p w14:paraId="687C1CCF" w14:textId="7284FE4B" w:rsidR="00DD295C" w:rsidRPr="00A60067" w:rsidRDefault="00DD295C" w:rsidP="00777250">
            <w:pPr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sz w:val="18"/>
                <w:szCs w:val="20"/>
                <w:lang w:val="es-CL"/>
              </w:rPr>
              <w:t>3</w:t>
            </w:r>
          </w:p>
        </w:tc>
        <w:tc>
          <w:tcPr>
            <w:tcW w:w="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046E9" w14:textId="77777777" w:rsidR="00DD295C" w:rsidRDefault="00DD295C" w:rsidP="00DD295C">
            <w:pPr>
              <w:jc w:val="center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sz w:val="18"/>
                <w:szCs w:val="20"/>
                <w:lang w:val="es-CL"/>
              </w:rPr>
              <w:t>110</w:t>
            </w:r>
          </w:p>
          <w:p w14:paraId="683894B5" w14:textId="4230E46D" w:rsidR="00DD295C" w:rsidRPr="00A60067" w:rsidRDefault="00DD295C" w:rsidP="00DD295C">
            <w:pPr>
              <w:jc w:val="center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sz w:val="18"/>
                <w:szCs w:val="20"/>
                <w:lang w:val="es-CL"/>
              </w:rPr>
              <w:t>(pares)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9D5DD8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>1 PAR DE PARCHES</w:t>
            </w:r>
          </w:p>
          <w:p w14:paraId="1E26141E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>DESCRIPCION: se requiere de la confección de parches para casacas y poleras tácticas de la Dirección que ya cuentan con el velcro para adherirlos.</w:t>
            </w:r>
          </w:p>
          <w:p w14:paraId="35DE84E9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>Especificaciones</w:t>
            </w:r>
          </w:p>
          <w:p w14:paraId="349DB975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 xml:space="preserve">Medidas aproximadas 11 x 9 cm </w:t>
            </w:r>
          </w:p>
          <w:p w14:paraId="21E09D0A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 xml:space="preserve">Color: fondo negro, bordado blanco. </w:t>
            </w:r>
          </w:p>
          <w:p w14:paraId="40F552D0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>Diseño (2)</w:t>
            </w:r>
          </w:p>
          <w:p w14:paraId="1E76C8A9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>1.- Escudo Municipal</w:t>
            </w:r>
          </w:p>
          <w:p w14:paraId="6EC7D0F2" w14:textId="4DFCBFBB" w:rsidR="00DD295C" w:rsidRPr="00966327" w:rsidRDefault="00DD295C" w:rsidP="00DD295C">
            <w:pPr>
              <w:rPr>
                <w:rFonts w:ascii="Calibri" w:hAnsi="Calibri" w:cs="Calibri"/>
                <w:color w:val="FF0000"/>
                <w:sz w:val="18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>2.- A Definir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A7D0E6" w14:textId="77777777" w:rsidR="00DD295C" w:rsidRPr="00966327" w:rsidRDefault="00DD295C" w:rsidP="00E90700">
            <w:pPr>
              <w:rPr>
                <w:rFonts w:ascii="Calibri" w:hAnsi="Calibri" w:cs="Calibri"/>
                <w:color w:val="FF0000"/>
                <w:sz w:val="18"/>
                <w:szCs w:val="18"/>
                <w:lang w:val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05BA21" w14:textId="77777777" w:rsidR="00DD295C" w:rsidRPr="00966327" w:rsidRDefault="00DD295C" w:rsidP="00E90700">
            <w:pPr>
              <w:rPr>
                <w:rFonts w:ascii="Calibri" w:hAnsi="Calibri" w:cs="Calibri"/>
                <w:color w:val="FF0000"/>
                <w:sz w:val="18"/>
                <w:szCs w:val="18"/>
                <w:lang w:val="es-C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4A217D" w14:textId="77777777" w:rsidR="00DD295C" w:rsidRPr="00966327" w:rsidRDefault="00DD295C" w:rsidP="00E90700">
            <w:pPr>
              <w:rPr>
                <w:rFonts w:ascii="Calibri" w:hAnsi="Calibri" w:cs="Calibri"/>
                <w:color w:val="FF0000"/>
                <w:sz w:val="18"/>
                <w:szCs w:val="18"/>
                <w:lang w:val="es-CL"/>
              </w:rPr>
            </w:pPr>
          </w:p>
        </w:tc>
      </w:tr>
      <w:tr w:rsidR="00DD295C" w:rsidRPr="00966327" w14:paraId="10D88E75" w14:textId="5DF39818" w:rsidTr="008A1EC2">
        <w:trPr>
          <w:trHeight w:val="20"/>
        </w:trPr>
        <w:tc>
          <w:tcPr>
            <w:tcW w:w="4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A768B" w14:textId="77777777" w:rsidR="00DD295C" w:rsidRDefault="00DD295C" w:rsidP="00777250">
            <w:pPr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  <w:p w14:paraId="0C3344ED" w14:textId="25B83DE0" w:rsidR="00DD295C" w:rsidRPr="00A60067" w:rsidRDefault="00DD295C" w:rsidP="00777250">
            <w:pPr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sz w:val="18"/>
                <w:szCs w:val="20"/>
                <w:lang w:val="es-CL"/>
              </w:rPr>
              <w:t>4</w:t>
            </w:r>
          </w:p>
        </w:tc>
        <w:tc>
          <w:tcPr>
            <w:tcW w:w="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808FB" w14:textId="77777777" w:rsidR="00DD295C" w:rsidRDefault="00DD295C" w:rsidP="00DD295C">
            <w:pPr>
              <w:jc w:val="center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sz w:val="18"/>
                <w:szCs w:val="20"/>
                <w:lang w:val="es-CL"/>
              </w:rPr>
              <w:t>110</w:t>
            </w:r>
          </w:p>
          <w:p w14:paraId="1AE1B87E" w14:textId="4E19DE99" w:rsidR="00DD295C" w:rsidRPr="00A60067" w:rsidRDefault="00DD295C" w:rsidP="00DD295C">
            <w:pPr>
              <w:jc w:val="center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  <w:r>
              <w:rPr>
                <w:rFonts w:ascii="Calibri" w:hAnsi="Calibri" w:cs="Calibri"/>
                <w:b/>
                <w:sz w:val="18"/>
                <w:szCs w:val="20"/>
                <w:lang w:val="es-CL"/>
              </w:rPr>
              <w:t>(unidades)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9BC5C7" w14:textId="77777777" w:rsidR="00DD295C" w:rsidRDefault="00DD295C" w:rsidP="00DD295C">
            <w:pPr>
              <w:rPr>
                <w:rFonts w:ascii="Calibri" w:hAnsi="Calibri" w:cs="Calibri"/>
                <w:b/>
                <w:color w:val="000000" w:themeColor="text1"/>
                <w:szCs w:val="18"/>
                <w:lang w:val="es-CL"/>
              </w:rPr>
            </w:pPr>
            <w:r w:rsidRPr="008A1EC2">
              <w:rPr>
                <w:rFonts w:ascii="Calibri" w:hAnsi="Calibri" w:cs="Calibri"/>
                <w:b/>
                <w:color w:val="000000" w:themeColor="text1"/>
                <w:szCs w:val="18"/>
                <w:lang w:val="es-CL"/>
              </w:rPr>
              <w:t xml:space="preserve">PARCHE DELANTERO CASACA y  POLERA </w:t>
            </w:r>
          </w:p>
          <w:p w14:paraId="0C55061D" w14:textId="77777777" w:rsidR="008A1EC2" w:rsidRPr="008A1EC2" w:rsidRDefault="008A1EC2" w:rsidP="00DD295C">
            <w:pPr>
              <w:rPr>
                <w:rFonts w:ascii="Calibri" w:hAnsi="Calibri" w:cs="Calibri"/>
                <w:b/>
                <w:color w:val="000000" w:themeColor="text1"/>
                <w:szCs w:val="18"/>
                <w:lang w:val="es-CL"/>
              </w:rPr>
            </w:pPr>
          </w:p>
          <w:p w14:paraId="57FF3364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>DESCRIPCION: se requiere de la confección de parches para casacas y poleras tácticas de la Dirección que ya cuentan con el velcro para adherirlos.</w:t>
            </w:r>
          </w:p>
          <w:p w14:paraId="746363D5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>Especificaciones</w:t>
            </w:r>
          </w:p>
          <w:p w14:paraId="23F9E0C9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 xml:space="preserve">Medidas aproximadas 7 x 2.5 cm </w:t>
            </w:r>
          </w:p>
          <w:p w14:paraId="443142FB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 xml:space="preserve">Color: fondo negro, bordado blanco. </w:t>
            </w:r>
          </w:p>
          <w:p w14:paraId="34D8409B" w14:textId="77777777" w:rsidR="008A1EC2" w:rsidRDefault="008A1EC2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</w:p>
          <w:p w14:paraId="67334B61" w14:textId="77777777" w:rsidR="008A1EC2" w:rsidRDefault="008A1EC2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</w:p>
          <w:p w14:paraId="30E3675C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lastRenderedPageBreak/>
              <w:t>Diseño (1)</w:t>
            </w:r>
          </w:p>
          <w:p w14:paraId="317956FD" w14:textId="1F00F589" w:rsidR="00DD295C" w:rsidRPr="00966327" w:rsidRDefault="00DD295C" w:rsidP="00DD295C">
            <w:pPr>
              <w:rPr>
                <w:rFonts w:ascii="Calibri" w:hAnsi="Calibri" w:cs="Calibri"/>
                <w:color w:val="FF0000"/>
                <w:sz w:val="18"/>
                <w:szCs w:val="18"/>
                <w:lang w:val="es-CL"/>
              </w:rPr>
            </w:pPr>
            <w:r w:rsidRPr="00DD295C">
              <w:rPr>
                <w:rFonts w:ascii="Calibri" w:hAnsi="Calibri" w:cs="Calibri"/>
                <w:color w:val="000000" w:themeColor="text1"/>
                <w:szCs w:val="18"/>
                <w:lang w:val="es-CL"/>
              </w:rPr>
              <w:t>1.- NOMBRE Y CARGO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0AE7D4" w14:textId="77777777" w:rsidR="00DD295C" w:rsidRPr="00966327" w:rsidRDefault="00DD295C" w:rsidP="00E90700">
            <w:pPr>
              <w:rPr>
                <w:rFonts w:ascii="Calibri" w:hAnsi="Calibri" w:cs="Calibri"/>
                <w:color w:val="FF0000"/>
                <w:sz w:val="18"/>
                <w:szCs w:val="18"/>
                <w:lang w:val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6C612C" w14:textId="77777777" w:rsidR="00DD295C" w:rsidRPr="00966327" w:rsidRDefault="00DD295C" w:rsidP="00E90700">
            <w:pPr>
              <w:rPr>
                <w:rFonts w:ascii="Calibri" w:hAnsi="Calibri" w:cs="Calibri"/>
                <w:color w:val="FF0000"/>
                <w:sz w:val="18"/>
                <w:szCs w:val="18"/>
                <w:lang w:val="es-C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1EA8D5" w14:textId="77777777" w:rsidR="00DD295C" w:rsidRPr="00966327" w:rsidRDefault="00DD295C" w:rsidP="00E90700">
            <w:pPr>
              <w:rPr>
                <w:rFonts w:ascii="Calibri" w:hAnsi="Calibri" w:cs="Calibri"/>
                <w:color w:val="FF0000"/>
                <w:sz w:val="18"/>
                <w:szCs w:val="18"/>
                <w:lang w:val="es-CL"/>
              </w:rPr>
            </w:pPr>
          </w:p>
        </w:tc>
      </w:tr>
      <w:tr w:rsidR="00DD295C" w:rsidRPr="00966327" w14:paraId="7FCD97C9" w14:textId="77777777" w:rsidTr="008A1EC2">
        <w:trPr>
          <w:trHeight w:val="20"/>
        </w:trPr>
        <w:tc>
          <w:tcPr>
            <w:tcW w:w="422" w:type="dxa"/>
            <w:tcBorders>
              <w:top w:val="single" w:sz="4" w:space="0" w:color="auto"/>
            </w:tcBorders>
            <w:vAlign w:val="center"/>
          </w:tcPr>
          <w:p w14:paraId="425A45BA" w14:textId="77777777" w:rsidR="00DD295C" w:rsidRDefault="00DD295C" w:rsidP="00777250">
            <w:pPr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</w:tc>
        <w:tc>
          <w:tcPr>
            <w:tcW w:w="7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31B788" w14:textId="77777777" w:rsidR="00DD295C" w:rsidRDefault="00DD295C" w:rsidP="00DD295C">
            <w:pPr>
              <w:jc w:val="center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</w:tc>
        <w:tc>
          <w:tcPr>
            <w:tcW w:w="311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A5A9068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4448E" w14:textId="0AAE488F" w:rsidR="00DD295C" w:rsidRPr="00BB2CED" w:rsidRDefault="00DD295C" w:rsidP="00BB2CED">
            <w:pPr>
              <w:jc w:val="right"/>
              <w:rPr>
                <w:rFonts w:ascii="Calibri" w:hAnsi="Calibri" w:cs="Calibri"/>
                <w:color w:val="000000" w:themeColor="text1"/>
                <w:sz w:val="18"/>
                <w:szCs w:val="18"/>
                <w:lang w:val="es-CL"/>
              </w:rPr>
            </w:pPr>
            <w:r w:rsidRPr="00BB2CED">
              <w:rPr>
                <w:rFonts w:ascii="Calibri" w:hAnsi="Calibri" w:cs="Calibri"/>
                <w:color w:val="000000" w:themeColor="text1"/>
                <w:sz w:val="18"/>
                <w:szCs w:val="18"/>
                <w:lang w:val="es-CL"/>
              </w:rPr>
              <w:t>TOTAL NETO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B6CC70" w14:textId="77777777" w:rsidR="00DD295C" w:rsidRPr="00966327" w:rsidRDefault="00DD295C" w:rsidP="00E90700">
            <w:pPr>
              <w:rPr>
                <w:rFonts w:ascii="Calibri" w:hAnsi="Calibri" w:cs="Calibri"/>
                <w:color w:val="FF0000"/>
                <w:sz w:val="18"/>
                <w:szCs w:val="18"/>
                <w:lang w:val="es-CL"/>
              </w:rPr>
            </w:pPr>
          </w:p>
        </w:tc>
      </w:tr>
      <w:tr w:rsidR="00DD295C" w:rsidRPr="00966327" w14:paraId="0358C635" w14:textId="77777777" w:rsidTr="008A1EC2">
        <w:trPr>
          <w:trHeight w:val="20"/>
        </w:trPr>
        <w:tc>
          <w:tcPr>
            <w:tcW w:w="422" w:type="dxa"/>
            <w:vAlign w:val="center"/>
          </w:tcPr>
          <w:p w14:paraId="755EC0BB" w14:textId="77777777" w:rsidR="00DD295C" w:rsidRDefault="00DD295C" w:rsidP="00777250">
            <w:pPr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</w:tc>
        <w:tc>
          <w:tcPr>
            <w:tcW w:w="710" w:type="dxa"/>
            <w:shd w:val="clear" w:color="auto" w:fill="auto"/>
            <w:vAlign w:val="center"/>
          </w:tcPr>
          <w:p w14:paraId="4F14C1CA" w14:textId="77777777" w:rsidR="00DD295C" w:rsidRDefault="00DD295C" w:rsidP="00DD295C">
            <w:pPr>
              <w:jc w:val="center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</w:tc>
        <w:tc>
          <w:tcPr>
            <w:tcW w:w="3118" w:type="dxa"/>
            <w:tcBorders>
              <w:right w:val="single" w:sz="4" w:space="0" w:color="auto"/>
            </w:tcBorders>
            <w:vAlign w:val="center"/>
          </w:tcPr>
          <w:p w14:paraId="6A5B45F6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B06A" w14:textId="28D121F3" w:rsidR="00DD295C" w:rsidRPr="00BB2CED" w:rsidRDefault="00DD295C" w:rsidP="00BB2CED">
            <w:pPr>
              <w:jc w:val="right"/>
              <w:rPr>
                <w:rFonts w:ascii="Calibri" w:hAnsi="Calibri" w:cs="Calibri"/>
                <w:color w:val="000000" w:themeColor="text1"/>
                <w:sz w:val="18"/>
                <w:szCs w:val="18"/>
                <w:lang w:val="es-CL"/>
              </w:rPr>
            </w:pPr>
            <w:r w:rsidRPr="00BB2CED">
              <w:rPr>
                <w:rFonts w:ascii="Calibri" w:hAnsi="Calibri" w:cs="Calibri"/>
                <w:color w:val="000000" w:themeColor="text1"/>
                <w:sz w:val="18"/>
                <w:szCs w:val="18"/>
                <w:lang w:val="es-CL"/>
              </w:rPr>
              <w:t>IVA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BDAB13" w14:textId="77777777" w:rsidR="00DD295C" w:rsidRPr="00966327" w:rsidRDefault="00DD295C" w:rsidP="00E90700">
            <w:pPr>
              <w:rPr>
                <w:rFonts w:ascii="Calibri" w:hAnsi="Calibri" w:cs="Calibri"/>
                <w:color w:val="FF0000"/>
                <w:sz w:val="18"/>
                <w:szCs w:val="18"/>
                <w:lang w:val="es-CL"/>
              </w:rPr>
            </w:pPr>
          </w:p>
        </w:tc>
      </w:tr>
      <w:tr w:rsidR="00DD295C" w:rsidRPr="00966327" w14:paraId="374AA14A" w14:textId="77777777" w:rsidTr="008A1EC2">
        <w:trPr>
          <w:trHeight w:val="20"/>
        </w:trPr>
        <w:tc>
          <w:tcPr>
            <w:tcW w:w="422" w:type="dxa"/>
            <w:vAlign w:val="center"/>
          </w:tcPr>
          <w:p w14:paraId="3525EC35" w14:textId="77777777" w:rsidR="00DD295C" w:rsidRDefault="00DD295C" w:rsidP="00777250">
            <w:pPr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</w:tc>
        <w:tc>
          <w:tcPr>
            <w:tcW w:w="710" w:type="dxa"/>
            <w:shd w:val="clear" w:color="auto" w:fill="auto"/>
            <w:vAlign w:val="center"/>
          </w:tcPr>
          <w:p w14:paraId="0AE37B43" w14:textId="77777777" w:rsidR="00DD295C" w:rsidRDefault="00DD295C" w:rsidP="00DD295C">
            <w:pPr>
              <w:jc w:val="center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</w:tc>
        <w:tc>
          <w:tcPr>
            <w:tcW w:w="3118" w:type="dxa"/>
            <w:tcBorders>
              <w:right w:val="single" w:sz="4" w:space="0" w:color="auto"/>
            </w:tcBorders>
            <w:vAlign w:val="center"/>
          </w:tcPr>
          <w:p w14:paraId="53FC60D3" w14:textId="77777777" w:rsidR="00DD295C" w:rsidRPr="00DD295C" w:rsidRDefault="00DD295C" w:rsidP="00DD295C">
            <w:pPr>
              <w:rPr>
                <w:rFonts w:ascii="Calibri" w:hAnsi="Calibri" w:cs="Calibri"/>
                <w:color w:val="000000" w:themeColor="text1"/>
                <w:szCs w:val="18"/>
                <w:lang w:val="es-CL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91B76" w14:textId="17DC76CF" w:rsidR="00DD295C" w:rsidRPr="00BB2CED" w:rsidRDefault="00DD295C" w:rsidP="00BB2CED">
            <w:pPr>
              <w:jc w:val="right"/>
              <w:rPr>
                <w:rFonts w:ascii="Calibri" w:hAnsi="Calibri" w:cs="Calibri"/>
                <w:color w:val="000000" w:themeColor="text1"/>
                <w:sz w:val="18"/>
                <w:szCs w:val="18"/>
                <w:lang w:val="es-CL"/>
              </w:rPr>
            </w:pPr>
            <w:r w:rsidRPr="00BB2CED">
              <w:rPr>
                <w:rFonts w:ascii="Calibri" w:hAnsi="Calibri" w:cs="Calibri"/>
                <w:color w:val="000000" w:themeColor="text1"/>
                <w:sz w:val="18"/>
                <w:szCs w:val="18"/>
                <w:lang w:val="es-CL"/>
              </w:rPr>
              <w:t>TOTAL CON IVA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AF833E" w14:textId="77777777" w:rsidR="00DD295C" w:rsidRPr="00966327" w:rsidRDefault="00DD295C" w:rsidP="00E90700">
            <w:pPr>
              <w:rPr>
                <w:rFonts w:ascii="Calibri" w:hAnsi="Calibri" w:cs="Calibri"/>
                <w:color w:val="FF0000"/>
                <w:sz w:val="18"/>
                <w:szCs w:val="18"/>
                <w:lang w:val="es-CL"/>
              </w:rPr>
            </w:pPr>
          </w:p>
        </w:tc>
      </w:tr>
    </w:tbl>
    <w:p w14:paraId="116AD171" w14:textId="77777777" w:rsidR="001A65C4" w:rsidRDefault="001A65C4" w:rsidP="00F713C6">
      <w:pPr>
        <w:jc w:val="center"/>
        <w:rPr>
          <w:rFonts w:ascii="Calibri" w:hAnsi="Calibri" w:cs="Calibri"/>
          <w:sz w:val="22"/>
          <w:szCs w:val="22"/>
        </w:rPr>
      </w:pPr>
    </w:p>
    <w:p w14:paraId="782FEEA9" w14:textId="77777777" w:rsidR="00DD295C" w:rsidRDefault="00DD295C" w:rsidP="00F713C6">
      <w:pPr>
        <w:jc w:val="center"/>
        <w:rPr>
          <w:rFonts w:ascii="Calibri" w:hAnsi="Calibri" w:cs="Calibri"/>
          <w:sz w:val="22"/>
          <w:szCs w:val="22"/>
        </w:rPr>
      </w:pPr>
    </w:p>
    <w:p w14:paraId="61E3C819" w14:textId="77777777" w:rsidR="00DD295C" w:rsidRDefault="00DD295C" w:rsidP="00F713C6">
      <w:pPr>
        <w:jc w:val="center"/>
        <w:rPr>
          <w:rFonts w:ascii="Calibri" w:hAnsi="Calibri" w:cs="Calibri"/>
          <w:sz w:val="22"/>
          <w:szCs w:val="22"/>
        </w:rPr>
      </w:pPr>
    </w:p>
    <w:p w14:paraId="6A36AC48" w14:textId="77777777" w:rsidR="00DD295C" w:rsidRDefault="00DD295C" w:rsidP="00DD295C">
      <w:pPr>
        <w:jc w:val="center"/>
        <w:rPr>
          <w:rFonts w:ascii="Calibri" w:hAnsi="Calibri" w:cs="Calibri"/>
          <w:sz w:val="22"/>
          <w:szCs w:val="22"/>
        </w:rPr>
      </w:pPr>
    </w:p>
    <w:p w14:paraId="4E7C2730" w14:textId="77777777" w:rsidR="00DD295C" w:rsidRDefault="00DD295C" w:rsidP="00DD295C">
      <w:pPr>
        <w:pStyle w:val="Prrafodelista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3E74E6">
        <w:rPr>
          <w:rFonts w:ascii="Calibri" w:hAnsi="Calibri" w:cs="Calibri"/>
          <w:sz w:val="22"/>
          <w:szCs w:val="22"/>
        </w:rPr>
        <w:t>PLAZO DE ENTREGA DIAS HABILES APROBADOS LOS DISEÑOS POR ENCARGADO RECEPCION CONFORME (Lunes a Viernes)______________________________________</w:t>
      </w:r>
    </w:p>
    <w:p w14:paraId="5527F864" w14:textId="77777777" w:rsidR="00BB2CED" w:rsidRPr="003E74E6" w:rsidRDefault="00BB2CED" w:rsidP="00BB2CED">
      <w:pPr>
        <w:pStyle w:val="Prrafodelista"/>
        <w:jc w:val="both"/>
        <w:rPr>
          <w:rFonts w:ascii="Calibri" w:hAnsi="Calibri" w:cs="Calibri"/>
          <w:sz w:val="22"/>
          <w:szCs w:val="22"/>
        </w:rPr>
      </w:pPr>
    </w:p>
    <w:p w14:paraId="0BF83EE6" w14:textId="77777777" w:rsidR="00DD295C" w:rsidRDefault="00DD295C" w:rsidP="00DD295C">
      <w:pPr>
        <w:pStyle w:val="Prrafodelista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3E74E6">
        <w:rPr>
          <w:rFonts w:ascii="Calibri" w:hAnsi="Calibri" w:cs="Calibri"/>
          <w:sz w:val="22"/>
          <w:szCs w:val="22"/>
        </w:rPr>
        <w:t>SE ADJUDICARA AL OFERENTE QUE POSTULE POR LA TOTALIDAD DE LOS PRODUCTOS      ___</w:t>
      </w:r>
      <w:r w:rsidRPr="003E74E6">
        <w:rPr>
          <w:rFonts w:ascii="Calibri" w:hAnsi="Calibri" w:cs="Calibri"/>
          <w:b/>
          <w:sz w:val="28"/>
          <w:szCs w:val="22"/>
          <w:u w:val="single"/>
        </w:rPr>
        <w:t>x</w:t>
      </w:r>
      <w:r w:rsidRPr="003E74E6">
        <w:rPr>
          <w:rFonts w:ascii="Calibri" w:hAnsi="Calibri" w:cs="Calibri"/>
          <w:sz w:val="22"/>
          <w:szCs w:val="22"/>
        </w:rPr>
        <w:t>_</w:t>
      </w:r>
    </w:p>
    <w:p w14:paraId="7B00A9B7" w14:textId="77777777" w:rsidR="00BB2CED" w:rsidRPr="00BB2CED" w:rsidRDefault="00BB2CED" w:rsidP="00BB2CED">
      <w:pPr>
        <w:pStyle w:val="Prrafodelista"/>
        <w:rPr>
          <w:rFonts w:ascii="Calibri" w:hAnsi="Calibri" w:cs="Calibri"/>
          <w:sz w:val="22"/>
          <w:szCs w:val="22"/>
        </w:rPr>
      </w:pPr>
    </w:p>
    <w:p w14:paraId="7970E4A6" w14:textId="77777777" w:rsidR="00BB2CED" w:rsidRPr="003E74E6" w:rsidRDefault="00BB2CED" w:rsidP="00BB2CED">
      <w:pPr>
        <w:pStyle w:val="Prrafodelista"/>
        <w:jc w:val="both"/>
        <w:rPr>
          <w:rFonts w:ascii="Calibri" w:hAnsi="Calibri" w:cs="Calibri"/>
          <w:sz w:val="22"/>
          <w:szCs w:val="22"/>
        </w:rPr>
      </w:pPr>
    </w:p>
    <w:p w14:paraId="4D91A498" w14:textId="77777777" w:rsidR="00DD295C" w:rsidRPr="003E74E6" w:rsidRDefault="00DD295C" w:rsidP="00DD295C">
      <w:pPr>
        <w:pStyle w:val="Prrafodelista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3E74E6">
        <w:rPr>
          <w:rFonts w:ascii="Calibri" w:hAnsi="Calibri" w:cs="Calibri"/>
          <w:sz w:val="22"/>
          <w:szCs w:val="22"/>
        </w:rPr>
        <w:t>DECLARO HABER LEIDO LAS ESPECIFICACIONES TECNICAS RESPECTO DE PRODUCTOS SOLICITADOS Y MODALIDAD DE ENTREGA (SI/NO)____________</w:t>
      </w:r>
    </w:p>
    <w:p w14:paraId="57F2B59C" w14:textId="152E0B2D" w:rsidR="00067250" w:rsidRDefault="00067250" w:rsidP="00067250">
      <w:pPr>
        <w:jc w:val="both"/>
        <w:rPr>
          <w:rFonts w:ascii="Calibri" w:hAnsi="Calibri" w:cs="Calibri"/>
          <w:sz w:val="22"/>
          <w:szCs w:val="22"/>
        </w:rPr>
      </w:pPr>
    </w:p>
    <w:p w14:paraId="6764270B" w14:textId="77777777" w:rsidR="00DD295C" w:rsidRDefault="00DD295C" w:rsidP="00067250">
      <w:pPr>
        <w:jc w:val="both"/>
        <w:rPr>
          <w:rFonts w:ascii="Calibri" w:hAnsi="Calibri" w:cs="Calibri"/>
          <w:sz w:val="22"/>
          <w:szCs w:val="22"/>
        </w:rPr>
      </w:pPr>
    </w:p>
    <w:p w14:paraId="083ACA4F" w14:textId="77777777" w:rsidR="00DD295C" w:rsidRDefault="00DD295C" w:rsidP="00067250">
      <w:pPr>
        <w:jc w:val="both"/>
        <w:rPr>
          <w:rFonts w:ascii="Calibri" w:hAnsi="Calibri" w:cs="Calibri"/>
          <w:sz w:val="22"/>
          <w:szCs w:val="22"/>
        </w:rPr>
      </w:pPr>
    </w:p>
    <w:p w14:paraId="526FEF19" w14:textId="77777777" w:rsidR="00DD295C" w:rsidRDefault="00DD295C" w:rsidP="00067250">
      <w:pPr>
        <w:jc w:val="both"/>
        <w:rPr>
          <w:rFonts w:ascii="Calibri" w:hAnsi="Calibri" w:cs="Calibri"/>
          <w:sz w:val="22"/>
          <w:szCs w:val="22"/>
        </w:rPr>
      </w:pPr>
    </w:p>
    <w:p w14:paraId="0DF1F8DC" w14:textId="77777777" w:rsidR="00BA010B" w:rsidRDefault="00BA010B" w:rsidP="00067250">
      <w:pPr>
        <w:jc w:val="both"/>
        <w:rPr>
          <w:rFonts w:ascii="Calibri" w:hAnsi="Calibri" w:cs="Calibri"/>
          <w:sz w:val="22"/>
          <w:szCs w:val="22"/>
        </w:rPr>
      </w:pPr>
    </w:p>
    <w:p w14:paraId="320F8665" w14:textId="77777777" w:rsidR="00161D3A" w:rsidRDefault="00161D3A" w:rsidP="00067250">
      <w:pPr>
        <w:jc w:val="both"/>
        <w:rPr>
          <w:rFonts w:ascii="Calibri" w:hAnsi="Calibri" w:cs="Calibri"/>
          <w:sz w:val="22"/>
          <w:szCs w:val="22"/>
        </w:rPr>
      </w:pPr>
    </w:p>
    <w:p w14:paraId="226F673C" w14:textId="1B98515A" w:rsidR="00067250" w:rsidRDefault="00067250" w:rsidP="0006725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______________________________________                                ______________________________</w:t>
      </w:r>
    </w:p>
    <w:p w14:paraId="441BDD4B" w14:textId="42C1BFE2" w:rsidR="00067250" w:rsidRDefault="00067250" w:rsidP="00067250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NOMBRE OFERENTE O REPRESENTANTE LEGAL</w:t>
      </w:r>
      <w:r>
        <w:rPr>
          <w:rFonts w:ascii="Calibri" w:hAnsi="Calibri" w:cs="Calibri"/>
          <w:sz w:val="22"/>
          <w:szCs w:val="22"/>
        </w:rPr>
        <w:tab/>
        <w:t xml:space="preserve">                  FIRMA</w:t>
      </w:r>
    </w:p>
    <w:p w14:paraId="1DEB24D5" w14:textId="60F0D026" w:rsidR="00067250" w:rsidRDefault="00067250" w:rsidP="00067250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55268FF7" w14:textId="77777777" w:rsidR="00067250" w:rsidRDefault="00067250" w:rsidP="00067250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367557A2" w14:textId="77777777" w:rsidR="00161D3A" w:rsidRDefault="00161D3A" w:rsidP="00067250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4EAFBB51" w14:textId="77777777" w:rsidR="00161D3A" w:rsidRDefault="00161D3A" w:rsidP="00067250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47D6FA52" w14:textId="77777777" w:rsidR="00BB2CED" w:rsidRDefault="00BB2CED" w:rsidP="00067250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1D4E0524" w14:textId="77777777" w:rsidR="00BB2CED" w:rsidRDefault="00BB2CED" w:rsidP="00067250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46B1E79F" w14:textId="77777777" w:rsidR="00161D3A" w:rsidRDefault="00161D3A" w:rsidP="00067250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6B92B77C" w14:textId="3B4124F0" w:rsidR="00C000AA" w:rsidRDefault="00067250" w:rsidP="00563D4E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Los Ángeles _____ de _________ </w:t>
      </w:r>
      <w:proofErr w:type="spellStart"/>
      <w:r>
        <w:rPr>
          <w:rFonts w:ascii="Calibri" w:hAnsi="Calibri" w:cs="Calibri"/>
          <w:sz w:val="22"/>
          <w:szCs w:val="22"/>
        </w:rPr>
        <w:t>de</w:t>
      </w:r>
      <w:proofErr w:type="spellEnd"/>
      <w:r>
        <w:rPr>
          <w:rFonts w:ascii="Calibri" w:hAnsi="Calibri" w:cs="Calibri"/>
          <w:sz w:val="22"/>
          <w:szCs w:val="22"/>
        </w:rPr>
        <w:t xml:space="preserve"> 202</w:t>
      </w:r>
      <w:r w:rsidR="00161D3A">
        <w:rPr>
          <w:rFonts w:ascii="Calibri" w:hAnsi="Calibri" w:cs="Calibri"/>
          <w:sz w:val="22"/>
          <w:szCs w:val="22"/>
        </w:rPr>
        <w:t>6</w:t>
      </w:r>
      <w:r>
        <w:rPr>
          <w:rFonts w:ascii="Calibri" w:hAnsi="Calibri" w:cs="Calibri"/>
          <w:sz w:val="22"/>
          <w:szCs w:val="22"/>
        </w:rPr>
        <w:t>.</w:t>
      </w:r>
    </w:p>
    <w:p w14:paraId="4D32DBBC" w14:textId="77777777" w:rsidR="00161D3A" w:rsidRDefault="00161D3A" w:rsidP="00563D4E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33249F41" w14:textId="77777777" w:rsidR="00161D3A" w:rsidRDefault="00161D3A" w:rsidP="00563D4E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1EFE3FEE" w14:textId="77777777" w:rsidR="00161D3A" w:rsidRDefault="00161D3A" w:rsidP="00563D4E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05AE9A52" w14:textId="77777777" w:rsidR="00161D3A" w:rsidRDefault="00161D3A" w:rsidP="00563D4E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1662E47A" w14:textId="77777777" w:rsidR="00161D3A" w:rsidRDefault="00161D3A" w:rsidP="00563D4E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6AE3E7FF" w14:textId="77777777" w:rsidR="00161D3A" w:rsidRDefault="00161D3A" w:rsidP="00563D4E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44480D02" w14:textId="77777777" w:rsidR="00161D3A" w:rsidRDefault="00161D3A" w:rsidP="00563D4E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1B27EACF" w14:textId="77777777" w:rsidR="00161D3A" w:rsidRDefault="00161D3A" w:rsidP="00563D4E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6567BBF2" w14:textId="77777777" w:rsidR="00161D3A" w:rsidRDefault="00161D3A" w:rsidP="00563D4E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57A22E52" w14:textId="77777777" w:rsidR="00161D3A" w:rsidRDefault="00161D3A" w:rsidP="00563D4E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71B36F04" w14:textId="77777777" w:rsidR="00161D3A" w:rsidRDefault="00161D3A" w:rsidP="00563D4E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p w14:paraId="57AE2853" w14:textId="77777777" w:rsidR="00161D3A" w:rsidRPr="00563D4E" w:rsidRDefault="00161D3A" w:rsidP="00563D4E">
      <w:pPr>
        <w:tabs>
          <w:tab w:val="left" w:pos="6135"/>
        </w:tabs>
        <w:jc w:val="both"/>
        <w:rPr>
          <w:rFonts w:ascii="Calibri" w:hAnsi="Calibri" w:cs="Calibri"/>
          <w:sz w:val="22"/>
          <w:szCs w:val="22"/>
        </w:rPr>
      </w:pPr>
    </w:p>
    <w:sectPr w:rsidR="00161D3A" w:rsidRPr="00563D4E" w:rsidSect="00161D3A">
      <w:headerReference w:type="default" r:id="rId8"/>
      <w:pgSz w:w="12240" w:h="15840" w:code="1"/>
      <w:pgMar w:top="1811" w:right="1418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E3E985" w14:textId="77777777" w:rsidR="009B2BAB" w:rsidRDefault="009B2BAB" w:rsidP="00161D3A">
      <w:r>
        <w:separator/>
      </w:r>
    </w:p>
  </w:endnote>
  <w:endnote w:type="continuationSeparator" w:id="0">
    <w:p w14:paraId="7021660A" w14:textId="77777777" w:rsidR="009B2BAB" w:rsidRDefault="009B2BAB" w:rsidP="00161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1E43B" w14:textId="77777777" w:rsidR="009B2BAB" w:rsidRDefault="009B2BAB" w:rsidP="00161D3A">
      <w:r>
        <w:separator/>
      </w:r>
    </w:p>
  </w:footnote>
  <w:footnote w:type="continuationSeparator" w:id="0">
    <w:p w14:paraId="66FB5294" w14:textId="77777777" w:rsidR="009B2BAB" w:rsidRDefault="009B2BAB" w:rsidP="00161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F680F" w14:textId="4C65778B" w:rsidR="00161D3A" w:rsidRDefault="00161D3A">
    <w:pPr>
      <w:pStyle w:val="Encabezado"/>
    </w:pP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43961AD7" wp14:editId="24B4EE26">
          <wp:simplePos x="0" y="0"/>
          <wp:positionH relativeFrom="column">
            <wp:posOffset>91440</wp:posOffset>
          </wp:positionH>
          <wp:positionV relativeFrom="paragraph">
            <wp:posOffset>-335915</wp:posOffset>
          </wp:positionV>
          <wp:extent cx="377825" cy="756920"/>
          <wp:effectExtent l="0" t="0" r="3175" b="5080"/>
          <wp:wrapNone/>
          <wp:docPr id="7" name="Imagen 7" descr="Escu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Escud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7825" cy="756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F98480" wp14:editId="2EEBC2DF">
              <wp:simplePos x="0" y="0"/>
              <wp:positionH relativeFrom="column">
                <wp:posOffset>-556260</wp:posOffset>
              </wp:positionH>
              <wp:positionV relativeFrom="paragraph">
                <wp:posOffset>302260</wp:posOffset>
              </wp:positionV>
              <wp:extent cx="1762125" cy="352425"/>
              <wp:effectExtent l="0" t="0" r="9525" b="9525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62125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BE9134" w14:textId="5079E0CD" w:rsidR="00161D3A" w:rsidRPr="00161D3A" w:rsidRDefault="00161D3A" w:rsidP="00161D3A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18"/>
                            </w:rPr>
                          </w:pPr>
                          <w:r w:rsidRPr="00161D3A">
                            <w:rPr>
                              <w:rFonts w:asciiTheme="minorHAnsi" w:hAnsiTheme="minorHAnsi" w:cstheme="minorHAnsi"/>
                              <w:b/>
                              <w:sz w:val="18"/>
                            </w:rPr>
                            <w:t>DIRECCIÓN DE SEGURIDAD E INSPECCIÓN MUNICIPAL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F9848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43.8pt;margin-top:23.8pt;width:138.7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" stroked="f">
              <v:textbox>
                <w:txbxContent>
                  <w:p w14:paraId="78BE9134" w14:textId="5079E0CD" w:rsidR="00161D3A" w:rsidRPr="00161D3A" w:rsidRDefault="00161D3A" w:rsidP="00161D3A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18"/>
                      </w:rPr>
                    </w:pPr>
                    <w:r w:rsidRPr="00161D3A">
                      <w:rPr>
                        <w:rFonts w:asciiTheme="minorHAnsi" w:hAnsiTheme="minorHAnsi" w:cstheme="minorHAnsi"/>
                        <w:b/>
                        <w:sz w:val="18"/>
                      </w:rPr>
                      <w:t>DIRECCIÓN DE SEGURIDAD E INSPECCIÓN MUNICIPAL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E2198"/>
    <w:multiLevelType w:val="hybridMultilevel"/>
    <w:tmpl w:val="D750AD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43A74"/>
    <w:multiLevelType w:val="hybridMultilevel"/>
    <w:tmpl w:val="79B6AB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85A6B"/>
    <w:multiLevelType w:val="hybridMultilevel"/>
    <w:tmpl w:val="3A566998"/>
    <w:lvl w:ilvl="0" w:tplc="4BE05F6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83D9C"/>
    <w:multiLevelType w:val="hybridMultilevel"/>
    <w:tmpl w:val="9E4EB09A"/>
    <w:lvl w:ilvl="0" w:tplc="9A5AFCE2">
      <w:start w:val="8"/>
      <w:numFmt w:val="bullet"/>
      <w:lvlText w:val="-"/>
      <w:lvlJc w:val="left"/>
      <w:pPr>
        <w:ind w:left="360" w:hanging="360"/>
      </w:pPr>
      <w:rPr>
        <w:rFonts w:ascii="Microsoft Sans Serif" w:eastAsia="Times New Roman" w:hAnsi="Microsoft Sans Serif" w:cs="Microsoft Sans Serif" w:hint="default"/>
        <w:w w:val="102"/>
      </w:rPr>
    </w:lvl>
    <w:lvl w:ilvl="1" w:tplc="340A0003" w:tentative="1">
      <w:start w:val="1"/>
      <w:numFmt w:val="bullet"/>
      <w:lvlText w:val="o"/>
      <w:lvlJc w:val="left"/>
      <w:pPr>
        <w:ind w:left="96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68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40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12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84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56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28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001" w:hanging="360"/>
      </w:pPr>
      <w:rPr>
        <w:rFonts w:ascii="Wingdings" w:hAnsi="Wingdings" w:hint="default"/>
      </w:rPr>
    </w:lvl>
  </w:abstractNum>
  <w:abstractNum w:abstractNumId="4" w15:restartNumberingAfterBreak="0">
    <w:nsid w:val="291F3907"/>
    <w:multiLevelType w:val="hybridMultilevel"/>
    <w:tmpl w:val="FA52A2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B6CCE"/>
    <w:multiLevelType w:val="hybridMultilevel"/>
    <w:tmpl w:val="F4B6AF40"/>
    <w:lvl w:ilvl="0" w:tplc="9A5AFCE2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Microsoft Sans Serif" w:eastAsia="Times New Roman" w:hAnsi="Microsoft Sans Serif" w:cs="Microsoft Sans Serif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03CA5"/>
    <w:multiLevelType w:val="hybridMultilevel"/>
    <w:tmpl w:val="670CCCC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76F6C"/>
    <w:multiLevelType w:val="hybridMultilevel"/>
    <w:tmpl w:val="85AA72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3F6BD9"/>
    <w:multiLevelType w:val="hybridMultilevel"/>
    <w:tmpl w:val="49FE01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A9409A"/>
    <w:multiLevelType w:val="hybridMultilevel"/>
    <w:tmpl w:val="13EA6C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5C197F"/>
    <w:multiLevelType w:val="hybridMultilevel"/>
    <w:tmpl w:val="9142246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66A88"/>
    <w:multiLevelType w:val="hybridMultilevel"/>
    <w:tmpl w:val="7AFEF3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3609B"/>
    <w:multiLevelType w:val="hybridMultilevel"/>
    <w:tmpl w:val="C76283B0"/>
    <w:lvl w:ilvl="0" w:tplc="419EAF3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B8A3C75"/>
    <w:multiLevelType w:val="hybridMultilevel"/>
    <w:tmpl w:val="3830ECC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CA252E"/>
    <w:multiLevelType w:val="hybridMultilevel"/>
    <w:tmpl w:val="3C7CBBD8"/>
    <w:lvl w:ilvl="0" w:tplc="9A5AFCE2">
      <w:start w:val="8"/>
      <w:numFmt w:val="bullet"/>
      <w:lvlText w:val="-"/>
      <w:lvlJc w:val="left"/>
      <w:pPr>
        <w:ind w:left="360" w:hanging="360"/>
      </w:pPr>
      <w:rPr>
        <w:rFonts w:ascii="Microsoft Sans Serif" w:eastAsia="Times New Roman" w:hAnsi="Microsoft Sans Serif" w:cs="Microsoft Sans Serif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4932A8E"/>
    <w:multiLevelType w:val="hybridMultilevel"/>
    <w:tmpl w:val="670CCCC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3796F"/>
    <w:multiLevelType w:val="hybridMultilevel"/>
    <w:tmpl w:val="BE68199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AD0A31"/>
    <w:multiLevelType w:val="hybridMultilevel"/>
    <w:tmpl w:val="37FC45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F4E1A5E"/>
    <w:multiLevelType w:val="hybridMultilevel"/>
    <w:tmpl w:val="867827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14"/>
  </w:num>
  <w:num w:numId="5">
    <w:abstractNumId w:val="18"/>
  </w:num>
  <w:num w:numId="6">
    <w:abstractNumId w:val="10"/>
  </w:num>
  <w:num w:numId="7">
    <w:abstractNumId w:val="16"/>
  </w:num>
  <w:num w:numId="8">
    <w:abstractNumId w:val="13"/>
  </w:num>
  <w:num w:numId="9">
    <w:abstractNumId w:val="17"/>
  </w:num>
  <w:num w:numId="10">
    <w:abstractNumId w:val="7"/>
  </w:num>
  <w:num w:numId="11">
    <w:abstractNumId w:val="1"/>
  </w:num>
  <w:num w:numId="12">
    <w:abstractNumId w:val="0"/>
  </w:num>
  <w:num w:numId="13">
    <w:abstractNumId w:val="8"/>
  </w:num>
  <w:num w:numId="14">
    <w:abstractNumId w:val="9"/>
  </w:num>
  <w:num w:numId="15">
    <w:abstractNumId w:val="4"/>
  </w:num>
  <w:num w:numId="16">
    <w:abstractNumId w:val="2"/>
  </w:num>
  <w:num w:numId="17">
    <w:abstractNumId w:val="11"/>
  </w:num>
  <w:num w:numId="18">
    <w:abstractNumId w:val="15"/>
  </w:num>
  <w:num w:numId="1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541"/>
    <w:rsid w:val="00004D1E"/>
    <w:rsid w:val="00004DA9"/>
    <w:rsid w:val="00011AD8"/>
    <w:rsid w:val="00013F90"/>
    <w:rsid w:val="00027D7A"/>
    <w:rsid w:val="00041B04"/>
    <w:rsid w:val="0004266E"/>
    <w:rsid w:val="00056D53"/>
    <w:rsid w:val="00061CAB"/>
    <w:rsid w:val="00067250"/>
    <w:rsid w:val="000676D6"/>
    <w:rsid w:val="000854C8"/>
    <w:rsid w:val="00087822"/>
    <w:rsid w:val="00087E19"/>
    <w:rsid w:val="000A19FE"/>
    <w:rsid w:val="000A4E38"/>
    <w:rsid w:val="000B3EFF"/>
    <w:rsid w:val="000D4C56"/>
    <w:rsid w:val="000D5633"/>
    <w:rsid w:val="000E2AAE"/>
    <w:rsid w:val="000F1DEB"/>
    <w:rsid w:val="000F2EFA"/>
    <w:rsid w:val="00105832"/>
    <w:rsid w:val="00112DC8"/>
    <w:rsid w:val="00121A40"/>
    <w:rsid w:val="001326B3"/>
    <w:rsid w:val="00137572"/>
    <w:rsid w:val="001473D5"/>
    <w:rsid w:val="001532C1"/>
    <w:rsid w:val="001570C1"/>
    <w:rsid w:val="00161D3A"/>
    <w:rsid w:val="00162B29"/>
    <w:rsid w:val="00166805"/>
    <w:rsid w:val="00174589"/>
    <w:rsid w:val="00180590"/>
    <w:rsid w:val="00196749"/>
    <w:rsid w:val="001A65C4"/>
    <w:rsid w:val="001A6CDD"/>
    <w:rsid w:val="001B0ED7"/>
    <w:rsid w:val="001B50D6"/>
    <w:rsid w:val="001C3456"/>
    <w:rsid w:val="001C64A0"/>
    <w:rsid w:val="001D688C"/>
    <w:rsid w:val="001E1207"/>
    <w:rsid w:val="001E2056"/>
    <w:rsid w:val="001E4E2D"/>
    <w:rsid w:val="001E7FBD"/>
    <w:rsid w:val="001F3762"/>
    <w:rsid w:val="001F3810"/>
    <w:rsid w:val="001F74BC"/>
    <w:rsid w:val="00200129"/>
    <w:rsid w:val="00205FD2"/>
    <w:rsid w:val="002066C4"/>
    <w:rsid w:val="00212D91"/>
    <w:rsid w:val="002348B5"/>
    <w:rsid w:val="002448E9"/>
    <w:rsid w:val="002454E8"/>
    <w:rsid w:val="00245F82"/>
    <w:rsid w:val="00247C8D"/>
    <w:rsid w:val="0026278E"/>
    <w:rsid w:val="00264532"/>
    <w:rsid w:val="00280FCC"/>
    <w:rsid w:val="002829A9"/>
    <w:rsid w:val="0028525B"/>
    <w:rsid w:val="00287417"/>
    <w:rsid w:val="00292EBC"/>
    <w:rsid w:val="0029498D"/>
    <w:rsid w:val="002A79CC"/>
    <w:rsid w:val="002D0665"/>
    <w:rsid w:val="002E3A92"/>
    <w:rsid w:val="002E5723"/>
    <w:rsid w:val="002E6506"/>
    <w:rsid w:val="00303BC6"/>
    <w:rsid w:val="00310E0A"/>
    <w:rsid w:val="003129E3"/>
    <w:rsid w:val="003209FA"/>
    <w:rsid w:val="003234EF"/>
    <w:rsid w:val="00324F83"/>
    <w:rsid w:val="0033002D"/>
    <w:rsid w:val="003372EE"/>
    <w:rsid w:val="00341139"/>
    <w:rsid w:val="00343FC3"/>
    <w:rsid w:val="00344D41"/>
    <w:rsid w:val="00347650"/>
    <w:rsid w:val="00351058"/>
    <w:rsid w:val="00354551"/>
    <w:rsid w:val="0035631F"/>
    <w:rsid w:val="00370353"/>
    <w:rsid w:val="0037616F"/>
    <w:rsid w:val="003763EB"/>
    <w:rsid w:val="00380830"/>
    <w:rsid w:val="00380DC8"/>
    <w:rsid w:val="0039714F"/>
    <w:rsid w:val="003B589A"/>
    <w:rsid w:val="003D52F9"/>
    <w:rsid w:val="003E4271"/>
    <w:rsid w:val="003F4A87"/>
    <w:rsid w:val="004001B0"/>
    <w:rsid w:val="00403461"/>
    <w:rsid w:val="004174BC"/>
    <w:rsid w:val="004218A3"/>
    <w:rsid w:val="00430F8E"/>
    <w:rsid w:val="00436CE8"/>
    <w:rsid w:val="00437E50"/>
    <w:rsid w:val="0044262F"/>
    <w:rsid w:val="0045048E"/>
    <w:rsid w:val="00453119"/>
    <w:rsid w:val="004552A3"/>
    <w:rsid w:val="00460A8D"/>
    <w:rsid w:val="0046333A"/>
    <w:rsid w:val="004703A6"/>
    <w:rsid w:val="00473F51"/>
    <w:rsid w:val="00481541"/>
    <w:rsid w:val="00486370"/>
    <w:rsid w:val="00495FEF"/>
    <w:rsid w:val="004A65B6"/>
    <w:rsid w:val="004B1EBE"/>
    <w:rsid w:val="004B28E4"/>
    <w:rsid w:val="004B5A97"/>
    <w:rsid w:val="004E6576"/>
    <w:rsid w:val="004F575E"/>
    <w:rsid w:val="005305E4"/>
    <w:rsid w:val="00535D3B"/>
    <w:rsid w:val="00536E2D"/>
    <w:rsid w:val="005521DF"/>
    <w:rsid w:val="005541E9"/>
    <w:rsid w:val="00557A3E"/>
    <w:rsid w:val="00563D4E"/>
    <w:rsid w:val="00570DEB"/>
    <w:rsid w:val="005711A1"/>
    <w:rsid w:val="00575378"/>
    <w:rsid w:val="00580153"/>
    <w:rsid w:val="00582270"/>
    <w:rsid w:val="0058682D"/>
    <w:rsid w:val="00595255"/>
    <w:rsid w:val="005A0DBD"/>
    <w:rsid w:val="005A4D26"/>
    <w:rsid w:val="005A5F02"/>
    <w:rsid w:val="005B074C"/>
    <w:rsid w:val="005B0BBA"/>
    <w:rsid w:val="005B390B"/>
    <w:rsid w:val="005B3C55"/>
    <w:rsid w:val="005B634F"/>
    <w:rsid w:val="005C1EEF"/>
    <w:rsid w:val="005C300F"/>
    <w:rsid w:val="005D12CD"/>
    <w:rsid w:val="005E0632"/>
    <w:rsid w:val="005F3732"/>
    <w:rsid w:val="00621E5E"/>
    <w:rsid w:val="00624E6B"/>
    <w:rsid w:val="00625950"/>
    <w:rsid w:val="00634FBF"/>
    <w:rsid w:val="00645965"/>
    <w:rsid w:val="00647448"/>
    <w:rsid w:val="00670C22"/>
    <w:rsid w:val="006857C2"/>
    <w:rsid w:val="00697702"/>
    <w:rsid w:val="006A2D96"/>
    <w:rsid w:val="006B193C"/>
    <w:rsid w:val="006C0C54"/>
    <w:rsid w:val="006C18E6"/>
    <w:rsid w:val="006C226F"/>
    <w:rsid w:val="006C5414"/>
    <w:rsid w:val="006F50EC"/>
    <w:rsid w:val="007014B6"/>
    <w:rsid w:val="00703E4E"/>
    <w:rsid w:val="00721465"/>
    <w:rsid w:val="0072148F"/>
    <w:rsid w:val="007326A8"/>
    <w:rsid w:val="00740F14"/>
    <w:rsid w:val="007431A6"/>
    <w:rsid w:val="00756016"/>
    <w:rsid w:val="007561CC"/>
    <w:rsid w:val="00762A05"/>
    <w:rsid w:val="0077602A"/>
    <w:rsid w:val="0077657F"/>
    <w:rsid w:val="00777250"/>
    <w:rsid w:val="0077733D"/>
    <w:rsid w:val="007A7EE1"/>
    <w:rsid w:val="007A7FFE"/>
    <w:rsid w:val="007B273C"/>
    <w:rsid w:val="007B7E80"/>
    <w:rsid w:val="007D2971"/>
    <w:rsid w:val="007D4F11"/>
    <w:rsid w:val="007D630A"/>
    <w:rsid w:val="007E6B60"/>
    <w:rsid w:val="007F650A"/>
    <w:rsid w:val="00816AE3"/>
    <w:rsid w:val="00821D8A"/>
    <w:rsid w:val="008449F2"/>
    <w:rsid w:val="00845307"/>
    <w:rsid w:val="00850B36"/>
    <w:rsid w:val="00852C9F"/>
    <w:rsid w:val="0085793E"/>
    <w:rsid w:val="008673AE"/>
    <w:rsid w:val="00877335"/>
    <w:rsid w:val="00883B4C"/>
    <w:rsid w:val="00890873"/>
    <w:rsid w:val="00893E82"/>
    <w:rsid w:val="008A1EC2"/>
    <w:rsid w:val="008A301E"/>
    <w:rsid w:val="008A3F77"/>
    <w:rsid w:val="008A437F"/>
    <w:rsid w:val="008B2C92"/>
    <w:rsid w:val="008C0D67"/>
    <w:rsid w:val="008C2E21"/>
    <w:rsid w:val="008C5400"/>
    <w:rsid w:val="008D3E40"/>
    <w:rsid w:val="008E3580"/>
    <w:rsid w:val="008F700A"/>
    <w:rsid w:val="009064A0"/>
    <w:rsid w:val="0091065C"/>
    <w:rsid w:val="00910BF6"/>
    <w:rsid w:val="009113F7"/>
    <w:rsid w:val="0091386F"/>
    <w:rsid w:val="00914063"/>
    <w:rsid w:val="00932781"/>
    <w:rsid w:val="009339C7"/>
    <w:rsid w:val="00952F16"/>
    <w:rsid w:val="00955089"/>
    <w:rsid w:val="00956104"/>
    <w:rsid w:val="0096255C"/>
    <w:rsid w:val="00963C61"/>
    <w:rsid w:val="00966327"/>
    <w:rsid w:val="00973BDF"/>
    <w:rsid w:val="009779D0"/>
    <w:rsid w:val="00984360"/>
    <w:rsid w:val="00996A90"/>
    <w:rsid w:val="009A5935"/>
    <w:rsid w:val="009A6908"/>
    <w:rsid w:val="009B2BAB"/>
    <w:rsid w:val="009C046C"/>
    <w:rsid w:val="009D107C"/>
    <w:rsid w:val="009D125F"/>
    <w:rsid w:val="009D710C"/>
    <w:rsid w:val="009E2D04"/>
    <w:rsid w:val="009E4A2E"/>
    <w:rsid w:val="009E4ACE"/>
    <w:rsid w:val="009F0451"/>
    <w:rsid w:val="009F1999"/>
    <w:rsid w:val="009F2749"/>
    <w:rsid w:val="00A0124E"/>
    <w:rsid w:val="00A04D25"/>
    <w:rsid w:val="00A21B48"/>
    <w:rsid w:val="00A22220"/>
    <w:rsid w:val="00A33F0B"/>
    <w:rsid w:val="00A416A7"/>
    <w:rsid w:val="00A455E7"/>
    <w:rsid w:val="00A46B88"/>
    <w:rsid w:val="00A60067"/>
    <w:rsid w:val="00A60074"/>
    <w:rsid w:val="00A64ED3"/>
    <w:rsid w:val="00A771C7"/>
    <w:rsid w:val="00A82B48"/>
    <w:rsid w:val="00A833F9"/>
    <w:rsid w:val="00A87F06"/>
    <w:rsid w:val="00A941ED"/>
    <w:rsid w:val="00A97B78"/>
    <w:rsid w:val="00AA34A2"/>
    <w:rsid w:val="00AA4437"/>
    <w:rsid w:val="00AA7250"/>
    <w:rsid w:val="00AB1709"/>
    <w:rsid w:val="00AB764A"/>
    <w:rsid w:val="00AC1488"/>
    <w:rsid w:val="00AC1A75"/>
    <w:rsid w:val="00AC21CB"/>
    <w:rsid w:val="00AC3787"/>
    <w:rsid w:val="00AC51B6"/>
    <w:rsid w:val="00AD403D"/>
    <w:rsid w:val="00AD7EE9"/>
    <w:rsid w:val="00AE3B10"/>
    <w:rsid w:val="00AE599A"/>
    <w:rsid w:val="00AE5A05"/>
    <w:rsid w:val="00B0674B"/>
    <w:rsid w:val="00B11434"/>
    <w:rsid w:val="00B12D39"/>
    <w:rsid w:val="00B25012"/>
    <w:rsid w:val="00B318A0"/>
    <w:rsid w:val="00B34428"/>
    <w:rsid w:val="00B352F0"/>
    <w:rsid w:val="00B36F5D"/>
    <w:rsid w:val="00B44EE2"/>
    <w:rsid w:val="00B477B9"/>
    <w:rsid w:val="00B66A67"/>
    <w:rsid w:val="00B71065"/>
    <w:rsid w:val="00B76698"/>
    <w:rsid w:val="00B809A6"/>
    <w:rsid w:val="00B81147"/>
    <w:rsid w:val="00BA010B"/>
    <w:rsid w:val="00BA56D1"/>
    <w:rsid w:val="00BA635E"/>
    <w:rsid w:val="00BB2CED"/>
    <w:rsid w:val="00BC0C50"/>
    <w:rsid w:val="00BD02FA"/>
    <w:rsid w:val="00BD4881"/>
    <w:rsid w:val="00BE2987"/>
    <w:rsid w:val="00C000AA"/>
    <w:rsid w:val="00C0043B"/>
    <w:rsid w:val="00C015F8"/>
    <w:rsid w:val="00C07011"/>
    <w:rsid w:val="00C10256"/>
    <w:rsid w:val="00C1196F"/>
    <w:rsid w:val="00C135E1"/>
    <w:rsid w:val="00C15F16"/>
    <w:rsid w:val="00C16027"/>
    <w:rsid w:val="00C20B14"/>
    <w:rsid w:val="00C33376"/>
    <w:rsid w:val="00C3752C"/>
    <w:rsid w:val="00C40800"/>
    <w:rsid w:val="00C46B1A"/>
    <w:rsid w:val="00C5166D"/>
    <w:rsid w:val="00C53F83"/>
    <w:rsid w:val="00C563A4"/>
    <w:rsid w:val="00C7012A"/>
    <w:rsid w:val="00C72012"/>
    <w:rsid w:val="00C720C8"/>
    <w:rsid w:val="00C73B97"/>
    <w:rsid w:val="00C76A7B"/>
    <w:rsid w:val="00C77DC4"/>
    <w:rsid w:val="00C83AC4"/>
    <w:rsid w:val="00C84B22"/>
    <w:rsid w:val="00C864CC"/>
    <w:rsid w:val="00C90808"/>
    <w:rsid w:val="00C95211"/>
    <w:rsid w:val="00CA14BD"/>
    <w:rsid w:val="00CA2583"/>
    <w:rsid w:val="00CA26BE"/>
    <w:rsid w:val="00CA7184"/>
    <w:rsid w:val="00CB2F8A"/>
    <w:rsid w:val="00CC2170"/>
    <w:rsid w:val="00CD2B09"/>
    <w:rsid w:val="00CE7797"/>
    <w:rsid w:val="00CE7BEB"/>
    <w:rsid w:val="00CF1BA1"/>
    <w:rsid w:val="00CF22B8"/>
    <w:rsid w:val="00CF39ED"/>
    <w:rsid w:val="00D1452C"/>
    <w:rsid w:val="00D15AC8"/>
    <w:rsid w:val="00D23CFB"/>
    <w:rsid w:val="00D24ECC"/>
    <w:rsid w:val="00D31B64"/>
    <w:rsid w:val="00D5527C"/>
    <w:rsid w:val="00D6652C"/>
    <w:rsid w:val="00D70AB3"/>
    <w:rsid w:val="00D70AFB"/>
    <w:rsid w:val="00D71668"/>
    <w:rsid w:val="00D71A83"/>
    <w:rsid w:val="00D763CE"/>
    <w:rsid w:val="00D76E48"/>
    <w:rsid w:val="00D7714E"/>
    <w:rsid w:val="00D84C38"/>
    <w:rsid w:val="00D8577B"/>
    <w:rsid w:val="00D85D46"/>
    <w:rsid w:val="00D903C4"/>
    <w:rsid w:val="00D90F02"/>
    <w:rsid w:val="00D972B9"/>
    <w:rsid w:val="00DA5C2F"/>
    <w:rsid w:val="00DA5C4F"/>
    <w:rsid w:val="00DB09A2"/>
    <w:rsid w:val="00DB21C0"/>
    <w:rsid w:val="00DB4024"/>
    <w:rsid w:val="00DB7009"/>
    <w:rsid w:val="00DC17F4"/>
    <w:rsid w:val="00DC7D2B"/>
    <w:rsid w:val="00DD23C4"/>
    <w:rsid w:val="00DD295C"/>
    <w:rsid w:val="00DD29ED"/>
    <w:rsid w:val="00DD61CD"/>
    <w:rsid w:val="00DE2011"/>
    <w:rsid w:val="00DE475A"/>
    <w:rsid w:val="00E0040C"/>
    <w:rsid w:val="00E03FE6"/>
    <w:rsid w:val="00E06927"/>
    <w:rsid w:val="00E07571"/>
    <w:rsid w:val="00E203E6"/>
    <w:rsid w:val="00E229E6"/>
    <w:rsid w:val="00E25F07"/>
    <w:rsid w:val="00E26140"/>
    <w:rsid w:val="00E31516"/>
    <w:rsid w:val="00E37FB4"/>
    <w:rsid w:val="00E4149F"/>
    <w:rsid w:val="00E4217A"/>
    <w:rsid w:val="00E4676D"/>
    <w:rsid w:val="00E55F3E"/>
    <w:rsid w:val="00E627CA"/>
    <w:rsid w:val="00E6497E"/>
    <w:rsid w:val="00E70D91"/>
    <w:rsid w:val="00E72975"/>
    <w:rsid w:val="00E75BE1"/>
    <w:rsid w:val="00E8347A"/>
    <w:rsid w:val="00E9563A"/>
    <w:rsid w:val="00E972B1"/>
    <w:rsid w:val="00EB415A"/>
    <w:rsid w:val="00EB426C"/>
    <w:rsid w:val="00EB5AE2"/>
    <w:rsid w:val="00EC29FA"/>
    <w:rsid w:val="00EC4431"/>
    <w:rsid w:val="00EC6ABA"/>
    <w:rsid w:val="00EC7E18"/>
    <w:rsid w:val="00ED119B"/>
    <w:rsid w:val="00ED43AA"/>
    <w:rsid w:val="00EE1CDC"/>
    <w:rsid w:val="00EE3C8D"/>
    <w:rsid w:val="00EF4A78"/>
    <w:rsid w:val="00EF5182"/>
    <w:rsid w:val="00F0258D"/>
    <w:rsid w:val="00F03920"/>
    <w:rsid w:val="00F0423F"/>
    <w:rsid w:val="00F048AA"/>
    <w:rsid w:val="00F13328"/>
    <w:rsid w:val="00F2015D"/>
    <w:rsid w:val="00F23913"/>
    <w:rsid w:val="00F264E8"/>
    <w:rsid w:val="00F42CA5"/>
    <w:rsid w:val="00F43AC7"/>
    <w:rsid w:val="00F503A6"/>
    <w:rsid w:val="00F5430D"/>
    <w:rsid w:val="00F713C6"/>
    <w:rsid w:val="00F7141C"/>
    <w:rsid w:val="00F71858"/>
    <w:rsid w:val="00F8134D"/>
    <w:rsid w:val="00F82581"/>
    <w:rsid w:val="00F82804"/>
    <w:rsid w:val="00F91AB3"/>
    <w:rsid w:val="00F93234"/>
    <w:rsid w:val="00F96D01"/>
    <w:rsid w:val="00FA09F2"/>
    <w:rsid w:val="00FA2854"/>
    <w:rsid w:val="00FB1D64"/>
    <w:rsid w:val="00FC4620"/>
    <w:rsid w:val="00FC5D67"/>
    <w:rsid w:val="00FD28C1"/>
    <w:rsid w:val="00FD4537"/>
    <w:rsid w:val="00FE1460"/>
    <w:rsid w:val="00FE3577"/>
    <w:rsid w:val="00FE6862"/>
    <w:rsid w:val="00FE7CC1"/>
    <w:rsid w:val="00FF2D09"/>
    <w:rsid w:val="00FF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0B753D"/>
  <w15:docId w15:val="{D08575D6-99EB-48FF-8A25-30FA25473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001B0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004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4552A3"/>
    <w:rPr>
      <w:rFonts w:ascii="Tahoma" w:hAnsi="Tahoma" w:cs="Tahoma"/>
      <w:sz w:val="16"/>
      <w:szCs w:val="16"/>
    </w:rPr>
  </w:style>
  <w:style w:type="character" w:styleId="Hipervnculo">
    <w:name w:val="Hyperlink"/>
    <w:rsid w:val="00AA7250"/>
    <w:rPr>
      <w:color w:val="0000FF"/>
      <w:u w:val="single"/>
    </w:rPr>
  </w:style>
  <w:style w:type="paragraph" w:styleId="Sinespaciado">
    <w:name w:val="No Spacing"/>
    <w:uiPriority w:val="1"/>
    <w:qFormat/>
    <w:rsid w:val="00F23913"/>
    <w:rPr>
      <w:rFonts w:ascii="Calibri" w:eastAsia="Calibri" w:hAnsi="Calibri"/>
      <w:sz w:val="22"/>
      <w:szCs w:val="22"/>
      <w:lang w:val="es-CL" w:eastAsia="en-US"/>
    </w:rPr>
  </w:style>
  <w:style w:type="paragraph" w:styleId="Prrafodelista">
    <w:name w:val="List Paragraph"/>
    <w:basedOn w:val="Normal"/>
    <w:uiPriority w:val="34"/>
    <w:qFormat/>
    <w:rsid w:val="00B352F0"/>
    <w:pPr>
      <w:ind w:left="720"/>
      <w:contextualSpacing/>
    </w:pPr>
    <w:rPr>
      <w:lang w:val="es-CL"/>
    </w:rPr>
  </w:style>
  <w:style w:type="paragraph" w:styleId="Textoindependiente">
    <w:name w:val="Body Text"/>
    <w:basedOn w:val="Normal"/>
    <w:link w:val="TextoindependienteCar"/>
    <w:uiPriority w:val="1"/>
    <w:qFormat/>
    <w:rsid w:val="001E2056"/>
    <w:pPr>
      <w:widowControl w:val="0"/>
      <w:autoSpaceDE w:val="0"/>
      <w:autoSpaceDN w:val="0"/>
      <w:ind w:left="839" w:hanging="360"/>
    </w:pPr>
    <w:rPr>
      <w:rFonts w:ascii="Arial Black" w:eastAsia="Arial Black" w:hAnsi="Arial Black" w:cs="Arial Black"/>
      <w:sz w:val="21"/>
      <w:szCs w:val="21"/>
      <w:lang w:val="en-US" w:eastAsia="en-US"/>
    </w:rPr>
  </w:style>
  <w:style w:type="character" w:customStyle="1" w:styleId="TextoindependienteCar">
    <w:name w:val="Texto independiente Car"/>
    <w:link w:val="Textoindependiente"/>
    <w:uiPriority w:val="1"/>
    <w:rsid w:val="001E2056"/>
    <w:rPr>
      <w:rFonts w:ascii="Arial Black" w:eastAsia="Arial Black" w:hAnsi="Arial Black" w:cs="Arial Black"/>
      <w:sz w:val="21"/>
      <w:szCs w:val="21"/>
      <w:lang w:val="en-US" w:eastAsia="en-US"/>
    </w:rPr>
  </w:style>
  <w:style w:type="character" w:customStyle="1" w:styleId="il">
    <w:name w:val="il"/>
    <w:rsid w:val="00F42CA5"/>
  </w:style>
  <w:style w:type="character" w:customStyle="1" w:styleId="texto09a">
    <w:name w:val="texto09a"/>
    <w:rsid w:val="00624E6B"/>
  </w:style>
  <w:style w:type="character" w:styleId="Textoennegrita">
    <w:name w:val="Strong"/>
    <w:uiPriority w:val="22"/>
    <w:qFormat/>
    <w:rsid w:val="00624E6B"/>
    <w:rPr>
      <w:b/>
      <w:bCs/>
    </w:rPr>
  </w:style>
  <w:style w:type="paragraph" w:styleId="NormalWeb">
    <w:name w:val="Normal (Web)"/>
    <w:basedOn w:val="Normal"/>
    <w:uiPriority w:val="99"/>
    <w:unhideWhenUsed/>
    <w:rsid w:val="00624E6B"/>
    <w:pPr>
      <w:spacing w:before="100" w:beforeAutospacing="1" w:after="100" w:afterAutospacing="1"/>
    </w:pPr>
    <w:rPr>
      <w:lang w:val="es-CL" w:eastAsia="es-CL"/>
    </w:rPr>
  </w:style>
  <w:style w:type="paragraph" w:styleId="Encabezado">
    <w:name w:val="header"/>
    <w:basedOn w:val="Normal"/>
    <w:link w:val="EncabezadoCar"/>
    <w:unhideWhenUsed/>
    <w:rsid w:val="00161D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161D3A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161D3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161D3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1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sanchez\Desktop\Compras%202019\2020\Comunicaciones\Frases%20radiales\CM%20-%20Frases%20Radiales%20ok%20123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7171A3-92A7-4952-9583-B155B8602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CM - Frases Radiales ok 1234</Template>
  <TotalTime>0</TotalTime>
  <Pages>3</Pages>
  <Words>372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Los Ángeles</vt:lpstr>
    </vt:vector>
  </TitlesOfParts>
  <Company>Microsoft</Company>
  <LinksUpToDate>false</LinksUpToDate>
  <CharactersWithSpaces>2419</CharactersWithSpaces>
  <SharedDoc>false</SharedDoc>
  <HLinks>
    <vt:vector size="6" baseType="variant">
      <vt:variant>
        <vt:i4>3276817</vt:i4>
      </vt:variant>
      <vt:variant>
        <vt:i4>0</vt:i4>
      </vt:variant>
      <vt:variant>
        <vt:i4>0</vt:i4>
      </vt:variant>
      <vt:variant>
        <vt:i4>5</vt:i4>
      </vt:variant>
      <vt:variant>
        <vt:lpwstr>mailto:paranguiz@losangeles.cl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Los Ángeles</dc:title>
  <dc:creator>darwin sanchez</dc:creator>
  <cp:lastModifiedBy>johana riveros</cp:lastModifiedBy>
  <cp:revision>2</cp:revision>
  <cp:lastPrinted>2022-01-07T15:03:00Z</cp:lastPrinted>
  <dcterms:created xsi:type="dcterms:W3CDTF">2026-01-20T12:28:00Z</dcterms:created>
  <dcterms:modified xsi:type="dcterms:W3CDTF">2026-01-20T12:28:00Z</dcterms:modified>
</cp:coreProperties>
</file>