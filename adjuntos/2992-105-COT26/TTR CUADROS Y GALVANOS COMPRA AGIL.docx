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880B" w14:textId="77777777" w:rsidR="00BB5975" w:rsidRPr="00CC17E0" w:rsidRDefault="00BB5975" w:rsidP="00BB5975">
      <w:pPr>
        <w:rPr>
          <w:rFonts w:ascii="Arial" w:hAnsi="Arial" w:cs="Arial"/>
          <w:b/>
          <w:u w:val="single"/>
        </w:rPr>
      </w:pPr>
      <w:r w:rsidRPr="00CC17E0">
        <w:rPr>
          <w:rFonts w:ascii="Arial" w:hAnsi="Arial" w:cs="Arial"/>
          <w:b/>
          <w:u w:val="single"/>
        </w:rPr>
        <w:t>TÉRMINOS DE REFERENCIA</w:t>
      </w:r>
    </w:p>
    <w:p w14:paraId="29BEEFA1" w14:textId="77777777" w:rsidR="00BB5975" w:rsidRPr="00CC17E0" w:rsidRDefault="00D8070C" w:rsidP="00BB5975">
      <w:pPr>
        <w:rPr>
          <w:rFonts w:ascii="Arial" w:hAnsi="Arial" w:cs="Arial"/>
        </w:rPr>
      </w:pPr>
      <w:r w:rsidRPr="00CC17E0">
        <w:rPr>
          <w:rFonts w:ascii="Arial" w:hAnsi="Arial" w:cs="Arial"/>
        </w:rPr>
        <w:t>Compra de Materiales y Bienes</w:t>
      </w:r>
    </w:p>
    <w:p w14:paraId="1CFBC0F7" w14:textId="77777777" w:rsidR="00BB5975" w:rsidRDefault="00BB5975" w:rsidP="00BB5975">
      <w:pPr>
        <w:rPr>
          <w:rFonts w:ascii="Bookman Old Style" w:hAnsi="Bookman Old Style"/>
          <w:b/>
        </w:rPr>
      </w:pPr>
    </w:p>
    <w:p w14:paraId="01269688" w14:textId="77777777" w:rsidR="001251A9" w:rsidRDefault="001251A9" w:rsidP="00BB5975">
      <w:pPr>
        <w:rPr>
          <w:rFonts w:ascii="Bookman Old Style" w:hAnsi="Bookman Old Style"/>
          <w:b/>
        </w:rPr>
      </w:pPr>
    </w:p>
    <w:tbl>
      <w:tblPr>
        <w:tblW w:w="99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1701"/>
        <w:gridCol w:w="1701"/>
        <w:gridCol w:w="3118"/>
        <w:gridCol w:w="2127"/>
      </w:tblGrid>
      <w:tr w:rsidR="00E22637" w:rsidRPr="00CC17E0" w14:paraId="467A0574" w14:textId="77777777" w:rsidTr="0067583A">
        <w:trPr>
          <w:trHeight w:val="227"/>
          <w:tblHeader/>
        </w:trPr>
        <w:tc>
          <w:tcPr>
            <w:tcW w:w="1277" w:type="dxa"/>
            <w:shd w:val="clear" w:color="auto" w:fill="FFFFFF"/>
          </w:tcPr>
          <w:p w14:paraId="2949E61D" w14:textId="41A7EC5C" w:rsidR="00E22637" w:rsidRPr="0067583A" w:rsidRDefault="00E22637" w:rsidP="00255907">
            <w:pPr>
              <w:jc w:val="left"/>
              <w:rPr>
                <w:rFonts w:ascii="Arial" w:hAnsi="Arial" w:cs="Arial"/>
                <w:b/>
              </w:rPr>
            </w:pPr>
            <w:proofErr w:type="spellStart"/>
            <w:r w:rsidRPr="0067583A">
              <w:rPr>
                <w:rFonts w:ascii="Arial" w:hAnsi="Arial" w:cs="Arial"/>
                <w:b/>
              </w:rPr>
              <w:t>N°</w:t>
            </w:r>
            <w:proofErr w:type="spellEnd"/>
            <w:r w:rsidRPr="0067583A">
              <w:rPr>
                <w:rFonts w:ascii="Arial" w:hAnsi="Arial" w:cs="Arial"/>
                <w:b/>
              </w:rPr>
              <w:t xml:space="preserve"> PEDIDO</w:t>
            </w:r>
          </w:p>
        </w:tc>
        <w:tc>
          <w:tcPr>
            <w:tcW w:w="1701" w:type="dxa"/>
            <w:shd w:val="clear" w:color="auto" w:fill="auto"/>
          </w:tcPr>
          <w:p w14:paraId="130DB7E9" w14:textId="00934EA5" w:rsidR="00E22637" w:rsidRPr="0067583A" w:rsidRDefault="00E22637" w:rsidP="00412EB4">
            <w:pPr>
              <w:jc w:val="left"/>
              <w:rPr>
                <w:rFonts w:ascii="Arial" w:hAnsi="Arial" w:cs="Arial"/>
                <w:b/>
              </w:rPr>
            </w:pPr>
            <w:r w:rsidRPr="0067583A">
              <w:rPr>
                <w:rFonts w:ascii="Arial" w:hAnsi="Arial" w:cs="Arial"/>
                <w:b/>
              </w:rPr>
              <w:t>FECHA DE PEDIDO</w:t>
            </w:r>
          </w:p>
        </w:tc>
        <w:tc>
          <w:tcPr>
            <w:tcW w:w="1701" w:type="dxa"/>
            <w:shd w:val="clear" w:color="auto" w:fill="auto"/>
          </w:tcPr>
          <w:p w14:paraId="2D32BA9B" w14:textId="2E325FBE" w:rsidR="00E22637" w:rsidRPr="0067583A" w:rsidRDefault="00E22637" w:rsidP="00FF046B">
            <w:pPr>
              <w:jc w:val="left"/>
              <w:rPr>
                <w:rFonts w:ascii="Arial" w:hAnsi="Arial" w:cs="Arial"/>
                <w:b/>
              </w:rPr>
            </w:pPr>
            <w:r w:rsidRPr="0067583A">
              <w:rPr>
                <w:rFonts w:ascii="Arial" w:hAnsi="Arial" w:cs="Arial"/>
                <w:b/>
              </w:rPr>
              <w:t xml:space="preserve">MONTO </w:t>
            </w:r>
          </w:p>
        </w:tc>
        <w:tc>
          <w:tcPr>
            <w:tcW w:w="3118" w:type="dxa"/>
          </w:tcPr>
          <w:p w14:paraId="0E2D9691" w14:textId="06CD1094" w:rsidR="00E22637" w:rsidRPr="0067583A" w:rsidRDefault="00E22637" w:rsidP="00092F71">
            <w:pPr>
              <w:jc w:val="left"/>
              <w:rPr>
                <w:rFonts w:ascii="Arial" w:hAnsi="Arial" w:cs="Arial"/>
                <w:b/>
              </w:rPr>
            </w:pPr>
            <w:r w:rsidRPr="0067583A">
              <w:rPr>
                <w:rFonts w:ascii="Arial" w:hAnsi="Arial" w:cs="Arial"/>
                <w:b/>
              </w:rPr>
              <w:t>ESTABLECIMIENTO</w:t>
            </w:r>
          </w:p>
        </w:tc>
        <w:tc>
          <w:tcPr>
            <w:tcW w:w="2127" w:type="dxa"/>
          </w:tcPr>
          <w:p w14:paraId="05F5EC61" w14:textId="68B77EFB" w:rsidR="00E22637" w:rsidRPr="0067583A" w:rsidRDefault="0067583A" w:rsidP="00092F71">
            <w:pPr>
              <w:jc w:val="left"/>
              <w:rPr>
                <w:rFonts w:ascii="Arial" w:hAnsi="Arial" w:cs="Arial"/>
                <w:b/>
              </w:rPr>
            </w:pPr>
            <w:r w:rsidRPr="0067583A">
              <w:rPr>
                <w:rFonts w:ascii="Arial" w:hAnsi="Arial" w:cs="Arial"/>
                <w:b/>
              </w:rPr>
              <w:t>CUENTA PRESUPUESTARIA</w:t>
            </w:r>
          </w:p>
        </w:tc>
      </w:tr>
      <w:tr w:rsidR="00E22637" w:rsidRPr="00CC17E0" w14:paraId="4797C53C" w14:textId="12C502BD" w:rsidTr="0067583A">
        <w:trPr>
          <w:trHeight w:val="227"/>
          <w:tblHeader/>
        </w:trPr>
        <w:tc>
          <w:tcPr>
            <w:tcW w:w="1277" w:type="dxa"/>
            <w:shd w:val="clear" w:color="auto" w:fill="auto"/>
          </w:tcPr>
          <w:p w14:paraId="406987DE" w14:textId="01925B15" w:rsidR="00E22637" w:rsidRPr="0067583A" w:rsidRDefault="008E32A9" w:rsidP="0067583A">
            <w:pPr>
              <w:jc w:val="right"/>
              <w:rPr>
                <w:rFonts w:ascii="Arial" w:hAnsi="Arial" w:cs="Arial"/>
                <w:bCs/>
              </w:rPr>
            </w:pPr>
            <w:bookmarkStart w:id="0" w:name="_Hlk233724582"/>
            <w:r w:rsidRPr="0067583A">
              <w:rPr>
                <w:rFonts w:ascii="Arial" w:hAnsi="Arial" w:cs="Arial"/>
                <w:bCs/>
              </w:rPr>
              <w:t>100.095</w:t>
            </w:r>
          </w:p>
        </w:tc>
        <w:tc>
          <w:tcPr>
            <w:tcW w:w="1701" w:type="dxa"/>
            <w:shd w:val="clear" w:color="auto" w:fill="auto"/>
          </w:tcPr>
          <w:p w14:paraId="2B8E2CC9" w14:textId="78437C62" w:rsidR="00E22637" w:rsidRPr="0067583A" w:rsidRDefault="008E32A9" w:rsidP="00E22637">
            <w:pPr>
              <w:jc w:val="lef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>20.05.2026</w:t>
            </w:r>
          </w:p>
        </w:tc>
        <w:tc>
          <w:tcPr>
            <w:tcW w:w="1701" w:type="dxa"/>
          </w:tcPr>
          <w:p w14:paraId="5829686B" w14:textId="2CC5D99C" w:rsidR="00E22637" w:rsidRPr="0067583A" w:rsidRDefault="008E32A9" w:rsidP="0067583A">
            <w:pPr>
              <w:jc w:val="righ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>$ 1.428.000</w:t>
            </w:r>
            <w:r w:rsidR="0067583A">
              <w:rPr>
                <w:rFonts w:ascii="Arial" w:hAnsi="Arial" w:cs="Arial"/>
                <w:bCs/>
              </w:rPr>
              <w:t>.-</w:t>
            </w:r>
          </w:p>
        </w:tc>
        <w:tc>
          <w:tcPr>
            <w:tcW w:w="3118" w:type="dxa"/>
          </w:tcPr>
          <w:p w14:paraId="622A0AD1" w14:textId="70BA1A6E" w:rsidR="00E22637" w:rsidRPr="0067583A" w:rsidRDefault="008E32A9" w:rsidP="00E22637">
            <w:pPr>
              <w:jc w:val="lef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 xml:space="preserve">ALEJANDRO CHELEN ROJAS </w:t>
            </w:r>
          </w:p>
        </w:tc>
        <w:tc>
          <w:tcPr>
            <w:tcW w:w="2127" w:type="dxa"/>
          </w:tcPr>
          <w:p w14:paraId="2B06DA96" w14:textId="29C3B4D1" w:rsidR="00E22637" w:rsidRPr="0067583A" w:rsidRDefault="008E32A9" w:rsidP="00E22637">
            <w:pPr>
              <w:jc w:val="lef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>215-22-04-012-000</w:t>
            </w:r>
          </w:p>
        </w:tc>
      </w:tr>
      <w:tr w:rsidR="0067583A" w:rsidRPr="00CC17E0" w14:paraId="42FE23B8" w14:textId="77777777" w:rsidTr="0067583A">
        <w:trPr>
          <w:trHeight w:val="227"/>
          <w:tblHeader/>
        </w:trPr>
        <w:tc>
          <w:tcPr>
            <w:tcW w:w="1277" w:type="dxa"/>
            <w:shd w:val="clear" w:color="auto" w:fill="auto"/>
          </w:tcPr>
          <w:p w14:paraId="508ABEFC" w14:textId="4439C3F9" w:rsidR="0067583A" w:rsidRPr="0067583A" w:rsidRDefault="0067583A" w:rsidP="0067583A">
            <w:pPr>
              <w:jc w:val="righ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>100.125</w:t>
            </w:r>
          </w:p>
        </w:tc>
        <w:tc>
          <w:tcPr>
            <w:tcW w:w="1701" w:type="dxa"/>
            <w:shd w:val="clear" w:color="auto" w:fill="auto"/>
          </w:tcPr>
          <w:p w14:paraId="75CD9868" w14:textId="1DF9A6FF" w:rsidR="0067583A" w:rsidRPr="0067583A" w:rsidRDefault="0067583A" w:rsidP="0067583A">
            <w:pPr>
              <w:jc w:val="lef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>20.05.2026</w:t>
            </w:r>
          </w:p>
        </w:tc>
        <w:tc>
          <w:tcPr>
            <w:tcW w:w="1701" w:type="dxa"/>
          </w:tcPr>
          <w:p w14:paraId="6B5CC19E" w14:textId="37612280" w:rsidR="0067583A" w:rsidRPr="0067583A" w:rsidRDefault="0067583A" w:rsidP="0067583A">
            <w:pPr>
              <w:jc w:val="righ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>$</w:t>
            </w:r>
            <w:r>
              <w:rPr>
                <w:rFonts w:ascii="Arial" w:hAnsi="Arial" w:cs="Arial"/>
                <w:bCs/>
              </w:rPr>
              <w:t xml:space="preserve">    </w:t>
            </w:r>
            <w:r w:rsidRPr="0067583A">
              <w:rPr>
                <w:rFonts w:ascii="Arial" w:hAnsi="Arial" w:cs="Arial"/>
                <w:bCs/>
              </w:rPr>
              <w:t>400.000.-</w:t>
            </w:r>
          </w:p>
        </w:tc>
        <w:tc>
          <w:tcPr>
            <w:tcW w:w="3118" w:type="dxa"/>
          </w:tcPr>
          <w:p w14:paraId="607CC3B5" w14:textId="04651656" w:rsidR="0067583A" w:rsidRPr="0067583A" w:rsidRDefault="0067583A" w:rsidP="0067583A">
            <w:pPr>
              <w:jc w:val="lef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 xml:space="preserve">ALEJANDRO CHELEN ROJAS </w:t>
            </w:r>
          </w:p>
        </w:tc>
        <w:tc>
          <w:tcPr>
            <w:tcW w:w="2127" w:type="dxa"/>
          </w:tcPr>
          <w:p w14:paraId="2D6CD397" w14:textId="35169219" w:rsidR="0067583A" w:rsidRPr="0067583A" w:rsidRDefault="0067583A" w:rsidP="0067583A">
            <w:pPr>
              <w:jc w:val="lef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>215-22-04-012-000</w:t>
            </w:r>
          </w:p>
        </w:tc>
      </w:tr>
      <w:tr w:rsidR="00B6514D" w:rsidRPr="00CC17E0" w14:paraId="0379CB0E" w14:textId="77777777" w:rsidTr="0067583A">
        <w:trPr>
          <w:trHeight w:val="227"/>
          <w:tblHeader/>
        </w:trPr>
        <w:tc>
          <w:tcPr>
            <w:tcW w:w="1277" w:type="dxa"/>
            <w:shd w:val="clear" w:color="auto" w:fill="auto"/>
          </w:tcPr>
          <w:p w14:paraId="16707389" w14:textId="44722BFA" w:rsidR="00B6514D" w:rsidRPr="0067583A" w:rsidRDefault="00B6514D" w:rsidP="0067583A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99.263</w:t>
            </w:r>
          </w:p>
        </w:tc>
        <w:tc>
          <w:tcPr>
            <w:tcW w:w="1701" w:type="dxa"/>
            <w:shd w:val="clear" w:color="auto" w:fill="auto"/>
          </w:tcPr>
          <w:p w14:paraId="730D06BD" w14:textId="122C8E47" w:rsidR="00B6514D" w:rsidRPr="0067583A" w:rsidRDefault="00B6514D" w:rsidP="0067583A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06.04.2016</w:t>
            </w:r>
          </w:p>
        </w:tc>
        <w:tc>
          <w:tcPr>
            <w:tcW w:w="1701" w:type="dxa"/>
          </w:tcPr>
          <w:p w14:paraId="55C874CC" w14:textId="080D33D6" w:rsidR="00B6514D" w:rsidRPr="0067583A" w:rsidRDefault="00B6514D" w:rsidP="0067583A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$    300.000.-</w:t>
            </w:r>
          </w:p>
        </w:tc>
        <w:tc>
          <w:tcPr>
            <w:tcW w:w="3118" w:type="dxa"/>
          </w:tcPr>
          <w:p w14:paraId="0635A4EF" w14:textId="22EB8F1F" w:rsidR="00B6514D" w:rsidRPr="0067583A" w:rsidRDefault="00B6514D" w:rsidP="0067583A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ALEJANDRO CHELEN ROJAS </w:t>
            </w:r>
          </w:p>
        </w:tc>
        <w:tc>
          <w:tcPr>
            <w:tcW w:w="2127" w:type="dxa"/>
          </w:tcPr>
          <w:p w14:paraId="53050ABD" w14:textId="3E870C12" w:rsidR="00B6514D" w:rsidRPr="0067583A" w:rsidRDefault="00B6514D" w:rsidP="0067583A">
            <w:pPr>
              <w:jc w:val="lef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>215-22-04-012-000</w:t>
            </w:r>
          </w:p>
        </w:tc>
      </w:tr>
      <w:tr w:rsidR="00243778" w:rsidRPr="00CC17E0" w14:paraId="18E1D5E7" w14:textId="77777777" w:rsidTr="0067583A">
        <w:trPr>
          <w:trHeight w:val="227"/>
          <w:tblHeader/>
        </w:trPr>
        <w:tc>
          <w:tcPr>
            <w:tcW w:w="1277" w:type="dxa"/>
            <w:shd w:val="clear" w:color="auto" w:fill="auto"/>
          </w:tcPr>
          <w:p w14:paraId="1E0807EF" w14:textId="3E27B74E" w:rsidR="00243778" w:rsidRDefault="00243778" w:rsidP="00243778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99.262</w:t>
            </w:r>
          </w:p>
        </w:tc>
        <w:tc>
          <w:tcPr>
            <w:tcW w:w="1701" w:type="dxa"/>
            <w:shd w:val="clear" w:color="auto" w:fill="auto"/>
          </w:tcPr>
          <w:p w14:paraId="35251AB1" w14:textId="1B56A7E4" w:rsidR="00243778" w:rsidRDefault="00243778" w:rsidP="00243778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06.04.2016</w:t>
            </w:r>
          </w:p>
        </w:tc>
        <w:tc>
          <w:tcPr>
            <w:tcW w:w="1701" w:type="dxa"/>
          </w:tcPr>
          <w:p w14:paraId="6B7DD1FD" w14:textId="16D3A317" w:rsidR="00243778" w:rsidRDefault="00243778" w:rsidP="00243778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$    300.000.-      </w:t>
            </w:r>
          </w:p>
        </w:tc>
        <w:tc>
          <w:tcPr>
            <w:tcW w:w="3118" w:type="dxa"/>
          </w:tcPr>
          <w:p w14:paraId="54EDC102" w14:textId="22737D96" w:rsidR="00243778" w:rsidRDefault="00243778" w:rsidP="00243778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ALEJANDRO CHELEN ROJAS </w:t>
            </w:r>
          </w:p>
        </w:tc>
        <w:tc>
          <w:tcPr>
            <w:tcW w:w="2127" w:type="dxa"/>
          </w:tcPr>
          <w:p w14:paraId="40124B5C" w14:textId="43A59CD0" w:rsidR="00243778" w:rsidRPr="0067583A" w:rsidRDefault="00243778" w:rsidP="00243778">
            <w:pPr>
              <w:jc w:val="left"/>
              <w:rPr>
                <w:rFonts w:ascii="Arial" w:hAnsi="Arial" w:cs="Arial"/>
                <w:bCs/>
              </w:rPr>
            </w:pPr>
            <w:r w:rsidRPr="0067583A">
              <w:rPr>
                <w:rFonts w:ascii="Arial" w:hAnsi="Arial" w:cs="Arial"/>
                <w:bCs/>
              </w:rPr>
              <w:t>215-22-04-012-000</w:t>
            </w:r>
          </w:p>
        </w:tc>
      </w:tr>
      <w:tr w:rsidR="00243778" w:rsidRPr="00CC17E0" w14:paraId="04E4E8C7" w14:textId="7781CB61" w:rsidTr="0067583A">
        <w:trPr>
          <w:trHeight w:val="227"/>
          <w:tblHeader/>
        </w:trPr>
        <w:tc>
          <w:tcPr>
            <w:tcW w:w="1277" w:type="dxa"/>
            <w:shd w:val="clear" w:color="auto" w:fill="auto"/>
          </w:tcPr>
          <w:p w14:paraId="448E54A5" w14:textId="4CB5F35A" w:rsidR="00243778" w:rsidRPr="0067583A" w:rsidRDefault="00243778" w:rsidP="00243778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99.985</w:t>
            </w:r>
          </w:p>
        </w:tc>
        <w:tc>
          <w:tcPr>
            <w:tcW w:w="1701" w:type="dxa"/>
            <w:shd w:val="clear" w:color="auto" w:fill="auto"/>
          </w:tcPr>
          <w:p w14:paraId="23521430" w14:textId="1FBA90A6" w:rsidR="00243778" w:rsidRPr="0067583A" w:rsidRDefault="00243778" w:rsidP="00243778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15.05.2026</w:t>
            </w:r>
          </w:p>
        </w:tc>
        <w:tc>
          <w:tcPr>
            <w:tcW w:w="1701" w:type="dxa"/>
          </w:tcPr>
          <w:p w14:paraId="25DC0628" w14:textId="0C2D3886" w:rsidR="00243778" w:rsidRPr="0067583A" w:rsidRDefault="00243778" w:rsidP="00243778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171.003.-</w:t>
            </w:r>
          </w:p>
        </w:tc>
        <w:tc>
          <w:tcPr>
            <w:tcW w:w="3118" w:type="dxa"/>
          </w:tcPr>
          <w:p w14:paraId="79767BE7" w14:textId="61A631B3" w:rsidR="00243778" w:rsidRPr="0067583A" w:rsidRDefault="00243778" w:rsidP="00243778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CHILECITO </w:t>
            </w:r>
          </w:p>
        </w:tc>
        <w:tc>
          <w:tcPr>
            <w:tcW w:w="2127" w:type="dxa"/>
          </w:tcPr>
          <w:p w14:paraId="49643DCD" w14:textId="769D1292" w:rsidR="00243778" w:rsidRPr="0067583A" w:rsidRDefault="00243778" w:rsidP="00243778">
            <w:pPr>
              <w:jc w:val="left"/>
              <w:rPr>
                <w:rFonts w:ascii="Arial" w:hAnsi="Arial" w:cs="Arial"/>
                <w:bCs/>
              </w:rPr>
            </w:pPr>
            <w:r w:rsidRPr="00336443">
              <w:rPr>
                <w:rFonts w:ascii="Arial" w:hAnsi="Arial" w:cs="Arial"/>
                <w:bCs/>
              </w:rPr>
              <w:t>215-22-04-012-000</w:t>
            </w:r>
          </w:p>
        </w:tc>
      </w:tr>
      <w:tr w:rsidR="00E30D1A" w:rsidRPr="00CC17E0" w14:paraId="0A1B723F" w14:textId="77777777" w:rsidTr="0067583A">
        <w:trPr>
          <w:trHeight w:val="227"/>
          <w:tblHeader/>
        </w:trPr>
        <w:tc>
          <w:tcPr>
            <w:tcW w:w="1277" w:type="dxa"/>
            <w:shd w:val="clear" w:color="auto" w:fill="auto"/>
          </w:tcPr>
          <w:p w14:paraId="6424036E" w14:textId="3B2E3DA2" w:rsidR="00E30D1A" w:rsidRDefault="00E30D1A" w:rsidP="00243778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99.129</w:t>
            </w:r>
          </w:p>
        </w:tc>
        <w:tc>
          <w:tcPr>
            <w:tcW w:w="1701" w:type="dxa"/>
            <w:shd w:val="clear" w:color="auto" w:fill="auto"/>
          </w:tcPr>
          <w:p w14:paraId="54A48F57" w14:textId="3434C175" w:rsidR="00E30D1A" w:rsidRDefault="00E30D1A" w:rsidP="00243778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25.03.2026</w:t>
            </w:r>
          </w:p>
        </w:tc>
        <w:tc>
          <w:tcPr>
            <w:tcW w:w="1701" w:type="dxa"/>
          </w:tcPr>
          <w:p w14:paraId="481BEA86" w14:textId="3652DE84" w:rsidR="00E30D1A" w:rsidRDefault="00E30D1A" w:rsidP="00243778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130.410.-</w:t>
            </w:r>
          </w:p>
        </w:tc>
        <w:tc>
          <w:tcPr>
            <w:tcW w:w="3118" w:type="dxa"/>
          </w:tcPr>
          <w:p w14:paraId="7201026D" w14:textId="00DD84BE" w:rsidR="00E30D1A" w:rsidRDefault="00E30D1A" w:rsidP="00243778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RENACER DE CERRILLOS</w:t>
            </w:r>
          </w:p>
        </w:tc>
        <w:tc>
          <w:tcPr>
            <w:tcW w:w="2127" w:type="dxa"/>
          </w:tcPr>
          <w:p w14:paraId="2BC6F115" w14:textId="28D638B6" w:rsidR="00E30D1A" w:rsidRPr="00336443" w:rsidRDefault="004B7820" w:rsidP="00243778">
            <w:pPr>
              <w:jc w:val="left"/>
              <w:rPr>
                <w:rFonts w:ascii="Arial" w:hAnsi="Arial" w:cs="Arial"/>
                <w:bCs/>
              </w:rPr>
            </w:pPr>
            <w:r w:rsidRPr="00336443">
              <w:rPr>
                <w:rFonts w:ascii="Arial" w:hAnsi="Arial" w:cs="Arial"/>
                <w:bCs/>
              </w:rPr>
              <w:t>215-22-04-012-000</w:t>
            </w:r>
          </w:p>
        </w:tc>
      </w:tr>
      <w:tr w:rsidR="00243778" w:rsidRPr="00CC17E0" w14:paraId="10C8DB40" w14:textId="77777777" w:rsidTr="0067583A">
        <w:trPr>
          <w:trHeight w:val="227"/>
          <w:tblHeader/>
        </w:trPr>
        <w:tc>
          <w:tcPr>
            <w:tcW w:w="1277" w:type="dxa"/>
            <w:shd w:val="clear" w:color="auto" w:fill="auto"/>
          </w:tcPr>
          <w:p w14:paraId="3C928BC7" w14:textId="5460EFE1" w:rsidR="00243778" w:rsidRPr="0067583A" w:rsidRDefault="00243778" w:rsidP="00243778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   99.808</w:t>
            </w:r>
          </w:p>
        </w:tc>
        <w:tc>
          <w:tcPr>
            <w:tcW w:w="1701" w:type="dxa"/>
            <w:shd w:val="clear" w:color="auto" w:fill="auto"/>
          </w:tcPr>
          <w:p w14:paraId="5D0931B9" w14:textId="21D36921" w:rsidR="00243778" w:rsidRPr="0067583A" w:rsidRDefault="00243778" w:rsidP="00243778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11.05.2026</w:t>
            </w:r>
          </w:p>
        </w:tc>
        <w:tc>
          <w:tcPr>
            <w:tcW w:w="1701" w:type="dxa"/>
          </w:tcPr>
          <w:p w14:paraId="6771EAF2" w14:textId="2774E9F9" w:rsidR="00243778" w:rsidRPr="0067583A" w:rsidRDefault="00243778" w:rsidP="00243778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117.810.-</w:t>
            </w:r>
          </w:p>
        </w:tc>
        <w:tc>
          <w:tcPr>
            <w:tcW w:w="3118" w:type="dxa"/>
          </w:tcPr>
          <w:p w14:paraId="184F351C" w14:textId="19DA9E73" w:rsidR="00243778" w:rsidRPr="0067583A" w:rsidRDefault="00243778" w:rsidP="00243778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ESPERANZA DE HUANA</w:t>
            </w:r>
          </w:p>
        </w:tc>
        <w:tc>
          <w:tcPr>
            <w:tcW w:w="2127" w:type="dxa"/>
          </w:tcPr>
          <w:p w14:paraId="31B53BEE" w14:textId="02DE72AA" w:rsidR="00243778" w:rsidRPr="0067583A" w:rsidRDefault="00243778" w:rsidP="00243778">
            <w:pPr>
              <w:jc w:val="left"/>
              <w:rPr>
                <w:rFonts w:ascii="Arial" w:hAnsi="Arial" w:cs="Arial"/>
                <w:bCs/>
              </w:rPr>
            </w:pPr>
            <w:r w:rsidRPr="00336443">
              <w:rPr>
                <w:rFonts w:ascii="Arial" w:hAnsi="Arial" w:cs="Arial"/>
                <w:bCs/>
              </w:rPr>
              <w:t>215-22-04-012-000</w:t>
            </w:r>
          </w:p>
        </w:tc>
      </w:tr>
      <w:tr w:rsidR="004B7820" w:rsidRPr="00CC17E0" w14:paraId="58670D17" w14:textId="77777777" w:rsidTr="0067583A">
        <w:trPr>
          <w:trHeight w:val="227"/>
          <w:tblHeader/>
        </w:trPr>
        <w:tc>
          <w:tcPr>
            <w:tcW w:w="1277" w:type="dxa"/>
            <w:shd w:val="clear" w:color="auto" w:fill="auto"/>
          </w:tcPr>
          <w:p w14:paraId="69675E35" w14:textId="7D4ED57C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   99.070</w:t>
            </w:r>
          </w:p>
        </w:tc>
        <w:tc>
          <w:tcPr>
            <w:tcW w:w="1701" w:type="dxa"/>
            <w:shd w:val="clear" w:color="auto" w:fill="auto"/>
          </w:tcPr>
          <w:p w14:paraId="3D960014" w14:textId="15341AEF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23.03.226</w:t>
            </w:r>
          </w:p>
        </w:tc>
        <w:tc>
          <w:tcPr>
            <w:tcW w:w="1701" w:type="dxa"/>
          </w:tcPr>
          <w:p w14:paraId="3E8DDD87" w14:textId="41539FB3" w:rsidR="004B7820" w:rsidRDefault="004B7820" w:rsidP="004B782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117.810.-</w:t>
            </w:r>
          </w:p>
        </w:tc>
        <w:tc>
          <w:tcPr>
            <w:tcW w:w="3118" w:type="dxa"/>
          </w:tcPr>
          <w:p w14:paraId="63784AD9" w14:textId="06983B54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ESPERANZA DE HUANA</w:t>
            </w:r>
          </w:p>
        </w:tc>
        <w:tc>
          <w:tcPr>
            <w:tcW w:w="2127" w:type="dxa"/>
          </w:tcPr>
          <w:p w14:paraId="18DC59A0" w14:textId="1928B758" w:rsidR="004B7820" w:rsidRPr="00336443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 w:rsidRPr="00336443">
              <w:rPr>
                <w:rFonts w:ascii="Arial" w:hAnsi="Arial" w:cs="Arial"/>
                <w:bCs/>
              </w:rPr>
              <w:t>215-22-04-012-000</w:t>
            </w:r>
          </w:p>
        </w:tc>
      </w:tr>
      <w:tr w:rsidR="004B7820" w:rsidRPr="00CC17E0" w14:paraId="652EC782" w14:textId="77777777" w:rsidTr="0067583A">
        <w:trPr>
          <w:trHeight w:val="227"/>
          <w:tblHeader/>
        </w:trPr>
        <w:tc>
          <w:tcPr>
            <w:tcW w:w="1277" w:type="dxa"/>
            <w:shd w:val="clear" w:color="auto" w:fill="auto"/>
          </w:tcPr>
          <w:p w14:paraId="7913354F" w14:textId="5387CD2E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 100.278</w:t>
            </w:r>
          </w:p>
        </w:tc>
        <w:tc>
          <w:tcPr>
            <w:tcW w:w="1701" w:type="dxa"/>
            <w:shd w:val="clear" w:color="auto" w:fill="auto"/>
          </w:tcPr>
          <w:p w14:paraId="70F12217" w14:textId="4FC605CF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28.05.2026</w:t>
            </w:r>
          </w:p>
        </w:tc>
        <w:tc>
          <w:tcPr>
            <w:tcW w:w="1701" w:type="dxa"/>
          </w:tcPr>
          <w:p w14:paraId="6DB5B913" w14:textId="27A01767" w:rsidR="004B7820" w:rsidRDefault="004B7820" w:rsidP="004B782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  20.000.-</w:t>
            </w:r>
          </w:p>
        </w:tc>
        <w:tc>
          <w:tcPr>
            <w:tcW w:w="3118" w:type="dxa"/>
          </w:tcPr>
          <w:p w14:paraId="6F89FD51" w14:textId="29A5DD93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HEROES DE CHILE</w:t>
            </w:r>
          </w:p>
        </w:tc>
        <w:tc>
          <w:tcPr>
            <w:tcW w:w="2127" w:type="dxa"/>
          </w:tcPr>
          <w:p w14:paraId="1BC81087" w14:textId="4049F902" w:rsidR="004B7820" w:rsidRPr="00336443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 w:rsidRPr="00FA6F10">
              <w:rPr>
                <w:rFonts w:ascii="Arial" w:hAnsi="Arial" w:cs="Arial"/>
                <w:bCs/>
              </w:rPr>
              <w:t>215-22-04-012-000</w:t>
            </w:r>
          </w:p>
        </w:tc>
      </w:tr>
      <w:tr w:rsidR="004B7820" w:rsidRPr="00CC17E0" w14:paraId="5AD36ADC" w14:textId="77777777" w:rsidTr="009A2F99">
        <w:trPr>
          <w:trHeight w:val="227"/>
          <w:tblHeader/>
        </w:trPr>
        <w:tc>
          <w:tcPr>
            <w:tcW w:w="1277" w:type="dxa"/>
            <w:shd w:val="clear" w:color="auto" w:fill="FFFFFF"/>
          </w:tcPr>
          <w:p w14:paraId="3ED2B7F6" w14:textId="6B8B41B1" w:rsidR="004B7820" w:rsidRPr="00997F5E" w:rsidRDefault="004B7820" w:rsidP="004B7820">
            <w:pPr>
              <w:jc w:val="right"/>
              <w:rPr>
                <w:rFonts w:ascii="Arial" w:hAnsi="Arial" w:cs="Arial"/>
                <w:bCs/>
              </w:rPr>
            </w:pPr>
            <w:r w:rsidRPr="00997F5E">
              <w:rPr>
                <w:rFonts w:ascii="Arial" w:hAnsi="Arial" w:cs="Arial"/>
                <w:bCs/>
              </w:rPr>
              <w:t>99.750</w:t>
            </w:r>
          </w:p>
        </w:tc>
        <w:tc>
          <w:tcPr>
            <w:tcW w:w="1701" w:type="dxa"/>
          </w:tcPr>
          <w:p w14:paraId="34E83FFE" w14:textId="58641E7B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08.05.2026</w:t>
            </w:r>
          </w:p>
        </w:tc>
        <w:tc>
          <w:tcPr>
            <w:tcW w:w="1701" w:type="dxa"/>
          </w:tcPr>
          <w:p w14:paraId="4CEBD521" w14:textId="78B44887" w:rsidR="004B7820" w:rsidRDefault="004B7820" w:rsidP="004B782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   96.000.-</w:t>
            </w:r>
          </w:p>
        </w:tc>
        <w:tc>
          <w:tcPr>
            <w:tcW w:w="3118" w:type="dxa"/>
          </w:tcPr>
          <w:p w14:paraId="0E5C355F" w14:textId="263F11AA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JUNTAS</w:t>
            </w:r>
          </w:p>
        </w:tc>
        <w:tc>
          <w:tcPr>
            <w:tcW w:w="2127" w:type="dxa"/>
          </w:tcPr>
          <w:p w14:paraId="027843F3" w14:textId="36A1D9AB" w:rsidR="004B7820" w:rsidRPr="00336443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 w:rsidRPr="00FA6F10">
              <w:rPr>
                <w:rFonts w:ascii="Arial" w:hAnsi="Arial" w:cs="Arial"/>
                <w:bCs/>
              </w:rPr>
              <w:t>215-22-04-012-000</w:t>
            </w:r>
          </w:p>
        </w:tc>
      </w:tr>
      <w:tr w:rsidR="004B7820" w:rsidRPr="00CC17E0" w14:paraId="46779C1C" w14:textId="77777777" w:rsidTr="009A2F99">
        <w:trPr>
          <w:trHeight w:val="227"/>
          <w:tblHeader/>
        </w:trPr>
        <w:tc>
          <w:tcPr>
            <w:tcW w:w="1277" w:type="dxa"/>
            <w:shd w:val="clear" w:color="auto" w:fill="FFFFFF"/>
          </w:tcPr>
          <w:p w14:paraId="5BF3B777" w14:textId="507BF37C" w:rsidR="004B7820" w:rsidRPr="00997F5E" w:rsidRDefault="004B7820" w:rsidP="004B7820">
            <w:pPr>
              <w:jc w:val="right"/>
              <w:rPr>
                <w:rFonts w:ascii="Arial" w:hAnsi="Arial" w:cs="Arial"/>
                <w:bCs/>
              </w:rPr>
            </w:pPr>
            <w:r w:rsidRPr="00997F5E">
              <w:rPr>
                <w:rFonts w:ascii="Arial" w:hAnsi="Arial" w:cs="Arial"/>
                <w:bCs/>
              </w:rPr>
              <w:t>99.749</w:t>
            </w:r>
          </w:p>
        </w:tc>
        <w:tc>
          <w:tcPr>
            <w:tcW w:w="1701" w:type="dxa"/>
          </w:tcPr>
          <w:p w14:paraId="2FD22760" w14:textId="3E38B789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08.05.2026</w:t>
            </w:r>
          </w:p>
        </w:tc>
        <w:tc>
          <w:tcPr>
            <w:tcW w:w="1701" w:type="dxa"/>
          </w:tcPr>
          <w:p w14:paraId="2C3D4ADE" w14:textId="02C93002" w:rsidR="004B7820" w:rsidRDefault="004B7820" w:rsidP="004B782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380.800.-</w:t>
            </w:r>
          </w:p>
        </w:tc>
        <w:tc>
          <w:tcPr>
            <w:tcW w:w="3118" w:type="dxa"/>
          </w:tcPr>
          <w:p w14:paraId="466DFAF1" w14:textId="388F5E95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JUNTAS</w:t>
            </w:r>
          </w:p>
        </w:tc>
        <w:tc>
          <w:tcPr>
            <w:tcW w:w="2127" w:type="dxa"/>
          </w:tcPr>
          <w:p w14:paraId="0440D6A8" w14:textId="7A285926" w:rsidR="004B7820" w:rsidRPr="00336443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 w:rsidRPr="00FA6F10">
              <w:rPr>
                <w:rFonts w:ascii="Arial" w:hAnsi="Arial" w:cs="Arial"/>
                <w:bCs/>
              </w:rPr>
              <w:t>215-22-04-012-000</w:t>
            </w:r>
          </w:p>
        </w:tc>
      </w:tr>
      <w:tr w:rsidR="004B7820" w:rsidRPr="00CC17E0" w14:paraId="6E611177" w14:textId="77777777" w:rsidTr="009A2F99">
        <w:trPr>
          <w:trHeight w:val="227"/>
          <w:tblHeader/>
        </w:trPr>
        <w:tc>
          <w:tcPr>
            <w:tcW w:w="1277" w:type="dxa"/>
            <w:shd w:val="clear" w:color="auto" w:fill="FFFFFF"/>
          </w:tcPr>
          <w:p w14:paraId="1CB423F5" w14:textId="29F9F5C4" w:rsidR="004B7820" w:rsidRDefault="004B7820" w:rsidP="004B7820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100.470</w:t>
            </w:r>
          </w:p>
        </w:tc>
        <w:tc>
          <w:tcPr>
            <w:tcW w:w="1701" w:type="dxa"/>
          </w:tcPr>
          <w:p w14:paraId="45D41E8F" w14:textId="484225C6" w:rsidR="004B7820" w:rsidRDefault="004B7820" w:rsidP="004B782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08.06.2026</w:t>
            </w:r>
          </w:p>
        </w:tc>
        <w:tc>
          <w:tcPr>
            <w:tcW w:w="1701" w:type="dxa"/>
          </w:tcPr>
          <w:p w14:paraId="75A52265" w14:textId="23ECAD52" w:rsidR="004B7820" w:rsidRDefault="004B7820" w:rsidP="004B782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570.000.-</w:t>
            </w:r>
          </w:p>
        </w:tc>
        <w:tc>
          <w:tcPr>
            <w:tcW w:w="3118" w:type="dxa"/>
          </w:tcPr>
          <w:p w14:paraId="5B2583B6" w14:textId="6D0F1683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DEM FAEP 2025</w:t>
            </w:r>
          </w:p>
        </w:tc>
        <w:tc>
          <w:tcPr>
            <w:tcW w:w="2127" w:type="dxa"/>
          </w:tcPr>
          <w:p w14:paraId="493AC33F" w14:textId="243DBEAD" w:rsidR="004B7820" w:rsidRPr="00FA6F1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 w:rsidRPr="00F50411">
              <w:rPr>
                <w:rFonts w:ascii="Arial" w:hAnsi="Arial" w:cs="Arial"/>
                <w:bCs/>
              </w:rPr>
              <w:t>215-22-04-012-000</w:t>
            </w:r>
          </w:p>
        </w:tc>
      </w:tr>
      <w:tr w:rsidR="004B7820" w:rsidRPr="00CC17E0" w14:paraId="059E0C6B" w14:textId="77777777" w:rsidTr="009A2F99">
        <w:trPr>
          <w:trHeight w:val="227"/>
          <w:tblHeader/>
        </w:trPr>
        <w:tc>
          <w:tcPr>
            <w:tcW w:w="1277" w:type="dxa"/>
            <w:shd w:val="clear" w:color="auto" w:fill="FFFFFF"/>
          </w:tcPr>
          <w:p w14:paraId="23E5C57C" w14:textId="30654412" w:rsidR="004B7820" w:rsidRDefault="004B7820" w:rsidP="004B7820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99.431</w:t>
            </w:r>
          </w:p>
        </w:tc>
        <w:tc>
          <w:tcPr>
            <w:tcW w:w="1701" w:type="dxa"/>
          </w:tcPr>
          <w:p w14:paraId="40D5E07E" w14:textId="7CFFD56F" w:rsidR="004B7820" w:rsidRDefault="004B7820" w:rsidP="004B782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17.04.2026</w:t>
            </w:r>
          </w:p>
        </w:tc>
        <w:tc>
          <w:tcPr>
            <w:tcW w:w="1701" w:type="dxa"/>
          </w:tcPr>
          <w:p w14:paraId="68120F52" w14:textId="568C775E" w:rsidR="004B7820" w:rsidRDefault="004B7820" w:rsidP="004B782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 35.000.-</w:t>
            </w:r>
          </w:p>
        </w:tc>
        <w:tc>
          <w:tcPr>
            <w:tcW w:w="3118" w:type="dxa"/>
          </w:tcPr>
          <w:p w14:paraId="17E2BCEB" w14:textId="743537AC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DEM FAEP 2025</w:t>
            </w:r>
          </w:p>
        </w:tc>
        <w:tc>
          <w:tcPr>
            <w:tcW w:w="2127" w:type="dxa"/>
          </w:tcPr>
          <w:p w14:paraId="70764E12" w14:textId="38A5B9F8" w:rsidR="004B7820" w:rsidRPr="00F50411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 w:rsidRPr="00F50411">
              <w:rPr>
                <w:rFonts w:ascii="Arial" w:hAnsi="Arial" w:cs="Arial"/>
                <w:bCs/>
              </w:rPr>
              <w:t>215-22-04-012-000</w:t>
            </w:r>
          </w:p>
        </w:tc>
      </w:tr>
      <w:tr w:rsidR="004B7820" w:rsidRPr="00CC17E0" w14:paraId="258E426B" w14:textId="77777777" w:rsidTr="009A2F99">
        <w:trPr>
          <w:trHeight w:val="227"/>
          <w:tblHeader/>
        </w:trPr>
        <w:tc>
          <w:tcPr>
            <w:tcW w:w="1277" w:type="dxa"/>
            <w:shd w:val="clear" w:color="auto" w:fill="FFFFFF"/>
          </w:tcPr>
          <w:p w14:paraId="4A94272D" w14:textId="796A4C23" w:rsidR="004B7820" w:rsidRDefault="004B7820" w:rsidP="004B7820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100.692</w:t>
            </w:r>
          </w:p>
        </w:tc>
        <w:tc>
          <w:tcPr>
            <w:tcW w:w="1701" w:type="dxa"/>
          </w:tcPr>
          <w:p w14:paraId="30AFCA9B" w14:textId="52D419F5" w:rsidR="004B7820" w:rsidRDefault="004B7820" w:rsidP="004B782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18.06.2026</w:t>
            </w:r>
          </w:p>
        </w:tc>
        <w:tc>
          <w:tcPr>
            <w:tcW w:w="1701" w:type="dxa"/>
          </w:tcPr>
          <w:p w14:paraId="62FC6D4E" w14:textId="210E309B" w:rsidR="004B7820" w:rsidRDefault="004B7820" w:rsidP="004B782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496.230.-</w:t>
            </w:r>
          </w:p>
        </w:tc>
        <w:tc>
          <w:tcPr>
            <w:tcW w:w="3118" w:type="dxa"/>
          </w:tcPr>
          <w:p w14:paraId="08FA30BE" w14:textId="21E23515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EL PALQUI </w:t>
            </w:r>
          </w:p>
        </w:tc>
        <w:tc>
          <w:tcPr>
            <w:tcW w:w="2127" w:type="dxa"/>
          </w:tcPr>
          <w:p w14:paraId="012C8F9E" w14:textId="6FC8C2A5" w:rsidR="004B7820" w:rsidRPr="00FA6F1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 w:rsidRPr="00F50411">
              <w:rPr>
                <w:rFonts w:ascii="Arial" w:hAnsi="Arial" w:cs="Arial"/>
                <w:bCs/>
              </w:rPr>
              <w:t>215-22-04-012-000</w:t>
            </w:r>
          </w:p>
        </w:tc>
      </w:tr>
      <w:tr w:rsidR="004B7820" w:rsidRPr="00CC17E0" w14:paraId="59FC7EA7" w14:textId="77777777" w:rsidTr="009A2F99">
        <w:trPr>
          <w:trHeight w:val="227"/>
          <w:tblHeader/>
        </w:trPr>
        <w:tc>
          <w:tcPr>
            <w:tcW w:w="1277" w:type="dxa"/>
            <w:shd w:val="clear" w:color="auto" w:fill="FFFFFF"/>
          </w:tcPr>
          <w:p w14:paraId="2D861201" w14:textId="36C03038" w:rsidR="004B7820" w:rsidRDefault="004B7820" w:rsidP="004B7820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100.690</w:t>
            </w:r>
          </w:p>
        </w:tc>
        <w:tc>
          <w:tcPr>
            <w:tcW w:w="1701" w:type="dxa"/>
          </w:tcPr>
          <w:p w14:paraId="0B6D790C" w14:textId="3B036118" w:rsidR="004B7820" w:rsidRDefault="004B7820" w:rsidP="004B782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18.06.2026</w:t>
            </w:r>
          </w:p>
        </w:tc>
        <w:tc>
          <w:tcPr>
            <w:tcW w:w="1701" w:type="dxa"/>
          </w:tcPr>
          <w:p w14:paraId="01C97C2F" w14:textId="051D68AE" w:rsidR="004B7820" w:rsidRDefault="004B7820" w:rsidP="004B782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404.600.-</w:t>
            </w:r>
          </w:p>
        </w:tc>
        <w:tc>
          <w:tcPr>
            <w:tcW w:w="3118" w:type="dxa"/>
          </w:tcPr>
          <w:p w14:paraId="29ADBABE" w14:textId="57E74BD4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EL PALQUI </w:t>
            </w:r>
          </w:p>
        </w:tc>
        <w:tc>
          <w:tcPr>
            <w:tcW w:w="2127" w:type="dxa"/>
          </w:tcPr>
          <w:p w14:paraId="08E1D030" w14:textId="03E01EF1" w:rsidR="004B7820" w:rsidRPr="00FA6F1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 w:rsidRPr="00F50411">
              <w:rPr>
                <w:rFonts w:ascii="Arial" w:hAnsi="Arial" w:cs="Arial"/>
                <w:bCs/>
              </w:rPr>
              <w:t>215-22-04-012-000</w:t>
            </w:r>
          </w:p>
        </w:tc>
      </w:tr>
      <w:tr w:rsidR="004B7820" w:rsidRPr="00CC17E0" w14:paraId="3DEA0A0C" w14:textId="77777777" w:rsidTr="009A2F99">
        <w:trPr>
          <w:trHeight w:val="227"/>
          <w:tblHeader/>
        </w:trPr>
        <w:tc>
          <w:tcPr>
            <w:tcW w:w="1277" w:type="dxa"/>
            <w:shd w:val="clear" w:color="auto" w:fill="FFFFFF"/>
          </w:tcPr>
          <w:p w14:paraId="321E91AD" w14:textId="08A26C24" w:rsidR="004B7820" w:rsidRDefault="004B7820" w:rsidP="004B7820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100.639</w:t>
            </w:r>
          </w:p>
        </w:tc>
        <w:tc>
          <w:tcPr>
            <w:tcW w:w="1701" w:type="dxa"/>
          </w:tcPr>
          <w:p w14:paraId="59C75BDC" w14:textId="1E70ECF6" w:rsidR="004B7820" w:rsidRDefault="004B7820" w:rsidP="004B782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16.06.2026</w:t>
            </w:r>
          </w:p>
        </w:tc>
        <w:tc>
          <w:tcPr>
            <w:tcW w:w="1701" w:type="dxa"/>
          </w:tcPr>
          <w:p w14:paraId="501BE1BC" w14:textId="6644A5B7" w:rsidR="004B7820" w:rsidRDefault="004B7820" w:rsidP="004B782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$     495.635.-</w:t>
            </w:r>
          </w:p>
        </w:tc>
        <w:tc>
          <w:tcPr>
            <w:tcW w:w="3118" w:type="dxa"/>
          </w:tcPr>
          <w:p w14:paraId="58AFC8D4" w14:textId="593B8251" w:rsidR="004B782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CERRO GUAYAQUIL </w:t>
            </w:r>
          </w:p>
        </w:tc>
        <w:tc>
          <w:tcPr>
            <w:tcW w:w="2127" w:type="dxa"/>
          </w:tcPr>
          <w:p w14:paraId="6AB85D8E" w14:textId="480FC5B6" w:rsidR="004B7820" w:rsidRPr="00FA6F10" w:rsidRDefault="004B7820" w:rsidP="004B7820">
            <w:pPr>
              <w:jc w:val="left"/>
              <w:rPr>
                <w:rFonts w:ascii="Arial" w:hAnsi="Arial" w:cs="Arial"/>
                <w:bCs/>
              </w:rPr>
            </w:pPr>
            <w:r w:rsidRPr="00F50411">
              <w:rPr>
                <w:rFonts w:ascii="Arial" w:hAnsi="Arial" w:cs="Arial"/>
                <w:bCs/>
              </w:rPr>
              <w:t>215-22-04-012-000</w:t>
            </w:r>
          </w:p>
        </w:tc>
      </w:tr>
      <w:bookmarkEnd w:id="0"/>
      <w:tr w:rsidR="004B7820" w:rsidRPr="00CC17E0" w14:paraId="2C231E7B" w14:textId="38CFDAE8" w:rsidTr="00E33282">
        <w:trPr>
          <w:trHeight w:val="227"/>
          <w:tblHeader/>
        </w:trPr>
        <w:tc>
          <w:tcPr>
            <w:tcW w:w="2978" w:type="dxa"/>
            <w:gridSpan w:val="2"/>
            <w:shd w:val="clear" w:color="auto" w:fill="FFFFFF"/>
          </w:tcPr>
          <w:p w14:paraId="74D9B998" w14:textId="781B7060" w:rsidR="004B7820" w:rsidRPr="004F277B" w:rsidRDefault="004B7820" w:rsidP="004B7820">
            <w:pPr>
              <w:jc w:val="left"/>
              <w:rPr>
                <w:rFonts w:ascii="Arial" w:hAnsi="Arial" w:cs="Arial"/>
                <w:b/>
                <w:bCs/>
              </w:rPr>
            </w:pPr>
            <w:r w:rsidRPr="004F277B">
              <w:rPr>
                <w:rFonts w:ascii="Arial" w:hAnsi="Arial" w:cs="Arial"/>
                <w:b/>
                <w:bCs/>
              </w:rPr>
              <w:t>Monto Referencial</w:t>
            </w:r>
          </w:p>
        </w:tc>
        <w:tc>
          <w:tcPr>
            <w:tcW w:w="6946" w:type="dxa"/>
            <w:gridSpan w:val="3"/>
          </w:tcPr>
          <w:p w14:paraId="190DC3C3" w14:textId="66971A72" w:rsidR="004B7820" w:rsidRPr="004F277B" w:rsidRDefault="005E597C" w:rsidP="004B7820">
            <w:pPr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$ </w:t>
            </w:r>
            <w:r w:rsidR="00FC4596">
              <w:rPr>
                <w:rFonts w:ascii="Arial" w:hAnsi="Arial" w:cs="Arial"/>
                <w:b/>
                <w:bCs/>
              </w:rPr>
              <w:t>5.463.298.-</w:t>
            </w:r>
          </w:p>
        </w:tc>
      </w:tr>
    </w:tbl>
    <w:p w14:paraId="417BF901" w14:textId="504369AB" w:rsidR="00BB5975" w:rsidRDefault="00BB5975" w:rsidP="00BB5975">
      <w:pPr>
        <w:rPr>
          <w:rFonts w:ascii="Bookman Old Style" w:hAnsi="Bookman Old Style"/>
          <w:b/>
        </w:rPr>
      </w:pPr>
    </w:p>
    <w:p w14:paraId="4539B36A" w14:textId="51A4D1BB" w:rsidR="00E1725D" w:rsidRDefault="00E1725D" w:rsidP="00BB5975">
      <w:pPr>
        <w:rPr>
          <w:rFonts w:ascii="Bookman Old Style" w:hAnsi="Bookman Old Style"/>
          <w:b/>
        </w:rPr>
      </w:pPr>
    </w:p>
    <w:p w14:paraId="3B0EE62D" w14:textId="4BAE6018" w:rsidR="00E1725D" w:rsidRDefault="00E1725D" w:rsidP="00E1725D">
      <w:pPr>
        <w:jc w:val="left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DEBE ADJUNTAR COTIZACION DETALLADA, LA ENTREGA DEBE SER DE 7 DÍAS HÁBILES</w:t>
      </w:r>
    </w:p>
    <w:p w14:paraId="7BA9510E" w14:textId="77777777" w:rsidR="00E1725D" w:rsidRDefault="00E1725D" w:rsidP="00E1725D">
      <w:pPr>
        <w:jc w:val="left"/>
        <w:rPr>
          <w:rFonts w:ascii="Bookman Old Style" w:hAnsi="Bookman Old Style"/>
          <w:b/>
        </w:rPr>
      </w:pPr>
    </w:p>
    <w:p w14:paraId="4C0C82C4" w14:textId="77777777" w:rsidR="006E1ADF" w:rsidRDefault="00083631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color w:val="000000"/>
          <w:sz w:val="16"/>
          <w:szCs w:val="16"/>
        </w:rPr>
      </w:pPr>
      <w:r w:rsidRPr="00CC17E0">
        <w:rPr>
          <w:rFonts w:ascii="Arial" w:hAnsi="Arial" w:cs="Arial"/>
          <w:b/>
          <w:color w:val="000000"/>
        </w:rPr>
        <w:t xml:space="preserve"> </w:t>
      </w:r>
      <w:r w:rsidR="0035138B" w:rsidRPr="00CC17E0">
        <w:rPr>
          <w:rFonts w:ascii="Arial" w:hAnsi="Arial" w:cs="Arial"/>
          <w:lang w:val="es-MX"/>
        </w:rPr>
        <w:t>Para cumplir con los objetivos institucionales, se requiere la adquisición de;</w:t>
      </w:r>
      <w:r w:rsidR="00776A19" w:rsidRPr="00CC17E0">
        <w:rPr>
          <w:rFonts w:ascii="Arial" w:hAnsi="Arial" w:cs="Arial"/>
          <w:color w:val="000000"/>
          <w:sz w:val="16"/>
          <w:szCs w:val="16"/>
        </w:rPr>
        <w:t xml:space="preserve"> </w:t>
      </w:r>
    </w:p>
    <w:p w14:paraId="5AFAFC76" w14:textId="77777777" w:rsidR="00DB1B0C" w:rsidRDefault="00DB1B0C" w:rsidP="005D548A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37F82DBC" w14:textId="0008D414" w:rsidR="0000303B" w:rsidRDefault="0000303B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</w:rPr>
      </w:pPr>
    </w:p>
    <w:tbl>
      <w:tblPr>
        <w:tblW w:w="1019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000000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7"/>
        <w:gridCol w:w="1417"/>
        <w:gridCol w:w="6662"/>
      </w:tblGrid>
      <w:tr w:rsidR="00997F5E" w14:paraId="789BF435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6CCCDA50" w14:textId="2317D665" w:rsidR="00997F5E" w:rsidRPr="008E32A9" w:rsidRDefault="00997F5E" w:rsidP="008E32A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ESTABLECIMIENTO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68432113" w14:textId="5AC8C673" w:rsidR="00997F5E" w:rsidRPr="008E32A9" w:rsidRDefault="00997F5E" w:rsidP="00C0693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  <w:tc>
          <w:tcPr>
            <w:tcW w:w="6662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09E02FF1" w14:textId="12126F43" w:rsidR="00997F5E" w:rsidRPr="008E32A9" w:rsidRDefault="00997F5E" w:rsidP="00C0693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proofErr w:type="spellStart"/>
            <w:r w:rsidRPr="008E32A9">
              <w:rPr>
                <w:rFonts w:ascii="Arial" w:hAnsi="Arial" w:cs="Arial"/>
                <w:b/>
              </w:rPr>
              <w:t>CARACTERíSTICAS</w:t>
            </w:r>
            <w:proofErr w:type="spellEnd"/>
            <w:r w:rsidRPr="008E32A9">
              <w:rPr>
                <w:rFonts w:ascii="Arial" w:hAnsi="Arial" w:cs="Arial"/>
                <w:b/>
              </w:rPr>
              <w:t xml:space="preserve"> TÉCNICAS</w:t>
            </w:r>
          </w:p>
        </w:tc>
      </w:tr>
      <w:tr w:rsidR="00997F5E" w14:paraId="0990DBCE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0C0D744F" w14:textId="7337156F" w:rsidR="00997F5E" w:rsidRPr="008E32A9" w:rsidRDefault="00997F5E" w:rsidP="008E32A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ALEJANDRO CHELEN ROJAS N°100.095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</w:tcPr>
          <w:p w14:paraId="5085D03F" w14:textId="5A76EF1D" w:rsidR="00997F5E" w:rsidRPr="008E32A9" w:rsidRDefault="00997F5E" w:rsidP="008E32A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3E78CBE1" w14:textId="7258B788" w:rsidR="00997F5E" w:rsidRDefault="00997F5E" w:rsidP="008E32A9">
            <w:pPr>
              <w:pStyle w:val="Default"/>
              <w:rPr>
                <w:sz w:val="22"/>
                <w:szCs w:val="22"/>
              </w:rPr>
            </w:pPr>
            <w:r w:rsidRPr="008E32A9">
              <w:rPr>
                <w:sz w:val="22"/>
                <w:szCs w:val="22"/>
              </w:rPr>
              <w:t>GALVANOS DE 20X13 CON GRABADO LÁSER DE INSIGNIA</w:t>
            </w:r>
          </w:p>
          <w:p w14:paraId="1258C5D0" w14:textId="77777777" w:rsidR="00997F5E" w:rsidRDefault="00997F5E" w:rsidP="008E32A9">
            <w:pPr>
              <w:pStyle w:val="Default"/>
              <w:rPr>
                <w:sz w:val="22"/>
                <w:szCs w:val="22"/>
              </w:rPr>
            </w:pPr>
          </w:p>
          <w:p w14:paraId="6C863B69" w14:textId="117D2911" w:rsidR="00997F5E" w:rsidRDefault="00997F5E" w:rsidP="008E32A9">
            <w:pPr>
              <w:pStyle w:val="Default"/>
              <w:rPr>
                <w:sz w:val="22"/>
                <w:szCs w:val="22"/>
              </w:rPr>
            </w:pPr>
            <w:r w:rsidRPr="008E32A9">
              <w:rPr>
                <w:noProof/>
                <w:sz w:val="22"/>
                <w:szCs w:val="22"/>
              </w:rPr>
              <w:drawing>
                <wp:inline distT="0" distB="0" distL="0" distR="0" wp14:anchorId="65ADC93F" wp14:editId="4AC94D91">
                  <wp:extent cx="2216369" cy="14668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161" cy="147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2"/>
                <w:szCs w:val="22"/>
              </w:rPr>
              <w:t xml:space="preserve">                </w:t>
            </w:r>
            <w:r w:rsidRPr="008E32A9">
              <w:rPr>
                <w:noProof/>
                <w:sz w:val="22"/>
                <w:szCs w:val="22"/>
              </w:rPr>
              <w:drawing>
                <wp:inline distT="0" distB="0" distL="0" distR="0" wp14:anchorId="50369BFF" wp14:editId="5A0B76B4">
                  <wp:extent cx="1143000" cy="1367902"/>
                  <wp:effectExtent l="0" t="0" r="0" b="381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51957" cy="1378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33B417" w14:textId="74A218C3" w:rsidR="00997F5E" w:rsidRPr="008E32A9" w:rsidRDefault="00997F5E" w:rsidP="008E32A9">
            <w:pPr>
              <w:pStyle w:val="Default"/>
              <w:rPr>
                <w:sz w:val="22"/>
                <w:szCs w:val="22"/>
              </w:rPr>
            </w:pPr>
          </w:p>
        </w:tc>
      </w:tr>
      <w:tr w:rsidR="00997F5E" w14:paraId="1DAAE5BE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216D14CC" w14:textId="41AC28F3" w:rsidR="00997F5E" w:rsidRPr="008E32A9" w:rsidRDefault="00997F5E" w:rsidP="008E32A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ALEJANDRO CHELEN ROJAS N°100.095</w:t>
            </w:r>
            <w:r w:rsidR="000A5948">
              <w:rPr>
                <w:rFonts w:ascii="Arial" w:hAnsi="Arial" w:cs="Arial"/>
                <w:b/>
                <w:bCs/>
                <w:sz w:val="18"/>
                <w:szCs w:val="18"/>
              </w:rPr>
              <w:t>/99.262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</w:tcPr>
          <w:p w14:paraId="73D56F23" w14:textId="0ABCFF3C" w:rsidR="00997F5E" w:rsidRPr="008E32A9" w:rsidRDefault="00DE450B" w:rsidP="008E32A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6F31D0C" w14:textId="0D13E4A7" w:rsidR="00C272ED" w:rsidRDefault="00997F5E" w:rsidP="008E32A9">
            <w:pPr>
              <w:pStyle w:val="Default"/>
              <w:rPr>
                <w:sz w:val="22"/>
                <w:szCs w:val="22"/>
              </w:rPr>
            </w:pPr>
            <w:r w:rsidRPr="008E32A9">
              <w:rPr>
                <w:sz w:val="22"/>
                <w:szCs w:val="22"/>
              </w:rPr>
              <w:t xml:space="preserve">MEDALLAS </w:t>
            </w:r>
            <w:r w:rsidR="00C272ED" w:rsidRPr="008E32A9">
              <w:rPr>
                <w:sz w:val="22"/>
                <w:szCs w:val="22"/>
              </w:rPr>
              <w:t>DE 5 CM CON INSIGNIA EN EL CENTRO</w:t>
            </w:r>
          </w:p>
          <w:p w14:paraId="2D792959" w14:textId="3B16AADC" w:rsidR="00C272ED" w:rsidRDefault="00C272ED" w:rsidP="008E32A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 UNIDADES</w:t>
            </w:r>
            <w:r w:rsidR="0090784C">
              <w:rPr>
                <w:sz w:val="22"/>
                <w:szCs w:val="22"/>
              </w:rPr>
              <w:t xml:space="preserve"> </w:t>
            </w:r>
            <w:r w:rsidR="00997F5E" w:rsidRPr="008E32A9">
              <w:rPr>
                <w:sz w:val="22"/>
                <w:szCs w:val="22"/>
              </w:rPr>
              <w:t xml:space="preserve">ORO, </w:t>
            </w:r>
          </w:p>
          <w:p w14:paraId="44001106" w14:textId="19D5B0AE" w:rsidR="00C272ED" w:rsidRDefault="00C272ED" w:rsidP="008E32A9">
            <w:pPr>
              <w:pStyle w:val="Default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50  UNIDADES</w:t>
            </w:r>
            <w:proofErr w:type="gramEnd"/>
            <w:r>
              <w:rPr>
                <w:sz w:val="22"/>
                <w:szCs w:val="22"/>
              </w:rPr>
              <w:t xml:space="preserve">  </w:t>
            </w:r>
            <w:r w:rsidR="00997F5E" w:rsidRPr="008E32A9">
              <w:rPr>
                <w:sz w:val="22"/>
                <w:szCs w:val="22"/>
              </w:rPr>
              <w:t>PLATA,</w:t>
            </w:r>
          </w:p>
          <w:p w14:paraId="5AE57061" w14:textId="317EC54B" w:rsidR="00997F5E" w:rsidRDefault="00C272ED" w:rsidP="008E32A9">
            <w:pPr>
              <w:pStyle w:val="Default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50 </w:t>
            </w:r>
            <w:r w:rsidR="00997F5E" w:rsidRPr="008E32A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UNIDADES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="00997F5E" w:rsidRPr="008E32A9">
              <w:rPr>
                <w:sz w:val="22"/>
                <w:szCs w:val="22"/>
              </w:rPr>
              <w:t xml:space="preserve">BRONCE </w:t>
            </w:r>
          </w:p>
          <w:p w14:paraId="70C3AC03" w14:textId="55D0C128" w:rsidR="00997F5E" w:rsidRPr="008E32A9" w:rsidRDefault="00997F5E" w:rsidP="008E32A9">
            <w:pPr>
              <w:pStyle w:val="Default"/>
              <w:rPr>
                <w:sz w:val="22"/>
                <w:szCs w:val="22"/>
              </w:rPr>
            </w:pPr>
            <w:r w:rsidRPr="008E32A9">
              <w:rPr>
                <w:noProof/>
                <w:sz w:val="22"/>
                <w:szCs w:val="22"/>
              </w:rPr>
              <w:drawing>
                <wp:inline distT="0" distB="0" distL="0" distR="0" wp14:anchorId="3762D734" wp14:editId="13939806">
                  <wp:extent cx="1314450" cy="1317444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50" cy="132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2"/>
                <w:szCs w:val="22"/>
              </w:rPr>
              <w:t xml:space="preserve">                                </w:t>
            </w:r>
            <w:r w:rsidRPr="008E32A9">
              <w:rPr>
                <w:noProof/>
                <w:sz w:val="22"/>
                <w:szCs w:val="22"/>
              </w:rPr>
              <w:drawing>
                <wp:inline distT="0" distB="0" distL="0" distR="0" wp14:anchorId="1A8D8F0E" wp14:editId="53EDB977">
                  <wp:extent cx="1143000" cy="1367902"/>
                  <wp:effectExtent l="0" t="0" r="0" b="381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51957" cy="1378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F5E" w14:paraId="1F19BDEF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A664294" w14:textId="0178895C" w:rsidR="00997F5E" w:rsidRDefault="00997F5E" w:rsidP="0067583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ALEJANDRO CHELEN ROJAS N°100.125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</w:tcPr>
          <w:p w14:paraId="7BCDFEA6" w14:textId="28B59609" w:rsidR="00997F5E" w:rsidRDefault="00997F5E" w:rsidP="006758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014F577" w14:textId="5E158CF8" w:rsidR="00997F5E" w:rsidRPr="008E32A9" w:rsidRDefault="00997F5E" w:rsidP="006758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MARCO PARA DIPLOMA TAMAÑO A4 EN MADERA PINO ALERCE O SIMILAR </w:t>
            </w:r>
          </w:p>
        </w:tc>
      </w:tr>
      <w:tr w:rsidR="00997F5E" w14:paraId="7DB523A7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593875D" w14:textId="4B2C0E14" w:rsidR="00997F5E" w:rsidRDefault="00997F5E" w:rsidP="0067583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ALEJANDRO CHELEN ROJAS N°100.125</w:t>
            </w:r>
            <w:r w:rsidR="00B6514D">
              <w:rPr>
                <w:rFonts w:ascii="Arial" w:hAnsi="Arial" w:cs="Arial"/>
                <w:b/>
                <w:bCs/>
                <w:sz w:val="18"/>
                <w:szCs w:val="18"/>
              </w:rPr>
              <w:t>/99.263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</w:tcPr>
          <w:p w14:paraId="63E369B2" w14:textId="4745913D" w:rsidR="00997F5E" w:rsidRDefault="00B6514D" w:rsidP="006758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997F5E">
              <w:rPr>
                <w:sz w:val="22"/>
                <w:szCs w:val="22"/>
              </w:rPr>
              <w:t>80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7BCB694" w14:textId="28AF3079" w:rsidR="00997F5E" w:rsidRPr="008E32A9" w:rsidRDefault="00997F5E" w:rsidP="0067583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MARCO PARA DIPLOMA TAMAÑO </w:t>
            </w:r>
            <w:proofErr w:type="gramStart"/>
            <w:r>
              <w:rPr>
                <w:sz w:val="22"/>
                <w:szCs w:val="22"/>
              </w:rPr>
              <w:t>CARTA  EN</w:t>
            </w:r>
            <w:proofErr w:type="gramEnd"/>
            <w:r>
              <w:rPr>
                <w:sz w:val="22"/>
                <w:szCs w:val="22"/>
              </w:rPr>
              <w:t xml:space="preserve"> MADERA PINO ALERCE O SIMILAR</w:t>
            </w:r>
          </w:p>
        </w:tc>
      </w:tr>
    </w:tbl>
    <w:p w14:paraId="68BB92FB" w14:textId="38D426DD" w:rsidR="00182C1D" w:rsidRDefault="00182C1D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p w14:paraId="3DE3C05B" w14:textId="65573541" w:rsidR="004B7820" w:rsidRDefault="004B7820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p w14:paraId="5DA2E26B" w14:textId="71B7C0D5" w:rsidR="004B7820" w:rsidRDefault="004B7820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p w14:paraId="316D957B" w14:textId="3DAD83C2" w:rsidR="004B7820" w:rsidRDefault="004B7820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p w14:paraId="44A481F8" w14:textId="761ACE6C" w:rsidR="00FC4596" w:rsidRDefault="00FC4596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p w14:paraId="7D6E0270" w14:textId="77777777" w:rsidR="00FC4596" w:rsidRDefault="00FC4596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p w14:paraId="322A6E24" w14:textId="31F5C7A6" w:rsidR="004B7820" w:rsidRDefault="004B7820" w:rsidP="004B7820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14:paraId="34F1189E" w14:textId="204A25C4" w:rsidR="00E22637" w:rsidRDefault="00E22637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  <w:bookmarkStart w:id="1" w:name="_Hlk233707152"/>
    </w:p>
    <w:tbl>
      <w:tblPr>
        <w:tblW w:w="1019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000000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7"/>
        <w:gridCol w:w="1417"/>
        <w:gridCol w:w="6662"/>
      </w:tblGrid>
      <w:tr w:rsidR="0067583A" w14:paraId="65E3DF3D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630ADC18" w14:textId="30DBAE2A" w:rsidR="0067583A" w:rsidRPr="008E32A9" w:rsidRDefault="00997F5E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ESTABLECIMIENTO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32AA751D" w14:textId="2A68D0F1" w:rsidR="0067583A" w:rsidRPr="008E32A9" w:rsidRDefault="00997F5E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  <w:tc>
          <w:tcPr>
            <w:tcW w:w="6662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505B9EB1" w14:textId="77777777" w:rsidR="0067583A" w:rsidRPr="008E32A9" w:rsidRDefault="0067583A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proofErr w:type="spellStart"/>
            <w:r w:rsidRPr="008E32A9">
              <w:rPr>
                <w:rFonts w:ascii="Arial" w:hAnsi="Arial" w:cs="Arial"/>
                <w:b/>
              </w:rPr>
              <w:t>CARACTERíSTICAS</w:t>
            </w:r>
            <w:proofErr w:type="spellEnd"/>
            <w:r w:rsidRPr="008E32A9">
              <w:rPr>
                <w:rFonts w:ascii="Arial" w:hAnsi="Arial" w:cs="Arial"/>
                <w:b/>
              </w:rPr>
              <w:t xml:space="preserve"> TÉCNICAS</w:t>
            </w:r>
          </w:p>
        </w:tc>
      </w:tr>
      <w:bookmarkEnd w:id="1"/>
      <w:tr w:rsidR="00997F5E" w14:paraId="0F47D39A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1F8196C" w14:textId="5EEE9207" w:rsidR="00997F5E" w:rsidRPr="00BA035E" w:rsidRDefault="00997F5E" w:rsidP="00997F5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gramStart"/>
            <w:r w:rsidRPr="00F66853">
              <w:rPr>
                <w:rFonts w:ascii="Arial" w:hAnsi="Arial" w:cs="Arial"/>
                <w:b/>
                <w:bCs/>
                <w:sz w:val="18"/>
                <w:szCs w:val="18"/>
              </w:rPr>
              <w:t>CHILECITO  N</w:t>
            </w:r>
            <w:proofErr w:type="gramEnd"/>
            <w:r w:rsidRPr="00F66853">
              <w:rPr>
                <w:rFonts w:ascii="Arial" w:hAnsi="Arial" w:cs="Arial"/>
                <w:b/>
                <w:bCs/>
                <w:sz w:val="18"/>
                <w:szCs w:val="18"/>
              </w:rPr>
              <w:t>°99.985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5F44483" w14:textId="75463619" w:rsidR="00997F5E" w:rsidRPr="00BA035E" w:rsidRDefault="00997F5E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3B76E7E" w14:textId="5A2D647C" w:rsidR="00997F5E" w:rsidRPr="004B7820" w:rsidRDefault="00997F5E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lang w:val="es-CL" w:eastAsia="es-CL"/>
              </w:rPr>
            </w:pPr>
            <w:r w:rsidRPr="004B7820">
              <w:rPr>
                <w:rFonts w:ascii="Arial" w:hAnsi="Arial" w:cs="Arial"/>
                <w:lang w:val="es-CL" w:eastAsia="es-CL"/>
              </w:rPr>
              <w:t xml:space="preserve">GALVANO **DE ACRÍLICO 12 X 75 CMS. TRANSPARENTE CON BASE DE ACRÍLICO PARA RECONOCIMIENTOS CON EL </w:t>
            </w:r>
            <w:proofErr w:type="gramStart"/>
            <w:r w:rsidRPr="004B7820">
              <w:rPr>
                <w:rFonts w:ascii="Arial" w:hAnsi="Arial" w:cs="Arial"/>
                <w:lang w:val="es-CL" w:eastAsia="es-CL"/>
              </w:rPr>
              <w:t>ESCRITO :</w:t>
            </w:r>
            <w:proofErr w:type="gramEnd"/>
            <w:r w:rsidRPr="004B7820">
              <w:rPr>
                <w:rFonts w:ascii="Arial" w:hAnsi="Arial" w:cs="Arial"/>
                <w:lang w:val="es-CL" w:eastAsia="es-CL"/>
              </w:rPr>
              <w:t xml:space="preserve"> (INSIGNIA ESCUELA)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07"/>
            </w:tblGrid>
            <w:tr w:rsidR="00997F5E" w:rsidRPr="00634C41" w14:paraId="776563EC" w14:textId="77777777">
              <w:trPr>
                <w:trHeight w:val="1200"/>
              </w:trPr>
              <w:tc>
                <w:tcPr>
                  <w:tcW w:w="4607" w:type="dxa"/>
                </w:tcPr>
                <w:p w14:paraId="3F16CD09" w14:textId="67C15C49" w:rsidR="00997F5E" w:rsidRPr="00634C41" w:rsidRDefault="00997F5E" w:rsidP="00997F5E">
                  <w:pPr>
                    <w:autoSpaceDE w:val="0"/>
                    <w:autoSpaceDN w:val="0"/>
                    <w:adjustRightInd w:val="0"/>
                    <w:rPr>
                      <w:rFonts w:ascii="Brush Script MT" w:hAnsi="Brush Script MT" w:cs="Brush Script MT"/>
                      <w:color w:val="000000"/>
                      <w:sz w:val="48"/>
                      <w:szCs w:val="48"/>
                      <w:lang w:val="es-CL" w:eastAsia="es-CL"/>
                    </w:rPr>
                  </w:pPr>
                  <w:r w:rsidRPr="00634C41">
                    <w:rPr>
                      <w:rFonts w:ascii="Brush Script MT" w:hAnsi="Brush Script MT" w:cs="Brush Script MT"/>
                      <w:i/>
                      <w:iCs/>
                      <w:color w:val="000000"/>
                      <w:sz w:val="48"/>
                      <w:szCs w:val="48"/>
                      <w:lang w:val="es-CL" w:eastAsia="es-CL"/>
                    </w:rPr>
                    <w:t>Reconocimiento</w:t>
                  </w:r>
                </w:p>
                <w:p w14:paraId="68C4B65F" w14:textId="7FFE5018" w:rsidR="00997F5E" w:rsidRPr="00634C41" w:rsidRDefault="00997F5E" w:rsidP="00997F5E">
                  <w:pPr>
                    <w:autoSpaceDE w:val="0"/>
                    <w:autoSpaceDN w:val="0"/>
                    <w:adjustRightInd w:val="0"/>
                    <w:rPr>
                      <w:rFonts w:ascii="Elephant" w:hAnsi="Elephant" w:cs="Elephant"/>
                      <w:color w:val="000000"/>
                      <w:sz w:val="22"/>
                      <w:szCs w:val="22"/>
                      <w:lang w:val="es-CL" w:eastAsia="es-CL"/>
                    </w:rPr>
                  </w:pPr>
                  <w:r w:rsidRPr="00634C41">
                    <w:rPr>
                      <w:rFonts w:ascii="Elephant" w:hAnsi="Elephant" w:cs="Elephant"/>
                      <w:color w:val="000000"/>
                      <w:sz w:val="22"/>
                      <w:szCs w:val="22"/>
                      <w:lang w:val="es-CL" w:eastAsia="es-CL"/>
                    </w:rPr>
                    <w:t>Escuela Chilecito reconocer su trabajo, esfuerzo y compromiso con su desarrollo personal y social.</w:t>
                  </w:r>
                </w:p>
                <w:p w14:paraId="5D954E20" w14:textId="5A53A82C" w:rsidR="00997F5E" w:rsidRPr="00634C41" w:rsidRDefault="00997F5E" w:rsidP="00997F5E">
                  <w:pPr>
                    <w:autoSpaceDE w:val="0"/>
                    <w:autoSpaceDN w:val="0"/>
                    <w:adjustRightInd w:val="0"/>
                    <w:rPr>
                      <w:rFonts w:ascii="Elephant" w:hAnsi="Elephant" w:cs="Elephant"/>
                      <w:color w:val="000000"/>
                      <w:sz w:val="22"/>
                      <w:szCs w:val="22"/>
                      <w:lang w:val="es-CL" w:eastAsia="es-CL"/>
                    </w:rPr>
                  </w:pPr>
                  <w:r w:rsidRPr="00634C41">
                    <w:rPr>
                      <w:rFonts w:ascii="Elephant" w:hAnsi="Elephant" w:cs="Elephant"/>
                      <w:color w:val="000000"/>
                      <w:sz w:val="22"/>
                      <w:szCs w:val="22"/>
                      <w:lang w:val="es-CL" w:eastAsia="es-CL"/>
                    </w:rPr>
                    <w:t>¡Felicitaciones!</w:t>
                  </w:r>
                </w:p>
                <w:p w14:paraId="43E305E1" w14:textId="25F181C7" w:rsidR="00997F5E" w:rsidRPr="00634C41" w:rsidRDefault="00997F5E" w:rsidP="00997F5E">
                  <w:pPr>
                    <w:autoSpaceDE w:val="0"/>
                    <w:autoSpaceDN w:val="0"/>
                    <w:adjustRightInd w:val="0"/>
                    <w:rPr>
                      <w:rFonts w:ascii="Elephant" w:hAnsi="Elephant" w:cs="Elephant"/>
                      <w:color w:val="000000"/>
                      <w:lang w:val="es-CL" w:eastAsia="es-CL"/>
                    </w:rPr>
                  </w:pPr>
                  <w:r w:rsidRPr="00634C41">
                    <w:rPr>
                      <w:rFonts w:ascii="Elephant" w:hAnsi="Elephant" w:cs="Elephant"/>
                      <w:color w:val="000000"/>
                      <w:lang w:val="es-CL" w:eastAsia="es-CL"/>
                    </w:rPr>
                    <w:t>Chilecito -2026.</w:t>
                  </w:r>
                </w:p>
              </w:tc>
            </w:tr>
          </w:tbl>
          <w:p w14:paraId="60EA1581" w14:textId="2D2888CD" w:rsidR="00997F5E" w:rsidRPr="00634C41" w:rsidRDefault="00997F5E" w:rsidP="00997F5E">
            <w:pPr>
              <w:pStyle w:val="Default"/>
              <w:rPr>
                <w:sz w:val="22"/>
                <w:szCs w:val="22"/>
              </w:rPr>
            </w:pPr>
            <w:r w:rsidRPr="00634C41">
              <w:rPr>
                <w:sz w:val="22"/>
                <w:szCs w:val="22"/>
              </w:rPr>
              <w:t>.</w:t>
            </w:r>
            <w:r w:rsidRPr="00634C41">
              <w:rPr>
                <w:noProof/>
                <w:sz w:val="22"/>
                <w:szCs w:val="22"/>
              </w:rPr>
              <w:t xml:space="preserve">             </w:t>
            </w:r>
          </w:p>
        </w:tc>
      </w:tr>
      <w:tr w:rsidR="00997F5E" w14:paraId="1F9BD66D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3FC49C7" w14:textId="1C26C615" w:rsidR="00997F5E" w:rsidRPr="00BA035E" w:rsidRDefault="00997F5E" w:rsidP="00997F5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gramStart"/>
            <w:r w:rsidRPr="00F66853">
              <w:rPr>
                <w:rFonts w:ascii="Arial" w:hAnsi="Arial" w:cs="Arial"/>
                <w:b/>
                <w:bCs/>
                <w:sz w:val="18"/>
                <w:szCs w:val="18"/>
              </w:rPr>
              <w:t>CHILECITO  N</w:t>
            </w:r>
            <w:proofErr w:type="gramEnd"/>
            <w:r w:rsidRPr="00F66853">
              <w:rPr>
                <w:rFonts w:ascii="Arial" w:hAnsi="Arial" w:cs="Arial"/>
                <w:b/>
                <w:bCs/>
                <w:sz w:val="18"/>
                <w:szCs w:val="18"/>
              </w:rPr>
              <w:t>°99.985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0A74729" w14:textId="1F73D797" w:rsidR="00997F5E" w:rsidRPr="00BA035E" w:rsidRDefault="00997F5E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480B8BE8" w14:textId="53D05F2D" w:rsidR="00997F5E" w:rsidRPr="004B7820" w:rsidRDefault="00997F5E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lang w:val="es-CL" w:eastAsia="es-CL"/>
              </w:rPr>
            </w:pPr>
            <w:r w:rsidRPr="004B7820">
              <w:rPr>
                <w:rFonts w:ascii="Arial" w:hAnsi="Arial" w:cs="Arial"/>
                <w:lang w:val="es-CL" w:eastAsia="es-CL"/>
              </w:rPr>
              <w:t>MEDALLAS DE METAL DEPORTIVA CON LOS NUMERO GRABADOS 1 – 2 Y 3</w:t>
            </w:r>
            <w:r w:rsidR="004B7820" w:rsidRPr="004B7820">
              <w:rPr>
                <w:rFonts w:ascii="Arial" w:hAnsi="Arial" w:cs="Arial"/>
                <w:lang w:val="es-CL" w:eastAsia="es-CL"/>
              </w:rPr>
              <w:t xml:space="preserve"> </w:t>
            </w:r>
            <w:r w:rsidRPr="004B7820">
              <w:rPr>
                <w:rFonts w:ascii="Arial" w:hAnsi="Arial" w:cs="Arial"/>
                <w:lang w:val="es-CL" w:eastAsia="es-CL"/>
              </w:rPr>
              <w:t>EN LA PARTE DELANTERA Y EN EL REVERSO CON ESPIGAS DE TRIGO EN COLOR DORADO DE 5,5 CMS DE DIÁMETRO Y CINTA DE 40 CMS DE LARGO CON GANCHO</w:t>
            </w:r>
          </w:p>
          <w:p w14:paraId="58C5FCD4" w14:textId="77777777" w:rsidR="00997F5E" w:rsidRDefault="00997F5E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</w:p>
          <w:p w14:paraId="0C61D101" w14:textId="076FFDBF" w:rsidR="00997F5E" w:rsidRPr="00634C41" w:rsidRDefault="00997F5E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51827E5" wp14:editId="75CA325F">
                      <wp:extent cx="304800" cy="304800"/>
                      <wp:effectExtent l="0" t="0" r="0" b="0"/>
                      <wp:docPr id="10" name="AutoShape 1" descr="Medallas 50m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89E3E2" id="AutoShape 1" o:spid="_x0000_s1026" alt="Medallas 50mm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AMa2dV+AEAAN0DAAAOAAAAAAAAAAAAAAAAAC4CAABkcnMv&#10;ZTJvRG9jLnhtbFBLAQItABQABgAIAAAAIQBMoOks2AAAAAMBAAAPAAAAAAAAAAAAAAAAAFIEAABk&#10;cnMvZG93bnJldi54bWxQSwUGAAAAAAQABADzAAAAV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  <w:lang w:val="es-CL" w:eastAsia="es-CL"/>
              </w:rPr>
              <w:drawing>
                <wp:inline distT="0" distB="0" distL="0" distR="0" wp14:anchorId="75720AF0" wp14:editId="3B2677B2">
                  <wp:extent cx="2533650" cy="1028662"/>
                  <wp:effectExtent l="0" t="0" r="0" b="63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1858" cy="1040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F5E" w:rsidRPr="00BD57ED" w14:paraId="17C8A25E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6C718DB" w14:textId="77777777" w:rsidR="00997F5E" w:rsidRPr="00BA035E" w:rsidRDefault="00997F5E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035E">
              <w:rPr>
                <w:rFonts w:ascii="Arial" w:hAnsi="Arial" w:cs="Arial"/>
                <w:b/>
                <w:bCs/>
                <w:sz w:val="18"/>
                <w:szCs w:val="18"/>
              </w:rPr>
              <w:t>ESP. DE HUANA</w:t>
            </w:r>
          </w:p>
          <w:p w14:paraId="42080D21" w14:textId="10342CC9" w:rsidR="00997F5E" w:rsidRPr="00BA035E" w:rsidRDefault="00997F5E" w:rsidP="00997F5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035E">
              <w:rPr>
                <w:rFonts w:ascii="Arial" w:hAnsi="Arial" w:cs="Arial"/>
                <w:b/>
                <w:bCs/>
                <w:sz w:val="18"/>
                <w:szCs w:val="18"/>
              </w:rPr>
              <w:t>N°99.808</w:t>
            </w:r>
            <w:r w:rsidR="00FC4596">
              <w:rPr>
                <w:rFonts w:ascii="Arial" w:hAnsi="Arial" w:cs="Arial"/>
                <w:b/>
                <w:bCs/>
                <w:sz w:val="18"/>
                <w:szCs w:val="18"/>
              </w:rPr>
              <w:t>/99070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49EC73AB" w14:textId="4599C1AD" w:rsidR="00997F5E" w:rsidRPr="00BA035E" w:rsidRDefault="00A00C30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54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5403243" w14:textId="6E66345E" w:rsidR="00997F5E" w:rsidRPr="004B7820" w:rsidRDefault="00997F5E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 w:rsidRPr="00AB20A7">
              <w:rPr>
                <w:rFonts w:ascii="Arial" w:hAnsi="Arial" w:cs="Arial"/>
                <w:sz w:val="22"/>
                <w:szCs w:val="22"/>
                <w:lang w:val="es-CL" w:eastAsia="es-CL"/>
              </w:rPr>
              <w:t>MARCO PARA CERTIFICADO DOCUMENTO DIPLOMA CUADRO DE 22X28CM</w:t>
            </w:r>
          </w:p>
          <w:p w14:paraId="0F1E484E" w14:textId="341C3704" w:rsidR="00997F5E" w:rsidRPr="004B7820" w:rsidRDefault="00997F5E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18"/>
                <w:szCs w:val="18"/>
                <w:lang w:val="es-CL" w:eastAsia="es-CL"/>
              </w:rPr>
            </w:pPr>
            <w:r w:rsidRPr="00BA035E">
              <w:rPr>
                <w:rFonts w:ascii="Arial" w:hAnsi="Arial" w:cs="Arial"/>
                <w:noProof/>
                <w:sz w:val="18"/>
                <w:szCs w:val="18"/>
                <w:lang w:val="es-CL" w:eastAsia="es-CL"/>
              </w:rPr>
              <w:drawing>
                <wp:inline distT="0" distB="0" distL="0" distR="0" wp14:anchorId="6884B7ED" wp14:editId="22BC7D36">
                  <wp:extent cx="1457325" cy="1157833"/>
                  <wp:effectExtent l="0" t="0" r="0" b="444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018" cy="1166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F5E" w:rsidRPr="00BD57ED" w14:paraId="29F72753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DAC924E" w14:textId="77777777" w:rsidR="00997F5E" w:rsidRPr="00BA035E" w:rsidRDefault="00997F5E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035E">
              <w:rPr>
                <w:rFonts w:ascii="Arial" w:hAnsi="Arial" w:cs="Arial"/>
                <w:b/>
                <w:bCs/>
                <w:sz w:val="18"/>
                <w:szCs w:val="18"/>
              </w:rPr>
              <w:t>ESP. DE HUANA</w:t>
            </w:r>
          </w:p>
          <w:p w14:paraId="686C5D93" w14:textId="1FDC4CDD" w:rsidR="00997F5E" w:rsidRPr="00BA035E" w:rsidRDefault="00997F5E" w:rsidP="00997F5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035E">
              <w:rPr>
                <w:rFonts w:ascii="Arial" w:hAnsi="Arial" w:cs="Arial"/>
                <w:b/>
                <w:bCs/>
                <w:sz w:val="18"/>
                <w:szCs w:val="18"/>
              </w:rPr>
              <w:t>N°99.808</w:t>
            </w:r>
            <w:r w:rsidR="00FC4596">
              <w:rPr>
                <w:rFonts w:ascii="Arial" w:hAnsi="Arial" w:cs="Arial"/>
                <w:b/>
                <w:bCs/>
                <w:sz w:val="18"/>
                <w:szCs w:val="18"/>
              </w:rPr>
              <w:t>/99070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204ECF68" w14:textId="484CF0A6" w:rsidR="00997F5E" w:rsidRPr="00BA035E" w:rsidRDefault="00A00C30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4DB0ACF" w14:textId="5D670E2B" w:rsidR="00997F5E" w:rsidRPr="00AB20A7" w:rsidRDefault="00997F5E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 w:rsidRPr="00AB20A7"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MEDALLAS DEPORTIVA METALICA CON CINTA GRABADO </w:t>
            </w:r>
          </w:p>
          <w:p w14:paraId="31576C1F" w14:textId="4C86E5A2" w:rsidR="00997F5E" w:rsidRPr="00AB20A7" w:rsidRDefault="00997F5E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 w:rsidRPr="00AB20A7">
              <w:rPr>
                <w:rFonts w:ascii="Arial" w:hAnsi="Arial" w:cs="Arial"/>
                <w:sz w:val="22"/>
                <w:szCs w:val="22"/>
                <w:lang w:val="es-CL" w:eastAsia="es-CL"/>
              </w:rPr>
              <w:t>DISEÑO DORADO CLÁSICO. CADA UNA CON CINTA ROJA, BLANCA, AZUL DE 5,5</w:t>
            </w:r>
            <w:r w:rsidR="00AB20A7" w:rsidRPr="00AB20A7"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 </w:t>
            </w:r>
            <w:r w:rsidRPr="00AB20A7">
              <w:rPr>
                <w:rFonts w:ascii="Arial" w:hAnsi="Arial" w:cs="Arial"/>
                <w:sz w:val="22"/>
                <w:szCs w:val="22"/>
                <w:lang w:val="es-CL" w:eastAsia="es-CL"/>
              </w:rPr>
              <w:t>PULGADAS</w:t>
            </w:r>
          </w:p>
          <w:p w14:paraId="17F834FD" w14:textId="77777777" w:rsidR="00997F5E" w:rsidRDefault="00997F5E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18"/>
                <w:szCs w:val="18"/>
                <w:lang w:val="es-CL" w:eastAsia="es-CL"/>
              </w:rPr>
            </w:pPr>
          </w:p>
          <w:p w14:paraId="44506CF3" w14:textId="77777777" w:rsidR="00997F5E" w:rsidRDefault="00997F5E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18"/>
                <w:szCs w:val="18"/>
                <w:lang w:val="es-CL" w:eastAsia="es-CL"/>
              </w:rPr>
            </w:pPr>
            <w:r w:rsidRPr="00BA035E">
              <w:rPr>
                <w:rFonts w:ascii="Arial" w:hAnsi="Arial" w:cs="Arial"/>
                <w:noProof/>
                <w:sz w:val="18"/>
                <w:szCs w:val="18"/>
                <w:lang w:val="es-CL" w:eastAsia="es-CL"/>
              </w:rPr>
              <w:drawing>
                <wp:inline distT="0" distB="0" distL="0" distR="0" wp14:anchorId="782706EA" wp14:editId="624F0398">
                  <wp:extent cx="1857375" cy="907884"/>
                  <wp:effectExtent l="0" t="0" r="0" b="698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338"/>
                          <a:stretch/>
                        </pic:blipFill>
                        <pic:spPr bwMode="auto">
                          <a:xfrm>
                            <a:off x="0" y="0"/>
                            <a:ext cx="1868076" cy="913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779E0E" w14:textId="4612B78F" w:rsidR="00D80041" w:rsidRPr="00D80041" w:rsidRDefault="00D80041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D80041">
              <w:rPr>
                <w:rFonts w:ascii="Arial" w:hAnsi="Arial" w:cs="Arial"/>
                <w:b/>
                <w:bCs/>
                <w:lang w:val="es-CL" w:eastAsia="es-CL"/>
              </w:rPr>
              <w:t>GRABADO</w:t>
            </w:r>
            <w:r>
              <w:rPr>
                <w:rFonts w:ascii="Arial" w:hAnsi="Arial" w:cs="Arial"/>
                <w:b/>
                <w:bCs/>
                <w:lang w:val="es-CL" w:eastAsia="es-CL"/>
              </w:rPr>
              <w:t xml:space="preserve"> REVERSO</w:t>
            </w:r>
            <w:proofErr w:type="gramStart"/>
            <w:r>
              <w:rPr>
                <w:rFonts w:ascii="Arial" w:hAnsi="Arial" w:cs="Arial"/>
                <w:b/>
                <w:bCs/>
                <w:lang w:val="es-CL" w:eastAsia="es-CL"/>
              </w:rPr>
              <w:t xml:space="preserve"> </w:t>
            </w:r>
            <w:r w:rsidRPr="00D80041">
              <w:rPr>
                <w:rFonts w:ascii="Arial" w:hAnsi="Arial" w:cs="Arial"/>
                <w:b/>
                <w:bCs/>
                <w:lang w:val="es-CL" w:eastAsia="es-CL"/>
              </w:rPr>
              <w:t xml:space="preserve">  “</w:t>
            </w:r>
            <w:proofErr w:type="gramEnd"/>
            <w:r w:rsidRPr="00D80041">
              <w:rPr>
                <w:rFonts w:ascii="Arial" w:hAnsi="Arial" w:cs="Arial"/>
                <w:b/>
                <w:bCs/>
                <w:lang w:val="es-CL" w:eastAsia="es-CL"/>
              </w:rPr>
              <w:t>TU DEDICACIÓN ESTA DANDO FRUTOS”</w:t>
            </w:r>
          </w:p>
        </w:tc>
      </w:tr>
      <w:tr w:rsidR="00FA4F1B" w:rsidRPr="00BD57ED" w14:paraId="3735BEE9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75170BC" w14:textId="2F160919" w:rsidR="00FA4F1B" w:rsidRPr="00BA035E" w:rsidRDefault="00FA4F1B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HEROES DE </w:t>
            </w:r>
            <w:proofErr w:type="gram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CHILE  N</w:t>
            </w:r>
            <w:proofErr w:type="gram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>°100.278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3A5EC426" w14:textId="7B67C3D8" w:rsidR="00FA4F1B" w:rsidRDefault="00FA4F1B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097B633" w14:textId="6261AA63" w:rsidR="00FA4F1B" w:rsidRPr="00AB20A7" w:rsidRDefault="00FA4F1B" w:rsidP="00997F5E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>
              <w:rPr>
                <w:sz w:val="22"/>
                <w:szCs w:val="22"/>
              </w:rPr>
              <w:t xml:space="preserve">MARCO PARA DIPLOMA TAMAÑO </w:t>
            </w:r>
            <w:proofErr w:type="gramStart"/>
            <w:r>
              <w:rPr>
                <w:sz w:val="22"/>
                <w:szCs w:val="22"/>
              </w:rPr>
              <w:t>CARTA  EN</w:t>
            </w:r>
            <w:proofErr w:type="gramEnd"/>
            <w:r>
              <w:rPr>
                <w:sz w:val="22"/>
                <w:szCs w:val="22"/>
              </w:rPr>
              <w:t xml:space="preserve"> MADERA PINO ALERCE O SIMILAR</w:t>
            </w:r>
          </w:p>
        </w:tc>
      </w:tr>
      <w:tr w:rsidR="00E30D1A" w:rsidRPr="00BD57ED" w14:paraId="7A1452A2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96FA8A7" w14:textId="1CD34C5A" w:rsidR="00E30D1A" w:rsidRDefault="00E30D1A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RENACER DE CERRILLOS N°99.129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BA5F936" w14:textId="15FA654A" w:rsidR="00E30D1A" w:rsidRDefault="005B3690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45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2359460A" w14:textId="77777777" w:rsidR="00E30D1A" w:rsidRDefault="005B3690" w:rsidP="00997F5E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MEDALLAS </w:t>
            </w:r>
            <w:proofErr w:type="gramStart"/>
            <w:r>
              <w:rPr>
                <w:sz w:val="22"/>
                <w:szCs w:val="22"/>
              </w:rPr>
              <w:t>DEPORTIVAS  EN</w:t>
            </w:r>
            <w:proofErr w:type="gramEnd"/>
            <w:r>
              <w:rPr>
                <w:sz w:val="22"/>
                <w:szCs w:val="22"/>
              </w:rPr>
              <w:t xml:space="preserve"> METAL ORO, PLATA Y BRONCE CON CINTA 50 MM (15 DE CADA UNA)</w:t>
            </w:r>
          </w:p>
          <w:p w14:paraId="2956980F" w14:textId="64C964FA" w:rsidR="005B3690" w:rsidRPr="005B3690" w:rsidRDefault="005B3690" w:rsidP="005B3690">
            <w:pPr>
              <w:pStyle w:val="NormalWeb"/>
            </w:pPr>
            <w:r w:rsidRPr="008E32A9">
              <w:rPr>
                <w:noProof/>
                <w:sz w:val="22"/>
                <w:szCs w:val="22"/>
              </w:rPr>
              <w:drawing>
                <wp:inline distT="0" distB="0" distL="0" distR="0" wp14:anchorId="30857C61" wp14:editId="7550550D">
                  <wp:extent cx="1095375" cy="1097871"/>
                  <wp:effectExtent l="0" t="0" r="0" b="762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354" cy="1107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68872190" wp14:editId="54B5B6A9">
                  <wp:extent cx="788103" cy="1076325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192" cy="1096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690" w:rsidRPr="00BD57ED" w14:paraId="18DBFD05" w14:textId="77777777" w:rsidTr="00997F5E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B9C73A5" w14:textId="1F5E9D1E" w:rsidR="005B3690" w:rsidRDefault="005B3690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RENACER DE CERRILLOS N°99.129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6C0D81D1" w14:textId="7BA9C0C5" w:rsidR="005B3690" w:rsidRDefault="005B3690" w:rsidP="00997F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D3A18F3" w14:textId="46796D7E" w:rsidR="005B3690" w:rsidRDefault="005B3690" w:rsidP="00997F5E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5B3690">
              <w:rPr>
                <w:sz w:val="22"/>
                <w:szCs w:val="22"/>
              </w:rPr>
              <w:t>COPAS TROFEO DEPORTIVO DE RESINA, PLÁSTICO 22 CM (DORADAS), CON PLACA INCLUIDA QUE LLEVE EL NOMBRE, COLEGIO BÁSICO RENACER DE CERRILLOS.</w:t>
            </w:r>
          </w:p>
        </w:tc>
      </w:tr>
    </w:tbl>
    <w:p w14:paraId="579784CD" w14:textId="6ACE99F1" w:rsidR="00E22637" w:rsidRPr="00BD57ED" w:rsidRDefault="00E22637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</w:rPr>
      </w:pPr>
    </w:p>
    <w:p w14:paraId="0F5D3E1B" w14:textId="4DDE7BDA" w:rsidR="0056289B" w:rsidRDefault="0056289B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p w14:paraId="6B423E5F" w14:textId="675FBD18" w:rsidR="00FC4596" w:rsidRDefault="00FC4596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p w14:paraId="5EE621DA" w14:textId="77777777" w:rsidR="00FC4596" w:rsidRDefault="00FC4596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p w14:paraId="71C47B00" w14:textId="77777777" w:rsidR="00997F5E" w:rsidRDefault="00997F5E" w:rsidP="00997F5E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tbl>
      <w:tblPr>
        <w:tblW w:w="1019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000000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7"/>
        <w:gridCol w:w="1417"/>
        <w:gridCol w:w="6662"/>
      </w:tblGrid>
      <w:tr w:rsidR="00997F5E" w14:paraId="0EA2654F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19AF9EDF" w14:textId="77777777" w:rsidR="00997F5E" w:rsidRPr="008E32A9" w:rsidRDefault="00997F5E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ESTABLECIMIENTO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016E8BD6" w14:textId="77777777" w:rsidR="00997F5E" w:rsidRPr="008E32A9" w:rsidRDefault="00997F5E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  <w:tc>
          <w:tcPr>
            <w:tcW w:w="6662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08F73469" w14:textId="77777777" w:rsidR="00997F5E" w:rsidRPr="008E32A9" w:rsidRDefault="00997F5E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proofErr w:type="spellStart"/>
            <w:r w:rsidRPr="008E32A9">
              <w:rPr>
                <w:rFonts w:ascii="Arial" w:hAnsi="Arial" w:cs="Arial"/>
                <w:b/>
              </w:rPr>
              <w:t>CARACTERíSTICAS</w:t>
            </w:r>
            <w:proofErr w:type="spellEnd"/>
            <w:r w:rsidRPr="008E32A9">
              <w:rPr>
                <w:rFonts w:ascii="Arial" w:hAnsi="Arial" w:cs="Arial"/>
                <w:b/>
              </w:rPr>
              <w:t xml:space="preserve"> TÉCNICAS</w:t>
            </w:r>
          </w:p>
        </w:tc>
      </w:tr>
      <w:tr w:rsidR="00997F5E" w14:paraId="1C27B7AA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0715396B" w14:textId="285DCC50" w:rsidR="00997F5E" w:rsidRPr="00BA035E" w:rsidRDefault="00997F5E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JUNTAS N°99.750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448720F" w14:textId="43B9AD73" w:rsidR="00997F5E" w:rsidRPr="00BA035E" w:rsidRDefault="00997F5E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60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30A745A6" w14:textId="3A58D436" w:rsidR="00997F5E" w:rsidRPr="00634C41" w:rsidRDefault="004C4DF9" w:rsidP="00BB7A6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MEDALLAS </w:t>
            </w:r>
            <w:proofErr w:type="gramStart"/>
            <w:r>
              <w:rPr>
                <w:sz w:val="22"/>
                <w:szCs w:val="22"/>
              </w:rPr>
              <w:t>DEPORTIVAS  EN</w:t>
            </w:r>
            <w:proofErr w:type="gramEnd"/>
            <w:r>
              <w:rPr>
                <w:sz w:val="22"/>
                <w:szCs w:val="22"/>
              </w:rPr>
              <w:t xml:space="preserve"> METAL ORO, PLATA Y BRONCE CON CINTA</w:t>
            </w:r>
            <w:r w:rsidR="00AB20A7">
              <w:rPr>
                <w:sz w:val="22"/>
                <w:szCs w:val="22"/>
              </w:rPr>
              <w:t xml:space="preserve"> 50 MM</w:t>
            </w:r>
          </w:p>
        </w:tc>
      </w:tr>
      <w:tr w:rsidR="00997F5E" w14:paraId="7645D222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45E9C6B3" w14:textId="5B72260A" w:rsidR="00997F5E" w:rsidRPr="00BA035E" w:rsidRDefault="00997F5E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JUNTAS N°99.749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3478A26F" w14:textId="19C198ED" w:rsidR="00997F5E" w:rsidRPr="00BA035E" w:rsidRDefault="00997F5E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80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2FC5B43" w14:textId="5385D58D" w:rsidR="00997F5E" w:rsidRPr="00634C41" w:rsidRDefault="00997F5E" w:rsidP="00BB7A67">
            <w:pPr>
              <w:pStyle w:val="Default"/>
              <w:rPr>
                <w:sz w:val="22"/>
                <w:szCs w:val="22"/>
              </w:rPr>
            </w:pPr>
            <w:r w:rsidRPr="00997F5E">
              <w:rPr>
                <w:sz w:val="22"/>
                <w:szCs w:val="22"/>
              </w:rPr>
              <w:t>MARCO PARA DIPLOMA DE 22X28 CMS. EN COLOR PINO</w:t>
            </w:r>
          </w:p>
        </w:tc>
      </w:tr>
    </w:tbl>
    <w:p w14:paraId="1EAACFEC" w14:textId="19F75393" w:rsidR="0056289B" w:rsidRDefault="0056289B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p w14:paraId="46120F63" w14:textId="3DE51BD6" w:rsidR="00263F62" w:rsidRDefault="00263F62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p w14:paraId="06655ECD" w14:textId="77777777" w:rsidR="00AB20A7" w:rsidRDefault="00AB20A7" w:rsidP="00BB2629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</w:rPr>
      </w:pPr>
    </w:p>
    <w:tbl>
      <w:tblPr>
        <w:tblW w:w="1019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000000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7"/>
        <w:gridCol w:w="1417"/>
        <w:gridCol w:w="6662"/>
      </w:tblGrid>
      <w:tr w:rsidR="000D7247" w:rsidRPr="008E32A9" w14:paraId="50BA24C7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616C0DBD" w14:textId="77777777" w:rsidR="000D7247" w:rsidRPr="008E32A9" w:rsidRDefault="000D7247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ESTABLECIMIENTO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0957E3DB" w14:textId="77777777" w:rsidR="000D7247" w:rsidRPr="008E32A9" w:rsidRDefault="000D7247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  <w:tc>
          <w:tcPr>
            <w:tcW w:w="6662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0BCCF405" w14:textId="77777777" w:rsidR="000D7247" w:rsidRPr="008E32A9" w:rsidRDefault="000D7247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proofErr w:type="spellStart"/>
            <w:r w:rsidRPr="008E32A9">
              <w:rPr>
                <w:rFonts w:ascii="Arial" w:hAnsi="Arial" w:cs="Arial"/>
                <w:b/>
              </w:rPr>
              <w:t>CARACTERíSTICAS</w:t>
            </w:r>
            <w:proofErr w:type="spellEnd"/>
            <w:r w:rsidRPr="008E32A9">
              <w:rPr>
                <w:rFonts w:ascii="Arial" w:hAnsi="Arial" w:cs="Arial"/>
                <w:b/>
              </w:rPr>
              <w:t xml:space="preserve"> TÉCNICAS</w:t>
            </w:r>
          </w:p>
        </w:tc>
      </w:tr>
      <w:tr w:rsidR="000D7247" w:rsidRPr="00AB20A7" w14:paraId="0A9FA49A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021D2A4" w14:textId="77777777" w:rsidR="000D7247" w:rsidRPr="00BA035E" w:rsidRDefault="000D7247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DEM-FAEP 2025 N°100.470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C9AAA14" w14:textId="77777777" w:rsidR="000D7247" w:rsidRPr="00BA035E" w:rsidRDefault="000D7247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140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0FB6E177" w14:textId="77777777" w:rsidR="003E2BA0" w:rsidRDefault="000D7247" w:rsidP="003E2BA0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0D7247">
              <w:rPr>
                <w:rFonts w:ascii="Arial" w:hAnsi="Arial" w:cs="Arial"/>
                <w:sz w:val="22"/>
                <w:szCs w:val="22"/>
                <w:lang w:val="es-CL" w:eastAsia="es-CL"/>
              </w:rPr>
              <w:t>MARCOS PARA DIPLOMA SIMILAR A MADERA, TAMAÑO CARTA DE 27×34</w:t>
            </w:r>
            <w:r w:rsidR="003E2BA0"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 </w:t>
            </w:r>
            <w:r w:rsidRPr="000D7247">
              <w:rPr>
                <w:sz w:val="22"/>
                <w:szCs w:val="22"/>
              </w:rPr>
              <w:t>VIDRIO Y SOPORTE) COLOR CAOBA CLARO O NOGAL CLARO</w:t>
            </w:r>
            <w:r w:rsidR="003E2BA0">
              <w:rPr>
                <w:sz w:val="22"/>
                <w:szCs w:val="22"/>
              </w:rPr>
              <w:t xml:space="preserve">  </w:t>
            </w:r>
          </w:p>
          <w:p w14:paraId="2797EE59" w14:textId="2C27D8DA" w:rsidR="000D7247" w:rsidRPr="00AB20A7" w:rsidRDefault="003E2BA0" w:rsidP="003E2BA0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NO SE ACEPTAN FABRICACION CHINA</w:t>
            </w:r>
          </w:p>
        </w:tc>
      </w:tr>
      <w:tr w:rsidR="00016138" w:rsidRPr="00AB20A7" w14:paraId="6693FC04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44D9177" w14:textId="50CF0055" w:rsidR="00016138" w:rsidRDefault="00016138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DEM-FAEP 2025 N°99.431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ED23EB2" w14:textId="304C9239" w:rsidR="00016138" w:rsidRDefault="00016138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4E7C3816" w14:textId="77777777" w:rsidR="00016138" w:rsidRDefault="00016138" w:rsidP="00016138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lang w:val="es-CL" w:eastAsia="es-CL"/>
              </w:rPr>
            </w:pPr>
            <w:r w:rsidRPr="00016138">
              <w:rPr>
                <w:rFonts w:ascii="Arial" w:hAnsi="Arial" w:cs="Arial"/>
                <w:lang w:val="es-CL" w:eastAsia="es-CL"/>
              </w:rPr>
              <w:t>GALVANO ESTUCHE MADERA PREMIUM. BASE ATERCIOPELADA 32 X 28</w:t>
            </w:r>
            <w:r>
              <w:rPr>
                <w:rFonts w:ascii="Arial" w:hAnsi="Arial" w:cs="Arial"/>
                <w:lang w:val="es-CL" w:eastAsia="es-CL"/>
              </w:rPr>
              <w:t xml:space="preserve"> </w:t>
            </w:r>
            <w:r w:rsidRPr="00016138">
              <w:rPr>
                <w:rFonts w:ascii="Arial" w:hAnsi="Arial" w:cs="Arial"/>
                <w:lang w:val="es-CL" w:eastAsia="es-CL"/>
              </w:rPr>
              <w:t>X 5 CTS. COLOR CAOBA</w:t>
            </w:r>
            <w:r>
              <w:rPr>
                <w:rFonts w:ascii="Arial" w:hAnsi="Arial" w:cs="Arial"/>
                <w:lang w:val="es-CL" w:eastAsia="es-CL"/>
              </w:rPr>
              <w:t xml:space="preserve">, </w:t>
            </w:r>
            <w:proofErr w:type="gramStart"/>
            <w:r>
              <w:rPr>
                <w:rFonts w:ascii="Arial" w:hAnsi="Arial" w:cs="Arial"/>
                <w:lang w:val="es-CL" w:eastAsia="es-CL"/>
              </w:rPr>
              <w:t xml:space="preserve">QUE </w:t>
            </w:r>
            <w:r w:rsidRPr="00016138">
              <w:rPr>
                <w:rFonts w:ascii="Arial" w:hAnsi="Arial" w:cs="Arial"/>
                <w:lang w:val="es-CL" w:eastAsia="es-CL"/>
              </w:rPr>
              <w:t xml:space="preserve"> INCLUY</w:t>
            </w:r>
            <w:r>
              <w:rPr>
                <w:rFonts w:ascii="Arial" w:hAnsi="Arial" w:cs="Arial"/>
                <w:lang w:val="es-CL" w:eastAsia="es-CL"/>
              </w:rPr>
              <w:t>A</w:t>
            </w:r>
            <w:proofErr w:type="gramEnd"/>
            <w:r w:rsidRPr="00016138">
              <w:rPr>
                <w:rFonts w:ascii="Arial" w:hAnsi="Arial" w:cs="Arial"/>
                <w:lang w:val="es-CL" w:eastAsia="es-CL"/>
              </w:rPr>
              <w:t xml:space="preserve"> GRABADO</w:t>
            </w:r>
          </w:p>
          <w:p w14:paraId="74D7E9FC" w14:textId="77777777" w:rsidR="00016138" w:rsidRDefault="00016138" w:rsidP="00016138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lang w:val="es-CL" w:eastAsia="es-CL"/>
              </w:rPr>
            </w:pPr>
          </w:p>
          <w:p w14:paraId="6B76CF2D" w14:textId="549055EA" w:rsidR="00016138" w:rsidRDefault="00016138" w:rsidP="00016138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lang w:val="es-CL" w:eastAsia="es-CL"/>
              </w:rPr>
            </w:pPr>
            <w:r>
              <w:rPr>
                <w:rFonts w:ascii="Arial" w:hAnsi="Arial" w:cs="Arial"/>
                <w:noProof/>
                <w:lang w:val="es-CL" w:eastAsia="es-CL"/>
              </w:rPr>
              <w:drawing>
                <wp:inline distT="0" distB="0" distL="0" distR="0" wp14:anchorId="752A5650" wp14:editId="20D3C141">
                  <wp:extent cx="3286125" cy="2764386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2897" cy="27700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2BC22E8" w14:textId="7D2ABBE2" w:rsidR="00016138" w:rsidRPr="00016138" w:rsidRDefault="00016138" w:rsidP="00016138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lang w:val="es-CL" w:eastAsia="es-CL"/>
              </w:rPr>
            </w:pPr>
          </w:p>
        </w:tc>
      </w:tr>
    </w:tbl>
    <w:p w14:paraId="695A5A01" w14:textId="77777777" w:rsidR="00AB20A7" w:rsidRDefault="00AB20A7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p w14:paraId="110CBC46" w14:textId="77777777" w:rsidR="00BA1A67" w:rsidRDefault="00BA1A67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p w14:paraId="7544D6E2" w14:textId="77777777" w:rsidR="00BA1A67" w:rsidRDefault="00BA1A67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tbl>
      <w:tblPr>
        <w:tblW w:w="1019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000000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7"/>
        <w:gridCol w:w="1417"/>
        <w:gridCol w:w="6662"/>
      </w:tblGrid>
      <w:tr w:rsidR="00BA1A67" w:rsidRPr="008E32A9" w14:paraId="39B76AF3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79F52D31" w14:textId="77777777" w:rsidR="00BA1A67" w:rsidRPr="008E32A9" w:rsidRDefault="00BA1A67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ESTABLECIMIENTO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4DD3B56C" w14:textId="77777777" w:rsidR="00BA1A67" w:rsidRPr="008E32A9" w:rsidRDefault="00BA1A67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  <w:tc>
          <w:tcPr>
            <w:tcW w:w="6662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4DE3DD8E" w14:textId="77777777" w:rsidR="00BA1A67" w:rsidRPr="008E32A9" w:rsidRDefault="00BA1A67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proofErr w:type="spellStart"/>
            <w:r w:rsidRPr="008E32A9">
              <w:rPr>
                <w:rFonts w:ascii="Arial" w:hAnsi="Arial" w:cs="Arial"/>
                <w:b/>
              </w:rPr>
              <w:t>CARACTERíSTICAS</w:t>
            </w:r>
            <w:proofErr w:type="spellEnd"/>
            <w:r w:rsidRPr="008E32A9">
              <w:rPr>
                <w:rFonts w:ascii="Arial" w:hAnsi="Arial" w:cs="Arial"/>
                <w:b/>
              </w:rPr>
              <w:t xml:space="preserve"> TÉCNICAS</w:t>
            </w:r>
          </w:p>
        </w:tc>
      </w:tr>
      <w:tr w:rsidR="00BA1A67" w:rsidRPr="00AB20A7" w14:paraId="7C335C42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4C8EC85D" w14:textId="64B237CF" w:rsidR="00BA1A67" w:rsidRPr="00BA035E" w:rsidRDefault="00BA1A67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EL PALQUI N°100.692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CA97AB1" w14:textId="6952B0A2" w:rsidR="00BA1A67" w:rsidRPr="00BA035E" w:rsidRDefault="00BA1A67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tbl>
            <w:tblPr>
              <w:tblW w:w="7006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006"/>
            </w:tblGrid>
            <w:tr w:rsidR="00BA1A67" w:rsidRPr="00BA1A67" w14:paraId="4419FEB3" w14:textId="77777777" w:rsidTr="00BA1A67">
              <w:trPr>
                <w:trHeight w:val="512"/>
              </w:trPr>
              <w:tc>
                <w:tcPr>
                  <w:tcW w:w="7006" w:type="dxa"/>
                </w:tcPr>
                <w:p w14:paraId="6FCA6C22" w14:textId="77777777" w:rsidR="00BA1A67" w:rsidRDefault="00BA1A67" w:rsidP="000B295F">
                  <w:pPr>
                    <w:autoSpaceDE w:val="0"/>
                    <w:autoSpaceDN w:val="0"/>
                    <w:adjustRightInd w:val="0"/>
                    <w:ind w:right="309"/>
                    <w:jc w:val="left"/>
                    <w:rPr>
                      <w:rFonts w:ascii="Calibri" w:hAnsi="Calibri" w:cs="Calibri"/>
                      <w:color w:val="000000"/>
                      <w:sz w:val="24"/>
                      <w:szCs w:val="24"/>
                      <w:lang w:val="es-CL" w:eastAsia="es-CL"/>
                    </w:rPr>
                  </w:pPr>
                  <w:r w:rsidRPr="00BA1A67">
                    <w:rPr>
                      <w:rFonts w:ascii="Calibri" w:hAnsi="Calibri" w:cs="Calibri"/>
                      <w:color w:val="000000"/>
                      <w:sz w:val="24"/>
                      <w:szCs w:val="24"/>
                      <w:lang w:val="es-CL" w:eastAsia="es-CL"/>
                    </w:rPr>
                    <w:t>GALVANO EN TAMAÑO CARTA, CON MARCO DE MADERA Y FONDO DE TERCIOPELO 20X25 CM, CON INSIGNIA DEL ESTABLECIMIENTO EN EL CENTRO, DEBE TENER ESPACIO EN LA PARTE INFERIOR (DEBAJO DE LA INSIGNIA) PARA PODER ESCRIBIR RESEÑA, PRESENTADA EN</w:t>
                  </w:r>
                  <w:r>
                    <w:rPr>
                      <w:rFonts w:ascii="Calibri" w:hAnsi="Calibri" w:cs="Calibri"/>
                      <w:color w:val="000000"/>
                      <w:sz w:val="24"/>
                      <w:szCs w:val="24"/>
                      <w:lang w:val="es-CL" w:eastAsia="es-CL"/>
                    </w:rPr>
                    <w:t xml:space="preserve"> CAJA DE CARTON FORRADA DE COLOR AZUL </w:t>
                  </w:r>
                </w:p>
                <w:p w14:paraId="672154AF" w14:textId="77777777" w:rsidR="000B295F" w:rsidRDefault="000B295F" w:rsidP="00BA1A6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alibri" w:hAnsi="Calibri" w:cs="Calibri"/>
                      <w:color w:val="000000"/>
                      <w:sz w:val="24"/>
                      <w:szCs w:val="24"/>
                      <w:lang w:val="es-CL" w:eastAsia="es-CL"/>
                    </w:rPr>
                  </w:pPr>
                </w:p>
                <w:p w14:paraId="0627257C" w14:textId="35DAD7AF" w:rsidR="000B295F" w:rsidRDefault="000B295F" w:rsidP="00BA1A6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alibri" w:hAnsi="Calibri" w:cs="Calibri"/>
                      <w:color w:val="000000"/>
                      <w:sz w:val="24"/>
                      <w:szCs w:val="24"/>
                      <w:lang w:val="es-CL" w:eastAsia="es-C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7911F21" wp14:editId="3FC413A8">
                        <wp:extent cx="1257300" cy="1694446"/>
                        <wp:effectExtent l="0" t="0" r="0" b="1270"/>
                        <wp:docPr id="30" name="Imagen 30" descr="Regalosunicos.cl | GALVANOS | GALVANOS ENCHAPADO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galosunicos.cl | GALVANOS | GALVANOS ENCHAPADO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1264855" cy="17046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C82401" w14:textId="04BA9D09" w:rsidR="000B295F" w:rsidRPr="00BA1A67" w:rsidRDefault="000B295F" w:rsidP="00BA1A6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CL" w:eastAsia="es-CL"/>
                    </w:rPr>
                  </w:pPr>
                </w:p>
              </w:tc>
            </w:tr>
          </w:tbl>
          <w:p w14:paraId="7569F044" w14:textId="3879E9A2" w:rsidR="00BA1A67" w:rsidRPr="00AB20A7" w:rsidRDefault="00BA1A67" w:rsidP="00BA1A67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A1A67" w:rsidRPr="00AB20A7" w14:paraId="417E1506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29B59B27" w14:textId="7FB50986" w:rsidR="00BA1A67" w:rsidRDefault="00BA1A67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EL PALQUI N°100.692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370DE5E2" w14:textId="589E2850" w:rsidR="00BA1A67" w:rsidRDefault="00BA1A67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150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04A01D26" w14:textId="005AFFD3" w:rsidR="00BA1A67" w:rsidRDefault="00BA1A67" w:rsidP="00BA1A67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 w:rsidRPr="00893791">
              <w:rPr>
                <w:rFonts w:ascii="Arial" w:hAnsi="Arial" w:cs="Arial"/>
                <w:sz w:val="22"/>
                <w:szCs w:val="22"/>
                <w:lang w:val="es-CL" w:eastAsia="es-CL"/>
              </w:rPr>
              <w:t>MEDALLA DEPORTIVA METÁLICA CON CINTA</w:t>
            </w:r>
            <w:r w:rsidR="003E2BA0"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 COLOR AZUL </w:t>
            </w:r>
            <w:r w:rsidRPr="00893791"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 5 CM, </w:t>
            </w:r>
            <w:r w:rsidR="003E2BA0"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CON LOGO DEL ESTABLECIMIENTO </w:t>
            </w:r>
            <w:r w:rsidRPr="00893791">
              <w:rPr>
                <w:rFonts w:ascii="Arial" w:hAnsi="Arial" w:cs="Arial"/>
                <w:sz w:val="22"/>
                <w:szCs w:val="22"/>
                <w:lang w:val="es-CL" w:eastAsia="es-CL"/>
              </w:rPr>
              <w:t>ORO</w:t>
            </w:r>
          </w:p>
          <w:p w14:paraId="0D8AEDE9" w14:textId="77777777" w:rsidR="00BA1A67" w:rsidRDefault="00BA1A67" w:rsidP="00BA1A67">
            <w:pPr>
              <w:numPr>
                <w:ilvl w:val="0"/>
                <w:numId w:val="37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Material: Acero.</w:t>
            </w:r>
          </w:p>
          <w:p w14:paraId="25D5B27A" w14:textId="77777777" w:rsidR="00BA1A67" w:rsidRDefault="00BA1A67" w:rsidP="00BA1A67">
            <w:pPr>
              <w:numPr>
                <w:ilvl w:val="0"/>
                <w:numId w:val="37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Medalla redonda con un diámetro de 5 cm.</w:t>
            </w:r>
          </w:p>
          <w:p w14:paraId="2EEBCA76" w14:textId="77777777" w:rsidR="00BA1A67" w:rsidRPr="00BA1A67" w:rsidRDefault="00BA1A67" w:rsidP="00BA1A67">
            <w:pPr>
              <w:pStyle w:val="Prrafodelista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 w:rsidRPr="00BA1A67">
              <w:rPr>
                <w:rFonts w:ascii="Arial" w:hAnsi="Arial" w:cs="Arial"/>
                <w:lang w:val="es-CL"/>
              </w:rPr>
              <w:t>Incluye cinta para fácil uso y presentación</w:t>
            </w:r>
          </w:p>
          <w:p w14:paraId="752A15EB" w14:textId="77777777" w:rsidR="00BA1A67" w:rsidRDefault="00BA1A67" w:rsidP="00BA1A67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</w:p>
          <w:p w14:paraId="2B38EA37" w14:textId="4F856859" w:rsidR="00BA1A67" w:rsidRPr="00BA1A67" w:rsidRDefault="00BA1A67" w:rsidP="00BA1A67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 w:rsidRPr="008E32A9">
              <w:rPr>
                <w:noProof/>
                <w:sz w:val="22"/>
                <w:szCs w:val="22"/>
              </w:rPr>
              <w:drawing>
                <wp:inline distT="0" distB="0" distL="0" distR="0" wp14:anchorId="2459FA8E" wp14:editId="2AEDD1DC">
                  <wp:extent cx="1314450" cy="1317444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50" cy="132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723B0">
              <w:t xml:space="preserve"> </w:t>
            </w:r>
            <w:r w:rsidR="00C723B0">
              <w:rPr>
                <w:noProof/>
              </w:rPr>
              <w:drawing>
                <wp:inline distT="0" distB="0" distL="0" distR="0" wp14:anchorId="1CAFD582" wp14:editId="07EAEFD7">
                  <wp:extent cx="922077" cy="131445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959" cy="1319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27F6" w:rsidRPr="00AB20A7" w14:paraId="0E04A5F2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3912AED7" w14:textId="64199D54" w:rsidR="00F427F6" w:rsidRDefault="00F427F6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EL PALQUI N°100.690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CCA410E" w14:textId="2E02E19A" w:rsidR="00F427F6" w:rsidRDefault="003E2BA0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4D218687" w14:textId="6333E4FA" w:rsidR="00F427F6" w:rsidRDefault="00F427F6" w:rsidP="00F427F6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 w:rsidRPr="00893791"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MARCO CON VIDRIO PARA DIPLOMA OFICIO </w:t>
            </w:r>
            <w:r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 3400</w:t>
            </w:r>
          </w:p>
          <w:p w14:paraId="162E6C7D" w14:textId="77777777" w:rsidR="00F427F6" w:rsidRPr="00893791" w:rsidRDefault="00F427F6" w:rsidP="00BA1A67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</w:p>
        </w:tc>
      </w:tr>
    </w:tbl>
    <w:p w14:paraId="07E0BC9C" w14:textId="77777777" w:rsidR="00D86B63" w:rsidRDefault="00D86B63" w:rsidP="00A00C30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</w:rPr>
      </w:pPr>
    </w:p>
    <w:p w14:paraId="3125FAD0" w14:textId="77777777" w:rsidR="00D86B63" w:rsidRDefault="00D86B63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tbl>
      <w:tblPr>
        <w:tblW w:w="1019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000000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7"/>
        <w:gridCol w:w="1417"/>
        <w:gridCol w:w="6662"/>
      </w:tblGrid>
      <w:tr w:rsidR="00D86B63" w:rsidRPr="008E32A9" w14:paraId="5AFC5B3B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1857964F" w14:textId="77777777" w:rsidR="00D86B63" w:rsidRPr="008E32A9" w:rsidRDefault="00D86B63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ESTABLECIMIENTO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732E0C5E" w14:textId="77777777" w:rsidR="00D86B63" w:rsidRPr="008E32A9" w:rsidRDefault="00D86B63" w:rsidP="00BB7A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  <w:tc>
          <w:tcPr>
            <w:tcW w:w="6662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14:paraId="489D70C7" w14:textId="77777777" w:rsidR="00D86B63" w:rsidRPr="008E32A9" w:rsidRDefault="00D86B63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proofErr w:type="spellStart"/>
            <w:r w:rsidRPr="008E32A9">
              <w:rPr>
                <w:rFonts w:ascii="Arial" w:hAnsi="Arial" w:cs="Arial"/>
                <w:b/>
              </w:rPr>
              <w:t>CARACTERíSTICAS</w:t>
            </w:r>
            <w:proofErr w:type="spellEnd"/>
            <w:r w:rsidRPr="008E32A9">
              <w:rPr>
                <w:rFonts w:ascii="Arial" w:hAnsi="Arial" w:cs="Arial"/>
                <w:b/>
              </w:rPr>
              <w:t xml:space="preserve"> TÉCNICAS</w:t>
            </w:r>
          </w:p>
        </w:tc>
      </w:tr>
      <w:tr w:rsidR="00D86B63" w:rsidRPr="00AB20A7" w14:paraId="64B3EB92" w14:textId="77777777" w:rsidTr="00BB7A67">
        <w:trPr>
          <w:jc w:val="center"/>
        </w:trPr>
        <w:tc>
          <w:tcPr>
            <w:tcW w:w="21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E44D794" w14:textId="7F73A4AE" w:rsidR="00D86B63" w:rsidRPr="00BA035E" w:rsidRDefault="00D86B63" w:rsidP="00BB7A6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CERRO </w:t>
            </w:r>
            <w:proofErr w:type="gram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GUAYAQUIL  N</w:t>
            </w:r>
            <w:proofErr w:type="gram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>°100.639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20F06E1" w14:textId="4E423444" w:rsidR="00D86B63" w:rsidRPr="00BA035E" w:rsidRDefault="00D86B63" w:rsidP="00C06D7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06D71">
              <w:rPr>
                <w:rFonts w:ascii="Arial" w:hAnsi="Arial" w:cs="Arial"/>
                <w:b/>
                <w:bCs/>
                <w:sz w:val="22"/>
                <w:szCs w:val="22"/>
              </w:rPr>
              <w:t>85</w:t>
            </w:r>
          </w:p>
        </w:tc>
        <w:tc>
          <w:tcPr>
            <w:tcW w:w="666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tbl>
            <w:tblPr>
              <w:tblW w:w="7006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006"/>
            </w:tblGrid>
            <w:tr w:rsidR="00D86B63" w:rsidRPr="00BA1A67" w14:paraId="2F561F1E" w14:textId="77777777" w:rsidTr="00BB7A67">
              <w:trPr>
                <w:trHeight w:val="512"/>
              </w:trPr>
              <w:tc>
                <w:tcPr>
                  <w:tcW w:w="7006" w:type="dxa"/>
                </w:tcPr>
                <w:p w14:paraId="196E257D" w14:textId="77777777" w:rsidR="003E2BA0" w:rsidRDefault="00D86B63" w:rsidP="00BB7A6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sz w:val="22"/>
                      <w:szCs w:val="22"/>
                      <w:lang w:val="es-CL" w:eastAsia="es-CL"/>
                    </w:rPr>
                  </w:pPr>
                  <w:r w:rsidRPr="00D86B63">
                    <w:rPr>
                      <w:rFonts w:ascii="Arial" w:hAnsi="Arial" w:cs="Arial"/>
                      <w:sz w:val="22"/>
                      <w:szCs w:val="22"/>
                      <w:lang w:val="es-CL" w:eastAsia="es-CL"/>
                    </w:rPr>
                    <w:t>MARCOS DE MADERA NATURAL DE ALERCE BARNIZADO Y CON VIDRIO DE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s-CL" w:eastAsia="es-CL"/>
                    </w:rPr>
                    <w:t xml:space="preserve"> </w:t>
                  </w:r>
                  <w:r w:rsidRPr="00D86B63">
                    <w:rPr>
                      <w:rFonts w:ascii="Arial" w:hAnsi="Arial" w:cs="Arial"/>
                      <w:sz w:val="22"/>
                      <w:szCs w:val="22"/>
                      <w:lang w:val="es-CL" w:eastAsia="es-CL"/>
                    </w:rPr>
                    <w:t>3MM PARA DIPLOMA TAMAÑO OFICIO</w:t>
                  </w:r>
                </w:p>
                <w:p w14:paraId="4A04A5B6" w14:textId="6BFB0EA8" w:rsidR="00D86B63" w:rsidRPr="00BA1A67" w:rsidRDefault="003E2BA0" w:rsidP="00BB7A6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Arial" w:hAnsi="Arial" w:cs="Arial"/>
                      <w:sz w:val="22"/>
                      <w:szCs w:val="22"/>
                      <w:lang w:val="es-CL" w:eastAsia="es-CL"/>
                    </w:rPr>
                  </w:pPr>
                  <w:r>
                    <w:rPr>
                      <w:sz w:val="22"/>
                      <w:szCs w:val="22"/>
                    </w:rPr>
                    <w:t xml:space="preserve"> NO SE ACEPTAN FABRICACION CHINA</w:t>
                  </w:r>
                </w:p>
              </w:tc>
            </w:tr>
          </w:tbl>
          <w:p w14:paraId="15F4A03C" w14:textId="77777777" w:rsidR="00D86B63" w:rsidRPr="00AB20A7" w:rsidRDefault="00D86B63" w:rsidP="00BB7A67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807C9EE" w14:textId="77777777" w:rsidR="00D86B63" w:rsidRDefault="00D86B63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p w14:paraId="50D862EA" w14:textId="77777777" w:rsidR="00D86B63" w:rsidRDefault="00D86B63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p w14:paraId="20ADF3D5" w14:textId="77777777" w:rsidR="00C06D71" w:rsidRDefault="00C06D71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p w14:paraId="7B7E77FA" w14:textId="77777777" w:rsidR="00C06D71" w:rsidRDefault="00C06D71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p w14:paraId="17CBBB00" w14:textId="77777777" w:rsidR="00C06D71" w:rsidRDefault="00C06D71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p w14:paraId="70050076" w14:textId="77777777" w:rsidR="00C06D71" w:rsidRDefault="00C06D71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</w:p>
    <w:p w14:paraId="40B54359" w14:textId="7DD1ADC9" w:rsidR="00C73803" w:rsidRPr="00C73803" w:rsidRDefault="00C73803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  <w:r w:rsidRPr="00C73803">
        <w:rPr>
          <w:rFonts w:ascii="Arial" w:hAnsi="Arial" w:cs="Arial"/>
          <w:b/>
          <w:sz w:val="18"/>
          <w:szCs w:val="18"/>
        </w:rPr>
        <w:t>VALERIA ARAYA VILLLALOBOS</w:t>
      </w:r>
    </w:p>
    <w:p w14:paraId="04E5902B" w14:textId="77777777" w:rsidR="00C73803" w:rsidRPr="00C73803" w:rsidRDefault="00C73803" w:rsidP="00C73803">
      <w:pPr>
        <w:autoSpaceDE w:val="0"/>
        <w:autoSpaceDN w:val="0"/>
        <w:adjustRightInd w:val="0"/>
        <w:ind w:left="-142"/>
        <w:rPr>
          <w:rFonts w:ascii="Arial" w:hAnsi="Arial" w:cs="Arial"/>
          <w:b/>
          <w:sz w:val="18"/>
          <w:szCs w:val="18"/>
        </w:rPr>
      </w:pPr>
      <w:r w:rsidRPr="00C73803">
        <w:rPr>
          <w:rFonts w:ascii="Arial" w:hAnsi="Arial" w:cs="Arial"/>
          <w:b/>
          <w:sz w:val="18"/>
          <w:szCs w:val="18"/>
        </w:rPr>
        <w:t>ABASTECIMIENTO</w:t>
      </w:r>
    </w:p>
    <w:sectPr w:rsidR="00C73803" w:rsidRPr="00C73803" w:rsidSect="007065EC">
      <w:headerReference w:type="default" r:id="rId18"/>
      <w:footerReference w:type="even" r:id="rId19"/>
      <w:footerReference w:type="default" r:id="rId20"/>
      <w:pgSz w:w="12242" w:h="18722" w:code="160"/>
      <w:pgMar w:top="1134" w:right="1701" w:bottom="851" w:left="1701" w:header="1134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284FE" w14:textId="77777777" w:rsidR="008A1A5D" w:rsidRDefault="008A1A5D">
      <w:r>
        <w:separator/>
      </w:r>
    </w:p>
  </w:endnote>
  <w:endnote w:type="continuationSeparator" w:id="0">
    <w:p w14:paraId="626FE0D1" w14:textId="77777777" w:rsidR="008A1A5D" w:rsidRDefault="008A1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D4FE3" w14:textId="77777777" w:rsidR="007F2CB1" w:rsidRDefault="002D53C7" w:rsidP="009846B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F2CB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D2E9F64" w14:textId="77777777" w:rsidR="007F2CB1" w:rsidRDefault="007F2CB1" w:rsidP="009846B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2FC90" w14:textId="77777777" w:rsidR="007F2CB1" w:rsidRPr="0018549A" w:rsidRDefault="00DD5A0C" w:rsidP="0018549A">
    <w:pPr>
      <w:pStyle w:val="Piedepgina"/>
    </w:pPr>
    <w:r>
      <w:rPr>
        <w:noProof/>
        <w:lang w:val="es-CL" w:eastAsia="es-CL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521C2859" wp14:editId="1D44B879">
              <wp:simplePos x="0" y="0"/>
              <wp:positionH relativeFrom="column">
                <wp:posOffset>1711960</wp:posOffset>
              </wp:positionH>
              <wp:positionV relativeFrom="paragraph">
                <wp:posOffset>379095</wp:posOffset>
              </wp:positionV>
              <wp:extent cx="4838700" cy="31432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3870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DC755A" w14:textId="77777777" w:rsidR="0018549A" w:rsidRPr="001829BF" w:rsidRDefault="0018549A" w:rsidP="0018549A">
                          <w:pP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1829BF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I Municipalidad de Monte Patria - Diaguitas 31</w:t>
                          </w:r>
                          <w:proofErr w:type="gramStart"/>
                          <w:r w:rsidRPr="001829BF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-  Monte</w:t>
                          </w:r>
                          <w:proofErr w:type="gramEnd"/>
                          <w:r w:rsidRPr="001829BF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 Patria – 53 2 354400 – www.munimontepatria.cl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C285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34.8pt;margin-top:29.85pt;width:381pt;height:24.7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" filled="f" stroked="f">
              <v:textbox>
                <w:txbxContent>
                  <w:p w14:paraId="01DC755A" w14:textId="77777777" w:rsidR="0018549A" w:rsidRPr="001829BF" w:rsidRDefault="0018549A" w:rsidP="0018549A">
                    <w:pPr>
                      <w:rPr>
                        <w:rFonts w:ascii="Arial" w:hAnsi="Arial" w:cs="Arial"/>
                        <w:b/>
                        <w:color w:val="FFFFFF"/>
                        <w:sz w:val="14"/>
                        <w:szCs w:val="14"/>
                      </w:rPr>
                    </w:pPr>
                    <w:r w:rsidRPr="001829BF">
                      <w:rPr>
                        <w:rFonts w:ascii="Arial" w:hAnsi="Arial" w:cs="Arial"/>
                        <w:b/>
                        <w:color w:val="FFFFFF"/>
                        <w:sz w:val="14"/>
                        <w:szCs w:val="14"/>
                      </w:rPr>
                      <w:t>I Municipalidad de Monte Patria - Diaguitas 31</w:t>
                    </w:r>
                    <w:proofErr w:type="gramStart"/>
                    <w:r w:rsidRPr="001829BF">
                      <w:rPr>
                        <w:rFonts w:ascii="Arial" w:hAnsi="Arial" w:cs="Arial"/>
                        <w:b/>
                        <w:color w:val="FFFFFF"/>
                        <w:sz w:val="14"/>
                        <w:szCs w:val="14"/>
                      </w:rPr>
                      <w:t>-  Monte</w:t>
                    </w:r>
                    <w:proofErr w:type="gramEnd"/>
                    <w:r w:rsidRPr="001829BF">
                      <w:rPr>
                        <w:rFonts w:ascii="Arial" w:hAnsi="Arial" w:cs="Arial"/>
                        <w:b/>
                        <w:color w:val="FFFFFF"/>
                        <w:sz w:val="14"/>
                        <w:szCs w:val="14"/>
                      </w:rPr>
                      <w:t xml:space="preserve"> Patria – 53 2 354400 – www.munimontepatria.cl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s-CL" w:eastAsia="es-CL"/>
      </w:rPr>
      <w:drawing>
        <wp:anchor distT="0" distB="0" distL="114300" distR="114300" simplePos="0" relativeHeight="251656704" behindDoc="0" locked="0" layoutInCell="1" allowOverlap="1" wp14:anchorId="7065C123" wp14:editId="0AAF4AFD">
          <wp:simplePos x="0" y="0"/>
          <wp:positionH relativeFrom="column">
            <wp:posOffset>1863090</wp:posOffset>
          </wp:positionH>
          <wp:positionV relativeFrom="paragraph">
            <wp:posOffset>369570</wp:posOffset>
          </wp:positionV>
          <wp:extent cx="4803140" cy="215900"/>
          <wp:effectExtent l="0" t="0" r="0" b="0"/>
          <wp:wrapThrough wrapText="bothSides">
            <wp:wrapPolygon edited="0">
              <wp:start x="0" y="0"/>
              <wp:lineTo x="0" y="19059"/>
              <wp:lineTo x="21503" y="19059"/>
              <wp:lineTo x="21503" y="0"/>
              <wp:lineTo x="0" y="0"/>
            </wp:wrapPolygon>
          </wp:wrapThrough>
          <wp:docPr id="8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03140" cy="21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11790" w14:textId="77777777" w:rsidR="008A1A5D" w:rsidRDefault="008A1A5D">
      <w:r>
        <w:separator/>
      </w:r>
    </w:p>
  </w:footnote>
  <w:footnote w:type="continuationSeparator" w:id="0">
    <w:p w14:paraId="1E6F56BB" w14:textId="77777777" w:rsidR="008A1A5D" w:rsidRDefault="008A1A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34E19" w14:textId="77777777" w:rsidR="004E5C74" w:rsidRDefault="00DD5A0C" w:rsidP="00D7442B">
    <w:pPr>
      <w:pStyle w:val="Encabezado"/>
      <w:jc w:val="left"/>
    </w:pPr>
    <w:r>
      <w:rPr>
        <w:noProof/>
        <w:lang w:val="es-CL" w:eastAsia="es-CL"/>
      </w:rPr>
      <w:drawing>
        <wp:anchor distT="0" distB="0" distL="114300" distR="114300" simplePos="0" relativeHeight="251658752" behindDoc="1" locked="0" layoutInCell="1" allowOverlap="1" wp14:anchorId="404AE4A0" wp14:editId="1431B5E7">
          <wp:simplePos x="0" y="0"/>
          <wp:positionH relativeFrom="column">
            <wp:posOffset>-270510</wp:posOffset>
          </wp:positionH>
          <wp:positionV relativeFrom="paragraph">
            <wp:posOffset>-452755</wp:posOffset>
          </wp:positionV>
          <wp:extent cx="714375" cy="657225"/>
          <wp:effectExtent l="0" t="0" r="0" b="0"/>
          <wp:wrapThrough wrapText="bothSides">
            <wp:wrapPolygon edited="0">
              <wp:start x="4608" y="0"/>
              <wp:lineTo x="4608" y="10643"/>
              <wp:lineTo x="0" y="17530"/>
              <wp:lineTo x="0" y="21287"/>
              <wp:lineTo x="21312" y="21287"/>
              <wp:lineTo x="21312" y="17530"/>
              <wp:lineTo x="17280" y="10643"/>
              <wp:lineTo x="17280" y="0"/>
              <wp:lineTo x="4608" y="0"/>
            </wp:wrapPolygon>
          </wp:wrapThrough>
          <wp:docPr id="9" name="Imagen 4" descr="Logo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97EC5F" w14:textId="77777777" w:rsidR="007F2CB1" w:rsidRDefault="007F2CB1" w:rsidP="00F95AFD">
    <w:pPr>
      <w:pStyle w:val="Encabezado"/>
      <w:rPr>
        <w:rFonts w:ascii="Bookman Old Style" w:hAnsi="Bookman Old Style"/>
        <w:sz w:val="16"/>
        <w:szCs w:val="16"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0B56D2"/>
    <w:multiLevelType w:val="hybridMultilevel"/>
    <w:tmpl w:val="C22875F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7E1A413"/>
    <w:multiLevelType w:val="hybridMultilevel"/>
    <w:tmpl w:val="F126495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3B46CB"/>
    <w:multiLevelType w:val="multilevel"/>
    <w:tmpl w:val="3DF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F7952"/>
    <w:multiLevelType w:val="hybridMultilevel"/>
    <w:tmpl w:val="85523C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44A69"/>
    <w:multiLevelType w:val="singleLevel"/>
    <w:tmpl w:val="0C0A000F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C327A51"/>
    <w:multiLevelType w:val="hybridMultilevel"/>
    <w:tmpl w:val="96E8B06C"/>
    <w:lvl w:ilvl="0" w:tplc="0C0A0001">
      <w:start w:val="1"/>
      <w:numFmt w:val="bullet"/>
      <w:lvlText w:val=""/>
      <w:lvlJc w:val="left"/>
      <w:pPr>
        <w:tabs>
          <w:tab w:val="num" w:pos="1488"/>
        </w:tabs>
        <w:ind w:left="14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08"/>
        </w:tabs>
        <w:ind w:left="22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28"/>
        </w:tabs>
        <w:ind w:left="29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48"/>
        </w:tabs>
        <w:ind w:left="36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68"/>
        </w:tabs>
        <w:ind w:left="43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88"/>
        </w:tabs>
        <w:ind w:left="50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08"/>
        </w:tabs>
        <w:ind w:left="58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28"/>
        </w:tabs>
        <w:ind w:left="65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48"/>
        </w:tabs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0D1F05D1"/>
    <w:multiLevelType w:val="hybridMultilevel"/>
    <w:tmpl w:val="ED2444BA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B1EF44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C30F8E"/>
    <w:multiLevelType w:val="hybridMultilevel"/>
    <w:tmpl w:val="E9BEAD2A"/>
    <w:lvl w:ilvl="0" w:tplc="0C0A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15523B"/>
    <w:multiLevelType w:val="hybridMultilevel"/>
    <w:tmpl w:val="DF58F3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45DCB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18ED71F9"/>
    <w:multiLevelType w:val="multilevel"/>
    <w:tmpl w:val="4CA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F7A39"/>
    <w:multiLevelType w:val="hybridMultilevel"/>
    <w:tmpl w:val="E18EAF18"/>
    <w:lvl w:ilvl="0" w:tplc="040A0001">
      <w:start w:val="1"/>
      <w:numFmt w:val="bullet"/>
      <w:lvlText w:val=""/>
      <w:lvlJc w:val="left"/>
      <w:pPr>
        <w:tabs>
          <w:tab w:val="num" w:pos="1120"/>
        </w:tabs>
        <w:ind w:left="11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40"/>
        </w:tabs>
        <w:ind w:left="18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60"/>
        </w:tabs>
        <w:ind w:left="25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80"/>
        </w:tabs>
        <w:ind w:left="32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000"/>
        </w:tabs>
        <w:ind w:left="40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720"/>
        </w:tabs>
        <w:ind w:left="47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40"/>
        </w:tabs>
        <w:ind w:left="54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60"/>
        </w:tabs>
        <w:ind w:left="61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80"/>
        </w:tabs>
        <w:ind w:left="6880" w:hanging="360"/>
      </w:pPr>
      <w:rPr>
        <w:rFonts w:ascii="Wingdings" w:hAnsi="Wingdings" w:hint="default"/>
      </w:rPr>
    </w:lvl>
  </w:abstractNum>
  <w:abstractNum w:abstractNumId="12" w15:restartNumberingAfterBreak="0">
    <w:nsid w:val="25E02B66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27E70281"/>
    <w:multiLevelType w:val="hybridMultilevel"/>
    <w:tmpl w:val="91ACD7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BB06AE"/>
    <w:multiLevelType w:val="hybridMultilevel"/>
    <w:tmpl w:val="CF64C1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5B295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34AA2899"/>
    <w:multiLevelType w:val="hybridMultilevel"/>
    <w:tmpl w:val="1B6A103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E201A"/>
    <w:multiLevelType w:val="hybridMultilevel"/>
    <w:tmpl w:val="687A87A6"/>
    <w:lvl w:ilvl="0" w:tplc="8D5EF7FE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87DD1"/>
    <w:multiLevelType w:val="hybridMultilevel"/>
    <w:tmpl w:val="34AE570E"/>
    <w:lvl w:ilvl="0" w:tplc="340A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9" w15:restartNumberingAfterBreak="0">
    <w:nsid w:val="3A78453B"/>
    <w:multiLevelType w:val="hybridMultilevel"/>
    <w:tmpl w:val="5552A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F7FA8"/>
    <w:multiLevelType w:val="multilevel"/>
    <w:tmpl w:val="6430E040"/>
    <w:lvl w:ilvl="0">
      <w:start w:val="1"/>
      <w:numFmt w:val="decimal"/>
      <w:lvlText w:val="%1."/>
      <w:lvlJc w:val="left"/>
      <w:pPr>
        <w:tabs>
          <w:tab w:val="num" w:pos="624"/>
        </w:tabs>
        <w:ind w:left="624" w:hanging="397"/>
      </w:pPr>
    </w:lvl>
    <w:lvl w:ilvl="1" w:tentative="1">
      <w:start w:val="1"/>
      <w:numFmt w:val="lowerLetter"/>
      <w:lvlText w:val="%2."/>
      <w:lvlJc w:val="left"/>
      <w:pPr>
        <w:ind w:left="1307" w:hanging="360"/>
      </w:pPr>
    </w:lvl>
    <w:lvl w:ilvl="2" w:tentative="1">
      <w:start w:val="1"/>
      <w:numFmt w:val="lowerRoman"/>
      <w:lvlText w:val="%3."/>
      <w:lvlJc w:val="right"/>
      <w:pPr>
        <w:ind w:left="2027" w:hanging="180"/>
      </w:pPr>
    </w:lvl>
    <w:lvl w:ilvl="3" w:tentative="1">
      <w:start w:val="1"/>
      <w:numFmt w:val="decimal"/>
      <w:lvlText w:val="%4."/>
      <w:lvlJc w:val="left"/>
      <w:pPr>
        <w:ind w:left="2747" w:hanging="360"/>
      </w:pPr>
    </w:lvl>
    <w:lvl w:ilvl="4" w:tentative="1">
      <w:start w:val="1"/>
      <w:numFmt w:val="lowerLetter"/>
      <w:lvlText w:val="%5."/>
      <w:lvlJc w:val="left"/>
      <w:pPr>
        <w:ind w:left="3467" w:hanging="360"/>
      </w:pPr>
    </w:lvl>
    <w:lvl w:ilvl="5" w:tentative="1">
      <w:start w:val="1"/>
      <w:numFmt w:val="lowerRoman"/>
      <w:lvlText w:val="%6."/>
      <w:lvlJc w:val="right"/>
      <w:pPr>
        <w:ind w:left="4187" w:hanging="180"/>
      </w:pPr>
    </w:lvl>
    <w:lvl w:ilvl="6" w:tentative="1">
      <w:start w:val="1"/>
      <w:numFmt w:val="decimal"/>
      <w:lvlText w:val="%7."/>
      <w:lvlJc w:val="left"/>
      <w:pPr>
        <w:ind w:left="4907" w:hanging="360"/>
      </w:pPr>
    </w:lvl>
    <w:lvl w:ilvl="7" w:tentative="1">
      <w:start w:val="1"/>
      <w:numFmt w:val="lowerLetter"/>
      <w:lvlText w:val="%8."/>
      <w:lvlJc w:val="left"/>
      <w:pPr>
        <w:ind w:left="5627" w:hanging="360"/>
      </w:pPr>
    </w:lvl>
    <w:lvl w:ilvl="8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1" w15:restartNumberingAfterBreak="0">
    <w:nsid w:val="417A382C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 w15:restartNumberingAfterBreak="0">
    <w:nsid w:val="45550CDA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4BC20342"/>
    <w:multiLevelType w:val="hybridMultilevel"/>
    <w:tmpl w:val="55A02CEA"/>
    <w:lvl w:ilvl="0" w:tplc="3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F7E6D99"/>
    <w:multiLevelType w:val="hybridMultilevel"/>
    <w:tmpl w:val="AF6E81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F2453A"/>
    <w:multiLevelType w:val="hybridMultilevel"/>
    <w:tmpl w:val="F0B287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00F2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7" w15:restartNumberingAfterBreak="0">
    <w:nsid w:val="5A287B8B"/>
    <w:multiLevelType w:val="hybridMultilevel"/>
    <w:tmpl w:val="8E086A24"/>
    <w:lvl w:ilvl="0" w:tplc="0C0A0001">
      <w:start w:val="1"/>
      <w:numFmt w:val="bullet"/>
      <w:lvlText w:val=""/>
      <w:lvlJc w:val="left"/>
      <w:pPr>
        <w:tabs>
          <w:tab w:val="num" w:pos="1488"/>
        </w:tabs>
        <w:ind w:left="14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08"/>
        </w:tabs>
        <w:ind w:left="22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28"/>
        </w:tabs>
        <w:ind w:left="29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48"/>
        </w:tabs>
        <w:ind w:left="36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68"/>
        </w:tabs>
        <w:ind w:left="43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88"/>
        </w:tabs>
        <w:ind w:left="50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08"/>
        </w:tabs>
        <w:ind w:left="58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28"/>
        </w:tabs>
        <w:ind w:left="65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48"/>
        </w:tabs>
        <w:ind w:left="7248" w:hanging="360"/>
      </w:pPr>
      <w:rPr>
        <w:rFonts w:ascii="Wingdings" w:hAnsi="Wingdings" w:hint="default"/>
      </w:rPr>
    </w:lvl>
  </w:abstractNum>
  <w:abstractNum w:abstractNumId="28" w15:restartNumberingAfterBreak="0">
    <w:nsid w:val="5B516BAC"/>
    <w:multiLevelType w:val="hybridMultilevel"/>
    <w:tmpl w:val="0A583E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1143FD"/>
    <w:multiLevelType w:val="hybridMultilevel"/>
    <w:tmpl w:val="5544839E"/>
    <w:lvl w:ilvl="0" w:tplc="81ECDC3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881651B"/>
    <w:multiLevelType w:val="hybridMultilevel"/>
    <w:tmpl w:val="38C679B0"/>
    <w:lvl w:ilvl="0" w:tplc="3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F709A9"/>
    <w:multiLevelType w:val="hybridMultilevel"/>
    <w:tmpl w:val="4760A9D8"/>
    <w:lvl w:ilvl="0" w:tplc="4CE41B6E">
      <w:start w:val="12"/>
      <w:numFmt w:val="decimal"/>
      <w:lvlText w:val="%1."/>
      <w:lvlJc w:val="left"/>
      <w:pPr>
        <w:ind w:left="602" w:hanging="37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07" w:hanging="360"/>
      </w:pPr>
    </w:lvl>
    <w:lvl w:ilvl="2" w:tplc="340A001B" w:tentative="1">
      <w:start w:val="1"/>
      <w:numFmt w:val="lowerRoman"/>
      <w:lvlText w:val="%3."/>
      <w:lvlJc w:val="right"/>
      <w:pPr>
        <w:ind w:left="2027" w:hanging="180"/>
      </w:pPr>
    </w:lvl>
    <w:lvl w:ilvl="3" w:tplc="340A000F" w:tentative="1">
      <w:start w:val="1"/>
      <w:numFmt w:val="decimal"/>
      <w:lvlText w:val="%4."/>
      <w:lvlJc w:val="left"/>
      <w:pPr>
        <w:ind w:left="2747" w:hanging="360"/>
      </w:pPr>
    </w:lvl>
    <w:lvl w:ilvl="4" w:tplc="340A0019" w:tentative="1">
      <w:start w:val="1"/>
      <w:numFmt w:val="lowerLetter"/>
      <w:lvlText w:val="%5."/>
      <w:lvlJc w:val="left"/>
      <w:pPr>
        <w:ind w:left="3467" w:hanging="360"/>
      </w:pPr>
    </w:lvl>
    <w:lvl w:ilvl="5" w:tplc="340A001B" w:tentative="1">
      <w:start w:val="1"/>
      <w:numFmt w:val="lowerRoman"/>
      <w:lvlText w:val="%6."/>
      <w:lvlJc w:val="right"/>
      <w:pPr>
        <w:ind w:left="4187" w:hanging="180"/>
      </w:pPr>
    </w:lvl>
    <w:lvl w:ilvl="6" w:tplc="340A000F" w:tentative="1">
      <w:start w:val="1"/>
      <w:numFmt w:val="decimal"/>
      <w:lvlText w:val="%7."/>
      <w:lvlJc w:val="left"/>
      <w:pPr>
        <w:ind w:left="4907" w:hanging="360"/>
      </w:pPr>
    </w:lvl>
    <w:lvl w:ilvl="7" w:tplc="340A0019" w:tentative="1">
      <w:start w:val="1"/>
      <w:numFmt w:val="lowerLetter"/>
      <w:lvlText w:val="%8."/>
      <w:lvlJc w:val="left"/>
      <w:pPr>
        <w:ind w:left="5627" w:hanging="360"/>
      </w:pPr>
    </w:lvl>
    <w:lvl w:ilvl="8" w:tplc="340A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32" w15:restartNumberingAfterBreak="0">
    <w:nsid w:val="6D8D0793"/>
    <w:multiLevelType w:val="hybridMultilevel"/>
    <w:tmpl w:val="A37A1C2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94028A"/>
    <w:multiLevelType w:val="hybridMultilevel"/>
    <w:tmpl w:val="82F39FF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73E849DD"/>
    <w:multiLevelType w:val="singleLevel"/>
    <w:tmpl w:val="E904CC9A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5" w15:restartNumberingAfterBreak="0">
    <w:nsid w:val="7D515D91"/>
    <w:multiLevelType w:val="hybridMultilevel"/>
    <w:tmpl w:val="BE22D9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873977"/>
    <w:multiLevelType w:val="hybridMultilevel"/>
    <w:tmpl w:val="A2F419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4"/>
  </w:num>
  <w:num w:numId="4">
    <w:abstractNumId w:val="34"/>
  </w:num>
  <w:num w:numId="5">
    <w:abstractNumId w:val="26"/>
  </w:num>
  <w:num w:numId="6">
    <w:abstractNumId w:val="22"/>
  </w:num>
  <w:num w:numId="7">
    <w:abstractNumId w:val="21"/>
  </w:num>
  <w:num w:numId="8">
    <w:abstractNumId w:val="20"/>
  </w:num>
  <w:num w:numId="9">
    <w:abstractNumId w:val="12"/>
  </w:num>
  <w:num w:numId="10">
    <w:abstractNumId w:val="11"/>
  </w:num>
  <w:num w:numId="11">
    <w:abstractNumId w:val="16"/>
  </w:num>
  <w:num w:numId="12">
    <w:abstractNumId w:val="7"/>
  </w:num>
  <w:num w:numId="13">
    <w:abstractNumId w:val="29"/>
  </w:num>
  <w:num w:numId="14">
    <w:abstractNumId w:val="31"/>
  </w:num>
  <w:num w:numId="15">
    <w:abstractNumId w:val="18"/>
  </w:num>
  <w:num w:numId="16">
    <w:abstractNumId w:val="30"/>
  </w:num>
  <w:num w:numId="17">
    <w:abstractNumId w:val="13"/>
  </w:num>
  <w:num w:numId="18">
    <w:abstractNumId w:val="3"/>
  </w:num>
  <w:num w:numId="19">
    <w:abstractNumId w:val="24"/>
  </w:num>
  <w:num w:numId="20">
    <w:abstractNumId w:val="19"/>
  </w:num>
  <w:num w:numId="21">
    <w:abstractNumId w:val="8"/>
  </w:num>
  <w:num w:numId="22">
    <w:abstractNumId w:val="36"/>
  </w:num>
  <w:num w:numId="23">
    <w:abstractNumId w:val="5"/>
  </w:num>
  <w:num w:numId="24">
    <w:abstractNumId w:val="6"/>
  </w:num>
  <w:num w:numId="25">
    <w:abstractNumId w:val="27"/>
  </w:num>
  <w:num w:numId="26">
    <w:abstractNumId w:val="32"/>
  </w:num>
  <w:num w:numId="27">
    <w:abstractNumId w:val="10"/>
  </w:num>
  <w:num w:numId="28">
    <w:abstractNumId w:val="35"/>
  </w:num>
  <w:num w:numId="29">
    <w:abstractNumId w:val="25"/>
  </w:num>
  <w:num w:numId="30">
    <w:abstractNumId w:val="23"/>
  </w:num>
  <w:num w:numId="31">
    <w:abstractNumId w:val="14"/>
  </w:num>
  <w:num w:numId="32">
    <w:abstractNumId w:val="28"/>
  </w:num>
  <w:num w:numId="33">
    <w:abstractNumId w:val="17"/>
  </w:num>
  <w:num w:numId="34">
    <w:abstractNumId w:val="1"/>
  </w:num>
  <w:num w:numId="35">
    <w:abstractNumId w:val="33"/>
  </w:num>
  <w:num w:numId="36">
    <w:abstractNumId w:val="0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664"/>
    <w:rsid w:val="00000771"/>
    <w:rsid w:val="000013DA"/>
    <w:rsid w:val="0000303B"/>
    <w:rsid w:val="00005B4F"/>
    <w:rsid w:val="00016138"/>
    <w:rsid w:val="00022DA1"/>
    <w:rsid w:val="00033AC0"/>
    <w:rsid w:val="00042A82"/>
    <w:rsid w:val="00057D65"/>
    <w:rsid w:val="00062CBE"/>
    <w:rsid w:val="000669FF"/>
    <w:rsid w:val="000671C0"/>
    <w:rsid w:val="00083631"/>
    <w:rsid w:val="00085013"/>
    <w:rsid w:val="00087E8F"/>
    <w:rsid w:val="00092F71"/>
    <w:rsid w:val="0009681D"/>
    <w:rsid w:val="000A3C91"/>
    <w:rsid w:val="000A5948"/>
    <w:rsid w:val="000B21E8"/>
    <w:rsid w:val="000B295F"/>
    <w:rsid w:val="000B3169"/>
    <w:rsid w:val="000B32D3"/>
    <w:rsid w:val="000C51B9"/>
    <w:rsid w:val="000C65E2"/>
    <w:rsid w:val="000D00D1"/>
    <w:rsid w:val="000D40FB"/>
    <w:rsid w:val="000D7247"/>
    <w:rsid w:val="000E5376"/>
    <w:rsid w:val="000F41AC"/>
    <w:rsid w:val="000F68C0"/>
    <w:rsid w:val="001060F4"/>
    <w:rsid w:val="00107A01"/>
    <w:rsid w:val="00116C36"/>
    <w:rsid w:val="001229CD"/>
    <w:rsid w:val="00122C26"/>
    <w:rsid w:val="00124792"/>
    <w:rsid w:val="001247F7"/>
    <w:rsid w:val="001251A9"/>
    <w:rsid w:val="00134504"/>
    <w:rsid w:val="00134D0D"/>
    <w:rsid w:val="00135651"/>
    <w:rsid w:val="0013663C"/>
    <w:rsid w:val="0014071D"/>
    <w:rsid w:val="00141D41"/>
    <w:rsid w:val="00153E60"/>
    <w:rsid w:val="001548BE"/>
    <w:rsid w:val="00161C52"/>
    <w:rsid w:val="0016569A"/>
    <w:rsid w:val="00166305"/>
    <w:rsid w:val="00166681"/>
    <w:rsid w:val="00166C5D"/>
    <w:rsid w:val="001731BA"/>
    <w:rsid w:val="001734DF"/>
    <w:rsid w:val="0017602C"/>
    <w:rsid w:val="00176235"/>
    <w:rsid w:val="00181AE3"/>
    <w:rsid w:val="00181FA6"/>
    <w:rsid w:val="00182BA1"/>
    <w:rsid w:val="00182C1D"/>
    <w:rsid w:val="0018549A"/>
    <w:rsid w:val="001874AF"/>
    <w:rsid w:val="00193FE9"/>
    <w:rsid w:val="001A7997"/>
    <w:rsid w:val="001A7BBF"/>
    <w:rsid w:val="001B1FC2"/>
    <w:rsid w:val="001B500D"/>
    <w:rsid w:val="001B5014"/>
    <w:rsid w:val="001C0606"/>
    <w:rsid w:val="001C107D"/>
    <w:rsid w:val="001C1232"/>
    <w:rsid w:val="001C5973"/>
    <w:rsid w:val="001C6D54"/>
    <w:rsid w:val="001C71FB"/>
    <w:rsid w:val="001D4FC4"/>
    <w:rsid w:val="001D7CCE"/>
    <w:rsid w:val="001D7D94"/>
    <w:rsid w:val="001E5362"/>
    <w:rsid w:val="001E6267"/>
    <w:rsid w:val="001E6549"/>
    <w:rsid w:val="001F57EE"/>
    <w:rsid w:val="001F62C4"/>
    <w:rsid w:val="00201C8F"/>
    <w:rsid w:val="00206170"/>
    <w:rsid w:val="0021149F"/>
    <w:rsid w:val="00211961"/>
    <w:rsid w:val="0021637B"/>
    <w:rsid w:val="0022338B"/>
    <w:rsid w:val="002260B9"/>
    <w:rsid w:val="00234A7E"/>
    <w:rsid w:val="00242DFD"/>
    <w:rsid w:val="00243438"/>
    <w:rsid w:val="00243778"/>
    <w:rsid w:val="00244AE6"/>
    <w:rsid w:val="00250C46"/>
    <w:rsid w:val="0025441C"/>
    <w:rsid w:val="00255907"/>
    <w:rsid w:val="00260552"/>
    <w:rsid w:val="00260D23"/>
    <w:rsid w:val="00261C81"/>
    <w:rsid w:val="00261F63"/>
    <w:rsid w:val="002633CE"/>
    <w:rsid w:val="00263CCA"/>
    <w:rsid w:val="00263F62"/>
    <w:rsid w:val="00265015"/>
    <w:rsid w:val="00266D25"/>
    <w:rsid w:val="00267F87"/>
    <w:rsid w:val="00280F87"/>
    <w:rsid w:val="00281D48"/>
    <w:rsid w:val="002846B5"/>
    <w:rsid w:val="002863D0"/>
    <w:rsid w:val="00297738"/>
    <w:rsid w:val="002A1239"/>
    <w:rsid w:val="002A63CE"/>
    <w:rsid w:val="002B04A3"/>
    <w:rsid w:val="002B64FB"/>
    <w:rsid w:val="002B6EE8"/>
    <w:rsid w:val="002B79D1"/>
    <w:rsid w:val="002C0F9F"/>
    <w:rsid w:val="002C11EF"/>
    <w:rsid w:val="002C25E9"/>
    <w:rsid w:val="002C7754"/>
    <w:rsid w:val="002D0506"/>
    <w:rsid w:val="002D4BE1"/>
    <w:rsid w:val="002D53C7"/>
    <w:rsid w:val="002D74A1"/>
    <w:rsid w:val="002E00A2"/>
    <w:rsid w:val="002E1A21"/>
    <w:rsid w:val="002E6AE6"/>
    <w:rsid w:val="002E6BC7"/>
    <w:rsid w:val="002E7288"/>
    <w:rsid w:val="002F3A82"/>
    <w:rsid w:val="002F4688"/>
    <w:rsid w:val="002F7664"/>
    <w:rsid w:val="00301040"/>
    <w:rsid w:val="00310DCD"/>
    <w:rsid w:val="00313571"/>
    <w:rsid w:val="00315E97"/>
    <w:rsid w:val="00320CEE"/>
    <w:rsid w:val="003218CA"/>
    <w:rsid w:val="00322321"/>
    <w:rsid w:val="00325152"/>
    <w:rsid w:val="00330875"/>
    <w:rsid w:val="00331DEC"/>
    <w:rsid w:val="00334CC3"/>
    <w:rsid w:val="0033602D"/>
    <w:rsid w:val="003414CE"/>
    <w:rsid w:val="003416EC"/>
    <w:rsid w:val="003424D5"/>
    <w:rsid w:val="003453DE"/>
    <w:rsid w:val="00347925"/>
    <w:rsid w:val="00347B71"/>
    <w:rsid w:val="0035138B"/>
    <w:rsid w:val="003557BE"/>
    <w:rsid w:val="0036126A"/>
    <w:rsid w:val="003644E3"/>
    <w:rsid w:val="00365120"/>
    <w:rsid w:val="00367E35"/>
    <w:rsid w:val="00370B83"/>
    <w:rsid w:val="003722FB"/>
    <w:rsid w:val="00376C6A"/>
    <w:rsid w:val="00377738"/>
    <w:rsid w:val="00377A0D"/>
    <w:rsid w:val="00380AD1"/>
    <w:rsid w:val="00386BA1"/>
    <w:rsid w:val="00387B74"/>
    <w:rsid w:val="00394E01"/>
    <w:rsid w:val="003973CC"/>
    <w:rsid w:val="003A20B7"/>
    <w:rsid w:val="003A3111"/>
    <w:rsid w:val="003B2E6A"/>
    <w:rsid w:val="003C6C04"/>
    <w:rsid w:val="003D053C"/>
    <w:rsid w:val="003D05B3"/>
    <w:rsid w:val="003D4EFE"/>
    <w:rsid w:val="003D61CD"/>
    <w:rsid w:val="003D6338"/>
    <w:rsid w:val="003D664F"/>
    <w:rsid w:val="003E2A18"/>
    <w:rsid w:val="003E2BA0"/>
    <w:rsid w:val="003E2CD3"/>
    <w:rsid w:val="003E5C8E"/>
    <w:rsid w:val="003E78F0"/>
    <w:rsid w:val="003F4F61"/>
    <w:rsid w:val="003F4FA9"/>
    <w:rsid w:val="003F7882"/>
    <w:rsid w:val="00401CC4"/>
    <w:rsid w:val="00403D6C"/>
    <w:rsid w:val="00412EB4"/>
    <w:rsid w:val="0041400C"/>
    <w:rsid w:val="00415B7D"/>
    <w:rsid w:val="004165C4"/>
    <w:rsid w:val="00425EB0"/>
    <w:rsid w:val="0043399F"/>
    <w:rsid w:val="00441405"/>
    <w:rsid w:val="00452BF2"/>
    <w:rsid w:val="004535BF"/>
    <w:rsid w:val="0045455E"/>
    <w:rsid w:val="00454FC6"/>
    <w:rsid w:val="004566CF"/>
    <w:rsid w:val="00457F0C"/>
    <w:rsid w:val="00474026"/>
    <w:rsid w:val="00475F00"/>
    <w:rsid w:val="0049718C"/>
    <w:rsid w:val="004A48C7"/>
    <w:rsid w:val="004B46D2"/>
    <w:rsid w:val="004B6026"/>
    <w:rsid w:val="004B753C"/>
    <w:rsid w:val="004B7820"/>
    <w:rsid w:val="004C3A29"/>
    <w:rsid w:val="004C3E48"/>
    <w:rsid w:val="004C4AB6"/>
    <w:rsid w:val="004C4DF9"/>
    <w:rsid w:val="004D0B4C"/>
    <w:rsid w:val="004D1216"/>
    <w:rsid w:val="004E4200"/>
    <w:rsid w:val="004E5C74"/>
    <w:rsid w:val="004E6F0D"/>
    <w:rsid w:val="004E7DBB"/>
    <w:rsid w:val="004F277B"/>
    <w:rsid w:val="004F3205"/>
    <w:rsid w:val="004F7C01"/>
    <w:rsid w:val="005033E3"/>
    <w:rsid w:val="00504188"/>
    <w:rsid w:val="00507F96"/>
    <w:rsid w:val="00511D87"/>
    <w:rsid w:val="005134FB"/>
    <w:rsid w:val="00515802"/>
    <w:rsid w:val="00516C5F"/>
    <w:rsid w:val="0051711D"/>
    <w:rsid w:val="00527641"/>
    <w:rsid w:val="005378B5"/>
    <w:rsid w:val="005471FB"/>
    <w:rsid w:val="005519BD"/>
    <w:rsid w:val="00552BAF"/>
    <w:rsid w:val="005533BD"/>
    <w:rsid w:val="00553A72"/>
    <w:rsid w:val="00560B96"/>
    <w:rsid w:val="0056289B"/>
    <w:rsid w:val="00562E64"/>
    <w:rsid w:val="005668C8"/>
    <w:rsid w:val="005724DE"/>
    <w:rsid w:val="00576913"/>
    <w:rsid w:val="00583A2B"/>
    <w:rsid w:val="005B1C5E"/>
    <w:rsid w:val="005B1E28"/>
    <w:rsid w:val="005B238A"/>
    <w:rsid w:val="005B2DA2"/>
    <w:rsid w:val="005B3690"/>
    <w:rsid w:val="005B506D"/>
    <w:rsid w:val="005B726C"/>
    <w:rsid w:val="005D1097"/>
    <w:rsid w:val="005D17D2"/>
    <w:rsid w:val="005D28D4"/>
    <w:rsid w:val="005D548A"/>
    <w:rsid w:val="005E597C"/>
    <w:rsid w:val="005F12C1"/>
    <w:rsid w:val="005F4DDB"/>
    <w:rsid w:val="00602D31"/>
    <w:rsid w:val="0061225A"/>
    <w:rsid w:val="00612D2C"/>
    <w:rsid w:val="00615528"/>
    <w:rsid w:val="006338BB"/>
    <w:rsid w:val="0063468E"/>
    <w:rsid w:val="00634C41"/>
    <w:rsid w:val="00650965"/>
    <w:rsid w:val="00653268"/>
    <w:rsid w:val="00653A26"/>
    <w:rsid w:val="006544B8"/>
    <w:rsid w:val="006558FC"/>
    <w:rsid w:val="006604F4"/>
    <w:rsid w:val="00662FE5"/>
    <w:rsid w:val="006636C1"/>
    <w:rsid w:val="00664179"/>
    <w:rsid w:val="00666CFE"/>
    <w:rsid w:val="00666F7D"/>
    <w:rsid w:val="0067583A"/>
    <w:rsid w:val="006765D5"/>
    <w:rsid w:val="006804E4"/>
    <w:rsid w:val="00680876"/>
    <w:rsid w:val="00682257"/>
    <w:rsid w:val="00687BD6"/>
    <w:rsid w:val="00690A8E"/>
    <w:rsid w:val="006926D8"/>
    <w:rsid w:val="00696630"/>
    <w:rsid w:val="006A3FB7"/>
    <w:rsid w:val="006A7C85"/>
    <w:rsid w:val="006B2244"/>
    <w:rsid w:val="006B24DE"/>
    <w:rsid w:val="006B282A"/>
    <w:rsid w:val="006B2F02"/>
    <w:rsid w:val="006B7788"/>
    <w:rsid w:val="006C01E9"/>
    <w:rsid w:val="006C6299"/>
    <w:rsid w:val="006C79CC"/>
    <w:rsid w:val="006D1D4C"/>
    <w:rsid w:val="006D26F7"/>
    <w:rsid w:val="006D31A8"/>
    <w:rsid w:val="006D694F"/>
    <w:rsid w:val="006E08C2"/>
    <w:rsid w:val="006E1ADF"/>
    <w:rsid w:val="006E272D"/>
    <w:rsid w:val="006E372E"/>
    <w:rsid w:val="006E54E8"/>
    <w:rsid w:val="006F2132"/>
    <w:rsid w:val="006F7A08"/>
    <w:rsid w:val="00702A39"/>
    <w:rsid w:val="007031C6"/>
    <w:rsid w:val="007065EC"/>
    <w:rsid w:val="0071065B"/>
    <w:rsid w:val="00711732"/>
    <w:rsid w:val="00711F67"/>
    <w:rsid w:val="00714B91"/>
    <w:rsid w:val="00714E02"/>
    <w:rsid w:val="00716BA1"/>
    <w:rsid w:val="00721B7F"/>
    <w:rsid w:val="00723DC4"/>
    <w:rsid w:val="0072476A"/>
    <w:rsid w:val="00725D1E"/>
    <w:rsid w:val="007279DE"/>
    <w:rsid w:val="00730460"/>
    <w:rsid w:val="00737D21"/>
    <w:rsid w:val="0074120E"/>
    <w:rsid w:val="0075371D"/>
    <w:rsid w:val="007543D0"/>
    <w:rsid w:val="007674FE"/>
    <w:rsid w:val="00767D09"/>
    <w:rsid w:val="0077607A"/>
    <w:rsid w:val="00776A19"/>
    <w:rsid w:val="00776F27"/>
    <w:rsid w:val="00780A96"/>
    <w:rsid w:val="00781D52"/>
    <w:rsid w:val="00783A41"/>
    <w:rsid w:val="0078644E"/>
    <w:rsid w:val="00786E50"/>
    <w:rsid w:val="007974A7"/>
    <w:rsid w:val="007976DF"/>
    <w:rsid w:val="007A0D6D"/>
    <w:rsid w:val="007A0F9D"/>
    <w:rsid w:val="007A35DE"/>
    <w:rsid w:val="007A3C42"/>
    <w:rsid w:val="007A5F95"/>
    <w:rsid w:val="007B0D30"/>
    <w:rsid w:val="007B3F7A"/>
    <w:rsid w:val="007B5CBB"/>
    <w:rsid w:val="007C1FBB"/>
    <w:rsid w:val="007C2A39"/>
    <w:rsid w:val="007D3560"/>
    <w:rsid w:val="007D5149"/>
    <w:rsid w:val="007E0DBF"/>
    <w:rsid w:val="007E6DEA"/>
    <w:rsid w:val="007E70FD"/>
    <w:rsid w:val="007F2CB1"/>
    <w:rsid w:val="00803DBC"/>
    <w:rsid w:val="00804A6F"/>
    <w:rsid w:val="008077D2"/>
    <w:rsid w:val="0082302A"/>
    <w:rsid w:val="00830CA0"/>
    <w:rsid w:val="00830E8E"/>
    <w:rsid w:val="00831755"/>
    <w:rsid w:val="00833317"/>
    <w:rsid w:val="0084211A"/>
    <w:rsid w:val="008423FC"/>
    <w:rsid w:val="008433FE"/>
    <w:rsid w:val="00846408"/>
    <w:rsid w:val="00851EC9"/>
    <w:rsid w:val="008642C8"/>
    <w:rsid w:val="00870194"/>
    <w:rsid w:val="0087029F"/>
    <w:rsid w:val="0087258A"/>
    <w:rsid w:val="00873A4D"/>
    <w:rsid w:val="00873DB1"/>
    <w:rsid w:val="0088268D"/>
    <w:rsid w:val="0088493B"/>
    <w:rsid w:val="00886AA1"/>
    <w:rsid w:val="00892652"/>
    <w:rsid w:val="00893791"/>
    <w:rsid w:val="008947AE"/>
    <w:rsid w:val="00896B1C"/>
    <w:rsid w:val="008A1A5D"/>
    <w:rsid w:val="008A310E"/>
    <w:rsid w:val="008B004C"/>
    <w:rsid w:val="008B0D43"/>
    <w:rsid w:val="008B19D7"/>
    <w:rsid w:val="008B724F"/>
    <w:rsid w:val="008D110E"/>
    <w:rsid w:val="008D3707"/>
    <w:rsid w:val="008E14F5"/>
    <w:rsid w:val="008E2409"/>
    <w:rsid w:val="008E32A9"/>
    <w:rsid w:val="008E707F"/>
    <w:rsid w:val="008F0D40"/>
    <w:rsid w:val="008F1206"/>
    <w:rsid w:val="008F1D1B"/>
    <w:rsid w:val="008F6865"/>
    <w:rsid w:val="0090131E"/>
    <w:rsid w:val="009017D9"/>
    <w:rsid w:val="009041F5"/>
    <w:rsid w:val="0090550E"/>
    <w:rsid w:val="00905FA5"/>
    <w:rsid w:val="0090691D"/>
    <w:rsid w:val="0090784C"/>
    <w:rsid w:val="009079A7"/>
    <w:rsid w:val="00910B15"/>
    <w:rsid w:val="009248EA"/>
    <w:rsid w:val="0092673D"/>
    <w:rsid w:val="00931F03"/>
    <w:rsid w:val="0093673D"/>
    <w:rsid w:val="00940A73"/>
    <w:rsid w:val="009452DB"/>
    <w:rsid w:val="00945C15"/>
    <w:rsid w:val="0095428F"/>
    <w:rsid w:val="00956481"/>
    <w:rsid w:val="00971257"/>
    <w:rsid w:val="009725F0"/>
    <w:rsid w:val="00973850"/>
    <w:rsid w:val="0097395A"/>
    <w:rsid w:val="00974F7E"/>
    <w:rsid w:val="00975154"/>
    <w:rsid w:val="009806AE"/>
    <w:rsid w:val="00982C66"/>
    <w:rsid w:val="009846B4"/>
    <w:rsid w:val="00985A5C"/>
    <w:rsid w:val="00987A55"/>
    <w:rsid w:val="009908C8"/>
    <w:rsid w:val="00997F5E"/>
    <w:rsid w:val="009A4B1C"/>
    <w:rsid w:val="009A5A3B"/>
    <w:rsid w:val="009B5173"/>
    <w:rsid w:val="009B5CA2"/>
    <w:rsid w:val="009C1B1D"/>
    <w:rsid w:val="009D765C"/>
    <w:rsid w:val="009E118A"/>
    <w:rsid w:val="009E21AC"/>
    <w:rsid w:val="009E4688"/>
    <w:rsid w:val="009E5D89"/>
    <w:rsid w:val="009E6F9B"/>
    <w:rsid w:val="00A00BF9"/>
    <w:rsid w:val="00A00C30"/>
    <w:rsid w:val="00A105EB"/>
    <w:rsid w:val="00A15563"/>
    <w:rsid w:val="00A15EF9"/>
    <w:rsid w:val="00A2295B"/>
    <w:rsid w:val="00A312CD"/>
    <w:rsid w:val="00A40F55"/>
    <w:rsid w:val="00A4108A"/>
    <w:rsid w:val="00A41F77"/>
    <w:rsid w:val="00A47A7E"/>
    <w:rsid w:val="00A47FE9"/>
    <w:rsid w:val="00A506EA"/>
    <w:rsid w:val="00A517AB"/>
    <w:rsid w:val="00A55BCF"/>
    <w:rsid w:val="00A66DCD"/>
    <w:rsid w:val="00A75732"/>
    <w:rsid w:val="00A76D95"/>
    <w:rsid w:val="00A77482"/>
    <w:rsid w:val="00A94194"/>
    <w:rsid w:val="00A96471"/>
    <w:rsid w:val="00A97A36"/>
    <w:rsid w:val="00AA14DB"/>
    <w:rsid w:val="00AA5705"/>
    <w:rsid w:val="00AA5779"/>
    <w:rsid w:val="00AA73B0"/>
    <w:rsid w:val="00AB20A7"/>
    <w:rsid w:val="00AB50AB"/>
    <w:rsid w:val="00AC121B"/>
    <w:rsid w:val="00AC59AA"/>
    <w:rsid w:val="00AD2AFD"/>
    <w:rsid w:val="00AD3320"/>
    <w:rsid w:val="00AD399A"/>
    <w:rsid w:val="00AD61A1"/>
    <w:rsid w:val="00AE543F"/>
    <w:rsid w:val="00AF1B18"/>
    <w:rsid w:val="00AF3BC2"/>
    <w:rsid w:val="00AF6546"/>
    <w:rsid w:val="00B0018E"/>
    <w:rsid w:val="00B00275"/>
    <w:rsid w:val="00B00AAB"/>
    <w:rsid w:val="00B06A69"/>
    <w:rsid w:val="00B12489"/>
    <w:rsid w:val="00B14F5C"/>
    <w:rsid w:val="00B17167"/>
    <w:rsid w:val="00B23C10"/>
    <w:rsid w:val="00B265EC"/>
    <w:rsid w:val="00B35923"/>
    <w:rsid w:val="00B42B43"/>
    <w:rsid w:val="00B4342D"/>
    <w:rsid w:val="00B510D7"/>
    <w:rsid w:val="00B56C05"/>
    <w:rsid w:val="00B57BE4"/>
    <w:rsid w:val="00B60AD3"/>
    <w:rsid w:val="00B6514D"/>
    <w:rsid w:val="00B67A14"/>
    <w:rsid w:val="00B81514"/>
    <w:rsid w:val="00B8346E"/>
    <w:rsid w:val="00B85164"/>
    <w:rsid w:val="00B870F0"/>
    <w:rsid w:val="00B9366D"/>
    <w:rsid w:val="00B9474C"/>
    <w:rsid w:val="00B96F94"/>
    <w:rsid w:val="00BA035E"/>
    <w:rsid w:val="00BA04E9"/>
    <w:rsid w:val="00BA15C9"/>
    <w:rsid w:val="00BA1A67"/>
    <w:rsid w:val="00BA552D"/>
    <w:rsid w:val="00BB2629"/>
    <w:rsid w:val="00BB4473"/>
    <w:rsid w:val="00BB5975"/>
    <w:rsid w:val="00BC7009"/>
    <w:rsid w:val="00BD57ED"/>
    <w:rsid w:val="00BD7CD2"/>
    <w:rsid w:val="00BE32A1"/>
    <w:rsid w:val="00BE7A57"/>
    <w:rsid w:val="00BF52AD"/>
    <w:rsid w:val="00C0121A"/>
    <w:rsid w:val="00C03B3C"/>
    <w:rsid w:val="00C06934"/>
    <w:rsid w:val="00C06D71"/>
    <w:rsid w:val="00C06FA9"/>
    <w:rsid w:val="00C11A08"/>
    <w:rsid w:val="00C11D3F"/>
    <w:rsid w:val="00C204E2"/>
    <w:rsid w:val="00C223FF"/>
    <w:rsid w:val="00C2554B"/>
    <w:rsid w:val="00C272ED"/>
    <w:rsid w:val="00C310E4"/>
    <w:rsid w:val="00C36115"/>
    <w:rsid w:val="00C373F4"/>
    <w:rsid w:val="00C405EA"/>
    <w:rsid w:val="00C433C5"/>
    <w:rsid w:val="00C54868"/>
    <w:rsid w:val="00C61E7E"/>
    <w:rsid w:val="00C64C45"/>
    <w:rsid w:val="00C64DC7"/>
    <w:rsid w:val="00C654C3"/>
    <w:rsid w:val="00C679D8"/>
    <w:rsid w:val="00C70E16"/>
    <w:rsid w:val="00C723B0"/>
    <w:rsid w:val="00C73803"/>
    <w:rsid w:val="00C74809"/>
    <w:rsid w:val="00C77EC6"/>
    <w:rsid w:val="00C87885"/>
    <w:rsid w:val="00C91910"/>
    <w:rsid w:val="00C975F1"/>
    <w:rsid w:val="00CA28E0"/>
    <w:rsid w:val="00CA3A32"/>
    <w:rsid w:val="00CA66B5"/>
    <w:rsid w:val="00CB0A4E"/>
    <w:rsid w:val="00CB2EFE"/>
    <w:rsid w:val="00CB5F87"/>
    <w:rsid w:val="00CC17E0"/>
    <w:rsid w:val="00CC2FE5"/>
    <w:rsid w:val="00CC4283"/>
    <w:rsid w:val="00CD2547"/>
    <w:rsid w:val="00CD4226"/>
    <w:rsid w:val="00CE4CC2"/>
    <w:rsid w:val="00CF1F49"/>
    <w:rsid w:val="00D04E47"/>
    <w:rsid w:val="00D10209"/>
    <w:rsid w:val="00D13F59"/>
    <w:rsid w:val="00D1476A"/>
    <w:rsid w:val="00D154F2"/>
    <w:rsid w:val="00D20599"/>
    <w:rsid w:val="00D31639"/>
    <w:rsid w:val="00D34131"/>
    <w:rsid w:val="00D35981"/>
    <w:rsid w:val="00D4153A"/>
    <w:rsid w:val="00D42178"/>
    <w:rsid w:val="00D4611C"/>
    <w:rsid w:val="00D55291"/>
    <w:rsid w:val="00D60038"/>
    <w:rsid w:val="00D6456A"/>
    <w:rsid w:val="00D66D21"/>
    <w:rsid w:val="00D7320C"/>
    <w:rsid w:val="00D7442B"/>
    <w:rsid w:val="00D80041"/>
    <w:rsid w:val="00D8070C"/>
    <w:rsid w:val="00D847A3"/>
    <w:rsid w:val="00D86B63"/>
    <w:rsid w:val="00D97C96"/>
    <w:rsid w:val="00DA3048"/>
    <w:rsid w:val="00DA48B8"/>
    <w:rsid w:val="00DA4DA5"/>
    <w:rsid w:val="00DA7D03"/>
    <w:rsid w:val="00DB069F"/>
    <w:rsid w:val="00DB1B0C"/>
    <w:rsid w:val="00DB52B2"/>
    <w:rsid w:val="00DB5DAD"/>
    <w:rsid w:val="00DB63BE"/>
    <w:rsid w:val="00DB6CC2"/>
    <w:rsid w:val="00DC1136"/>
    <w:rsid w:val="00DC1CD6"/>
    <w:rsid w:val="00DC2696"/>
    <w:rsid w:val="00DC3835"/>
    <w:rsid w:val="00DC5567"/>
    <w:rsid w:val="00DC58F7"/>
    <w:rsid w:val="00DC7317"/>
    <w:rsid w:val="00DD5248"/>
    <w:rsid w:val="00DD5A0C"/>
    <w:rsid w:val="00DE0D87"/>
    <w:rsid w:val="00DE311B"/>
    <w:rsid w:val="00DE450B"/>
    <w:rsid w:val="00DF258C"/>
    <w:rsid w:val="00DF515B"/>
    <w:rsid w:val="00E003A4"/>
    <w:rsid w:val="00E00DDD"/>
    <w:rsid w:val="00E1725D"/>
    <w:rsid w:val="00E1745B"/>
    <w:rsid w:val="00E209A1"/>
    <w:rsid w:val="00E22637"/>
    <w:rsid w:val="00E23FAA"/>
    <w:rsid w:val="00E303B0"/>
    <w:rsid w:val="00E30D1A"/>
    <w:rsid w:val="00E318AC"/>
    <w:rsid w:val="00E3465B"/>
    <w:rsid w:val="00E34C24"/>
    <w:rsid w:val="00E37760"/>
    <w:rsid w:val="00E37C8D"/>
    <w:rsid w:val="00E414BC"/>
    <w:rsid w:val="00E4156D"/>
    <w:rsid w:val="00E42EB3"/>
    <w:rsid w:val="00E432FD"/>
    <w:rsid w:val="00E4498C"/>
    <w:rsid w:val="00E46474"/>
    <w:rsid w:val="00E54F67"/>
    <w:rsid w:val="00E55A9D"/>
    <w:rsid w:val="00E574FF"/>
    <w:rsid w:val="00E60A22"/>
    <w:rsid w:val="00E61628"/>
    <w:rsid w:val="00E666BF"/>
    <w:rsid w:val="00E73FF9"/>
    <w:rsid w:val="00E77A2A"/>
    <w:rsid w:val="00E86A79"/>
    <w:rsid w:val="00E91E4E"/>
    <w:rsid w:val="00EB172A"/>
    <w:rsid w:val="00EB45EE"/>
    <w:rsid w:val="00EB4778"/>
    <w:rsid w:val="00EB5557"/>
    <w:rsid w:val="00EB7042"/>
    <w:rsid w:val="00EC7160"/>
    <w:rsid w:val="00EC7931"/>
    <w:rsid w:val="00ED03AC"/>
    <w:rsid w:val="00ED66F5"/>
    <w:rsid w:val="00ED7D01"/>
    <w:rsid w:val="00EE1D63"/>
    <w:rsid w:val="00EE28B7"/>
    <w:rsid w:val="00EF23CC"/>
    <w:rsid w:val="00EF7308"/>
    <w:rsid w:val="00F015CD"/>
    <w:rsid w:val="00F033ED"/>
    <w:rsid w:val="00F119EF"/>
    <w:rsid w:val="00F130FC"/>
    <w:rsid w:val="00F1683E"/>
    <w:rsid w:val="00F1718B"/>
    <w:rsid w:val="00F202DD"/>
    <w:rsid w:val="00F2105E"/>
    <w:rsid w:val="00F2443C"/>
    <w:rsid w:val="00F271C3"/>
    <w:rsid w:val="00F274BF"/>
    <w:rsid w:val="00F30D86"/>
    <w:rsid w:val="00F32792"/>
    <w:rsid w:val="00F33815"/>
    <w:rsid w:val="00F40162"/>
    <w:rsid w:val="00F427F6"/>
    <w:rsid w:val="00F466DF"/>
    <w:rsid w:val="00F50755"/>
    <w:rsid w:val="00F50CA1"/>
    <w:rsid w:val="00F53E59"/>
    <w:rsid w:val="00F55916"/>
    <w:rsid w:val="00F56452"/>
    <w:rsid w:val="00F60D5D"/>
    <w:rsid w:val="00F65E15"/>
    <w:rsid w:val="00F816A8"/>
    <w:rsid w:val="00F863AA"/>
    <w:rsid w:val="00F927CE"/>
    <w:rsid w:val="00F95AFD"/>
    <w:rsid w:val="00F96DBA"/>
    <w:rsid w:val="00FA47B5"/>
    <w:rsid w:val="00FA4F1B"/>
    <w:rsid w:val="00FA5975"/>
    <w:rsid w:val="00FC26E1"/>
    <w:rsid w:val="00FC4596"/>
    <w:rsid w:val="00FD280F"/>
    <w:rsid w:val="00FE477E"/>
    <w:rsid w:val="00FE6DDF"/>
    <w:rsid w:val="00FF046B"/>
    <w:rsid w:val="00FF6B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DBAA6E7"/>
  <w15:docId w15:val="{BE5FD7EB-00E3-4904-A901-8FACB2C5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C15"/>
    <w:pPr>
      <w:jc w:val="center"/>
    </w:pPr>
    <w:rPr>
      <w:lang w:val="es-ES" w:eastAsia="es-ES"/>
    </w:rPr>
  </w:style>
  <w:style w:type="paragraph" w:styleId="Ttulo1">
    <w:name w:val="heading 1"/>
    <w:basedOn w:val="Normal"/>
    <w:next w:val="Normal"/>
    <w:qFormat/>
    <w:rsid w:val="00945C15"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rsid w:val="00945C15"/>
    <w:pPr>
      <w:keepNext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rsid w:val="00945C15"/>
    <w:pPr>
      <w:keepNext/>
      <w:outlineLvl w:val="2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45C15"/>
    <w:rPr>
      <w:sz w:val="24"/>
    </w:rPr>
  </w:style>
  <w:style w:type="paragraph" w:styleId="Textoindependiente2">
    <w:name w:val="Body Text 2"/>
    <w:basedOn w:val="Normal"/>
    <w:rsid w:val="00945C15"/>
    <w:pPr>
      <w:jc w:val="both"/>
    </w:pPr>
    <w:rPr>
      <w:sz w:val="24"/>
    </w:rPr>
  </w:style>
  <w:style w:type="paragraph" w:styleId="Encabezado">
    <w:name w:val="header"/>
    <w:basedOn w:val="Normal"/>
    <w:link w:val="EncabezadoCar"/>
    <w:uiPriority w:val="99"/>
    <w:rsid w:val="00945C1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945C15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link w:val="SubttuloCar"/>
    <w:qFormat/>
    <w:rsid w:val="00507F96"/>
    <w:rPr>
      <w:rFonts w:ascii="Arial" w:hAnsi="Arial"/>
      <w:b/>
      <w:sz w:val="28"/>
      <w:szCs w:val="24"/>
    </w:rPr>
  </w:style>
  <w:style w:type="table" w:styleId="Tablaconcuadrcula">
    <w:name w:val="Table Grid"/>
    <w:basedOn w:val="Tablanormal"/>
    <w:rsid w:val="006604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31">
    <w:name w:val="Tabla web 31"/>
    <w:basedOn w:val="Tablanormal"/>
    <w:rsid w:val="009846B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Nmerodepgina">
    <w:name w:val="page number"/>
    <w:basedOn w:val="Fuentedeprrafopredeter"/>
    <w:rsid w:val="009846B4"/>
  </w:style>
  <w:style w:type="character" w:styleId="Hipervnculo">
    <w:name w:val="Hyperlink"/>
    <w:rsid w:val="008F0D4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58FC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558FC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8A310E"/>
    <w:pPr>
      <w:ind w:left="708"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C2554B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rsid w:val="00C2554B"/>
    <w:rPr>
      <w:lang w:val="es-ES" w:eastAsia="es-ES"/>
    </w:rPr>
  </w:style>
  <w:style w:type="paragraph" w:styleId="Ttulo">
    <w:name w:val="Title"/>
    <w:basedOn w:val="Normal"/>
    <w:link w:val="TtuloCar"/>
    <w:qFormat/>
    <w:rsid w:val="00313571"/>
    <w:rPr>
      <w:rFonts w:ascii="Arial" w:hAnsi="Arial"/>
      <w:sz w:val="24"/>
    </w:rPr>
  </w:style>
  <w:style w:type="character" w:customStyle="1" w:styleId="TtuloCar">
    <w:name w:val="Título Car"/>
    <w:link w:val="Ttulo"/>
    <w:rsid w:val="00313571"/>
    <w:rPr>
      <w:rFonts w:ascii="Arial" w:hAnsi="Arial"/>
      <w:sz w:val="24"/>
      <w:lang w:val="es-ES" w:eastAsia="es-ES"/>
    </w:rPr>
  </w:style>
  <w:style w:type="character" w:customStyle="1" w:styleId="SubttuloCar">
    <w:name w:val="Subtítulo Car"/>
    <w:link w:val="Subttulo"/>
    <w:rsid w:val="00EB5557"/>
    <w:rPr>
      <w:rFonts w:ascii="Arial" w:hAnsi="Arial"/>
      <w:b/>
      <w:sz w:val="28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EB5557"/>
    <w:rPr>
      <w:lang w:val="es-ES" w:eastAsia="es-ES"/>
    </w:rPr>
  </w:style>
  <w:style w:type="character" w:customStyle="1" w:styleId="PiedepginaCar">
    <w:name w:val="Pie de página Car"/>
    <w:link w:val="Piedepgina"/>
    <w:uiPriority w:val="99"/>
    <w:rsid w:val="00EB5557"/>
    <w:rPr>
      <w:lang w:val="es-ES" w:eastAsia="es-ES"/>
    </w:rPr>
  </w:style>
  <w:style w:type="paragraph" w:customStyle="1" w:styleId="Default">
    <w:name w:val="Default"/>
    <w:rsid w:val="002F766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inespaciado">
    <w:name w:val="No Spacing"/>
    <w:uiPriority w:val="1"/>
    <w:qFormat/>
    <w:rsid w:val="00FA4F1B"/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paragraph" w:styleId="NormalWeb">
    <w:name w:val="Normal (Web)"/>
    <w:basedOn w:val="Normal"/>
    <w:uiPriority w:val="99"/>
    <w:unhideWhenUsed/>
    <w:rsid w:val="005B3690"/>
    <w:pPr>
      <w:spacing w:before="100" w:beforeAutospacing="1" w:after="100" w:afterAutospacing="1"/>
      <w:jc w:val="left"/>
    </w:pPr>
    <w:rPr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5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dor\Desktop\A&#209;O%202024\BASES%202024\TTR%20CUEC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512BB5-5AD3-4748-8F69-F4D5B277E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TTR CUECA</Template>
  <TotalTime>3</TotalTime>
  <Pages>4</Pages>
  <Words>744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REPUBLICA DE CHILE</vt:lpstr>
    </vt:vector>
  </TitlesOfParts>
  <Company>I. MUNICIPALIDAD MONTE PATRIA</Company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REPUBLICA DE CHILE</dc:title>
  <dc:subject/>
  <dc:creator>Administrador</dc:creator>
  <cp:keywords/>
  <cp:lastModifiedBy>Administrador</cp:lastModifiedBy>
  <cp:revision>3</cp:revision>
  <cp:lastPrinted>2026-07-31T14:29:00Z</cp:lastPrinted>
  <dcterms:created xsi:type="dcterms:W3CDTF">2026-07-31T14:47:00Z</dcterms:created>
  <dcterms:modified xsi:type="dcterms:W3CDTF">2026-07-31T14:51:00Z</dcterms:modified>
</cp:coreProperties>
</file>